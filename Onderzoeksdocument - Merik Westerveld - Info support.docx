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BD5A07" w:rsidRPr="00891492" w:rsidRDefault="00BD5A07">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BD5A07" w:rsidRPr="00891492" w:rsidRDefault="00BD5A07">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BD5A07" w:rsidRPr="00C46B38" w:rsidRDefault="00BD5A07"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BD5A07" w:rsidRPr="00C46B38" w:rsidRDefault="00BD5A07"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BD5A07" w:rsidRPr="00B903BA" w:rsidRDefault="00BD5A07"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BD5A07" w:rsidRPr="00B903BA" w:rsidRDefault="00BD5A07"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BD5A07" w:rsidRPr="00B903BA" w:rsidRDefault="00BD5A07" w:rsidP="00EE57D9"/>
                              <w:p w:rsidR="00BD5A07" w:rsidRPr="00B903BA" w:rsidRDefault="00BD5A07"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BD5A07" w:rsidRPr="00515EB5" w:rsidRDefault="00BD5A07"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BD5A07" w:rsidRPr="00515EB5" w:rsidRDefault="00BD5A07"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BD5A07" w:rsidRPr="00B903BA" w:rsidRDefault="00BD5A07"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BD5A07" w:rsidRPr="00B903BA" w:rsidRDefault="00BD5A07"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BD5A07" w:rsidRPr="00B903BA" w:rsidRDefault="00BD5A07" w:rsidP="00EE57D9"/>
                        <w:p w:rsidR="00BD5A07" w:rsidRPr="00B903BA" w:rsidRDefault="00BD5A07"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BD5A07" w:rsidRPr="00515EB5" w:rsidRDefault="00BD5A07"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BD5A07" w:rsidRPr="00515EB5" w:rsidRDefault="00BD5A07"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BD5A07" w:rsidRPr="00B903BA" w:rsidRDefault="00BD5A07" w:rsidP="004D331A">
                            <w:pPr>
                              <w:spacing w:after="0"/>
                              <w:rPr>
                                <w:b/>
                                <w:color w:val="00A3E0" w:themeColor="accent1"/>
                                <w:sz w:val="16"/>
                                <w:szCs w:val="16"/>
                              </w:rPr>
                            </w:pPr>
                            <w:r w:rsidRPr="00B903BA">
                              <w:rPr>
                                <w:b/>
                                <w:color w:val="00A3E0" w:themeColor="accent1"/>
                                <w:sz w:val="16"/>
                                <w:szCs w:val="16"/>
                              </w:rPr>
                              <w:t>Hoofdkantoor</w:t>
                            </w:r>
                          </w:p>
                          <w:p w:rsidR="00BD5A07" w:rsidRPr="00B903BA" w:rsidRDefault="00BD5A07" w:rsidP="004D331A">
                            <w:pPr>
                              <w:spacing w:after="0"/>
                              <w:rPr>
                                <w:color w:val="00A3E0" w:themeColor="accent1"/>
                                <w:sz w:val="16"/>
                                <w:szCs w:val="16"/>
                              </w:rPr>
                            </w:pPr>
                            <w:r w:rsidRPr="00B903BA">
                              <w:rPr>
                                <w:color w:val="00A3E0" w:themeColor="accent1"/>
                                <w:sz w:val="16"/>
                                <w:szCs w:val="16"/>
                              </w:rPr>
                              <w:t>Kruisboog 42</w:t>
                            </w:r>
                          </w:p>
                          <w:p w:rsidR="00BD5A07" w:rsidRPr="00B903BA" w:rsidRDefault="00BD5A07" w:rsidP="004D331A">
                            <w:pPr>
                              <w:spacing w:after="0"/>
                              <w:rPr>
                                <w:color w:val="00A3E0" w:themeColor="accent1"/>
                                <w:sz w:val="16"/>
                                <w:szCs w:val="16"/>
                              </w:rPr>
                            </w:pPr>
                            <w:r w:rsidRPr="00B903BA">
                              <w:rPr>
                                <w:color w:val="00A3E0" w:themeColor="accent1"/>
                                <w:sz w:val="16"/>
                                <w:szCs w:val="16"/>
                              </w:rPr>
                              <w:t>3905 TG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Nederland</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+31(0)318 - 55 20 20</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+31(0)318 - 55 23 55</w:t>
                            </w:r>
                          </w:p>
                          <w:p w:rsidR="00BD5A07" w:rsidRPr="00B903BA" w:rsidRDefault="00BD5A07" w:rsidP="004D331A">
                            <w:pPr>
                              <w:spacing w:after="0"/>
                              <w:rPr>
                                <w:color w:val="00A3E0" w:themeColor="accent1"/>
                                <w:sz w:val="16"/>
                                <w:szCs w:val="16"/>
                              </w:rPr>
                            </w:pPr>
                          </w:p>
                          <w:p w:rsidR="00BD5A07" w:rsidRPr="00B903BA" w:rsidRDefault="00BD5A07" w:rsidP="004D331A">
                            <w:pPr>
                              <w:spacing w:after="0"/>
                              <w:rPr>
                                <w:b/>
                                <w:color w:val="00A3E0" w:themeColor="accent1"/>
                                <w:sz w:val="16"/>
                                <w:szCs w:val="16"/>
                              </w:rPr>
                            </w:pPr>
                            <w:r w:rsidRPr="00B903BA">
                              <w:rPr>
                                <w:b/>
                                <w:color w:val="00A3E0" w:themeColor="accent1"/>
                                <w:sz w:val="16"/>
                                <w:szCs w:val="16"/>
                              </w:rPr>
                              <w:t>Kenniscentrum</w:t>
                            </w:r>
                          </w:p>
                          <w:p w:rsidR="00BD5A07" w:rsidRPr="00B903BA" w:rsidRDefault="00BD5A07" w:rsidP="004D331A">
                            <w:pPr>
                              <w:spacing w:after="0"/>
                              <w:rPr>
                                <w:color w:val="00A3E0" w:themeColor="accent1"/>
                                <w:sz w:val="16"/>
                                <w:szCs w:val="16"/>
                              </w:rPr>
                            </w:pPr>
                            <w:r w:rsidRPr="00B903BA">
                              <w:rPr>
                                <w:color w:val="00A3E0" w:themeColor="accent1"/>
                                <w:sz w:val="16"/>
                                <w:szCs w:val="16"/>
                              </w:rPr>
                              <w:t>De Smalle Zijde 39</w:t>
                            </w:r>
                          </w:p>
                          <w:p w:rsidR="00BD5A07" w:rsidRPr="00B903BA" w:rsidRDefault="00BD5A07" w:rsidP="004D331A">
                            <w:pPr>
                              <w:spacing w:after="0"/>
                              <w:rPr>
                                <w:color w:val="00A3E0" w:themeColor="accent1"/>
                                <w:sz w:val="16"/>
                                <w:szCs w:val="16"/>
                              </w:rPr>
                            </w:pPr>
                            <w:r w:rsidRPr="00B903BA">
                              <w:rPr>
                                <w:color w:val="00A3E0" w:themeColor="accent1"/>
                                <w:sz w:val="16"/>
                                <w:szCs w:val="16"/>
                              </w:rPr>
                              <w:t>3903 LM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+31(0)318 - 50 11 19</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+31(0)318 - 51 83 59</w:t>
                            </w:r>
                          </w:p>
                          <w:p w:rsidR="00BD5A07" w:rsidRPr="00B903BA" w:rsidRDefault="00BD5A07" w:rsidP="004D331A">
                            <w:pPr>
                              <w:spacing w:after="0"/>
                              <w:rPr>
                                <w:color w:val="00A3E0" w:themeColor="accent1"/>
                                <w:sz w:val="16"/>
                                <w:szCs w:val="16"/>
                              </w:rPr>
                            </w:pPr>
                          </w:p>
                          <w:p w:rsidR="00BD5A07" w:rsidRPr="0050035A" w:rsidRDefault="00BD5A07"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BD5A07" w:rsidRPr="0050035A" w:rsidRDefault="00BD5A07" w:rsidP="004D331A">
                            <w:pPr>
                              <w:spacing w:after="0"/>
                              <w:rPr>
                                <w:color w:val="00A3E0" w:themeColor="accent1"/>
                                <w:sz w:val="16"/>
                                <w:szCs w:val="16"/>
                              </w:rPr>
                            </w:pPr>
                            <w:r w:rsidRPr="0050035A">
                              <w:rPr>
                                <w:color w:val="00A3E0" w:themeColor="accent1"/>
                                <w:sz w:val="16"/>
                                <w:szCs w:val="16"/>
                              </w:rPr>
                              <w:t>www.Info Support.com</w:t>
                            </w:r>
                          </w:p>
                          <w:p w:rsidR="00BD5A07" w:rsidRPr="0050035A" w:rsidRDefault="00BD5A07" w:rsidP="004D331A">
                            <w:pPr>
                              <w:spacing w:after="0"/>
                              <w:rPr>
                                <w:color w:val="00A3E0" w:themeColor="accent1"/>
                                <w:sz w:val="16"/>
                                <w:szCs w:val="16"/>
                              </w:rPr>
                            </w:pPr>
                          </w:p>
                          <w:p w:rsidR="00BD5A07" w:rsidRPr="00B903BA" w:rsidRDefault="00BD5A07"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BD5A07" w:rsidRPr="0050035A" w:rsidRDefault="00BD5A07" w:rsidP="004D331A">
                            <w:pPr>
                              <w:spacing w:after="0"/>
                              <w:rPr>
                                <w:color w:val="00A3E0" w:themeColor="accent1"/>
                                <w:sz w:val="16"/>
                                <w:szCs w:val="16"/>
                              </w:rPr>
                            </w:pPr>
                            <w:r w:rsidRPr="0050035A">
                              <w:rPr>
                                <w:color w:val="00A3E0" w:themeColor="accent1"/>
                                <w:sz w:val="16"/>
                                <w:szCs w:val="16"/>
                              </w:rPr>
                              <w:t>BTW NL8062.30.277B01</w:t>
                            </w:r>
                          </w:p>
                          <w:p w:rsidR="00BD5A07" w:rsidRPr="00B903BA" w:rsidRDefault="00BD5A07"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RABONL2U</w:t>
                            </w:r>
                          </w:p>
                          <w:p w:rsidR="00BD5A07" w:rsidRPr="0050035A" w:rsidRDefault="00BD5A07" w:rsidP="004D331A">
                            <w:pPr>
                              <w:spacing w:after="0"/>
                              <w:rPr>
                                <w:color w:val="00A3E0" w:themeColor="accent1"/>
                                <w:sz w:val="16"/>
                                <w:szCs w:val="16"/>
                                <w:lang w:val="en-US"/>
                              </w:rPr>
                            </w:pP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BD5A07" w:rsidRPr="00B903BA" w:rsidRDefault="00BD5A07" w:rsidP="004D331A">
                      <w:pPr>
                        <w:spacing w:after="0"/>
                        <w:rPr>
                          <w:b/>
                          <w:color w:val="00A3E0" w:themeColor="accent1"/>
                          <w:sz w:val="16"/>
                          <w:szCs w:val="16"/>
                        </w:rPr>
                      </w:pPr>
                      <w:r w:rsidRPr="00B903BA">
                        <w:rPr>
                          <w:b/>
                          <w:color w:val="00A3E0" w:themeColor="accent1"/>
                          <w:sz w:val="16"/>
                          <w:szCs w:val="16"/>
                        </w:rPr>
                        <w:t>Hoofdkantoor</w:t>
                      </w:r>
                    </w:p>
                    <w:p w:rsidR="00BD5A07" w:rsidRPr="00B903BA" w:rsidRDefault="00BD5A07" w:rsidP="004D331A">
                      <w:pPr>
                        <w:spacing w:after="0"/>
                        <w:rPr>
                          <w:color w:val="00A3E0" w:themeColor="accent1"/>
                          <w:sz w:val="16"/>
                          <w:szCs w:val="16"/>
                        </w:rPr>
                      </w:pPr>
                      <w:r w:rsidRPr="00B903BA">
                        <w:rPr>
                          <w:color w:val="00A3E0" w:themeColor="accent1"/>
                          <w:sz w:val="16"/>
                          <w:szCs w:val="16"/>
                        </w:rPr>
                        <w:t>Kruisboog 42</w:t>
                      </w:r>
                    </w:p>
                    <w:p w:rsidR="00BD5A07" w:rsidRPr="00B903BA" w:rsidRDefault="00BD5A07" w:rsidP="004D331A">
                      <w:pPr>
                        <w:spacing w:after="0"/>
                        <w:rPr>
                          <w:color w:val="00A3E0" w:themeColor="accent1"/>
                          <w:sz w:val="16"/>
                          <w:szCs w:val="16"/>
                        </w:rPr>
                      </w:pPr>
                      <w:r w:rsidRPr="00B903BA">
                        <w:rPr>
                          <w:color w:val="00A3E0" w:themeColor="accent1"/>
                          <w:sz w:val="16"/>
                          <w:szCs w:val="16"/>
                        </w:rPr>
                        <w:t>3905 TG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Nederland</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+31(0)318 - 55 20 20</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+31(0)318 - 55 23 55</w:t>
                      </w:r>
                    </w:p>
                    <w:p w:rsidR="00BD5A07" w:rsidRPr="00B903BA" w:rsidRDefault="00BD5A07" w:rsidP="004D331A">
                      <w:pPr>
                        <w:spacing w:after="0"/>
                        <w:rPr>
                          <w:color w:val="00A3E0" w:themeColor="accent1"/>
                          <w:sz w:val="16"/>
                          <w:szCs w:val="16"/>
                        </w:rPr>
                      </w:pPr>
                    </w:p>
                    <w:p w:rsidR="00BD5A07" w:rsidRPr="00B903BA" w:rsidRDefault="00BD5A07" w:rsidP="004D331A">
                      <w:pPr>
                        <w:spacing w:after="0"/>
                        <w:rPr>
                          <w:b/>
                          <w:color w:val="00A3E0" w:themeColor="accent1"/>
                          <w:sz w:val="16"/>
                          <w:szCs w:val="16"/>
                        </w:rPr>
                      </w:pPr>
                      <w:r w:rsidRPr="00B903BA">
                        <w:rPr>
                          <w:b/>
                          <w:color w:val="00A3E0" w:themeColor="accent1"/>
                          <w:sz w:val="16"/>
                          <w:szCs w:val="16"/>
                        </w:rPr>
                        <w:t>Kenniscentrum</w:t>
                      </w:r>
                    </w:p>
                    <w:p w:rsidR="00BD5A07" w:rsidRPr="00B903BA" w:rsidRDefault="00BD5A07" w:rsidP="004D331A">
                      <w:pPr>
                        <w:spacing w:after="0"/>
                        <w:rPr>
                          <w:color w:val="00A3E0" w:themeColor="accent1"/>
                          <w:sz w:val="16"/>
                          <w:szCs w:val="16"/>
                        </w:rPr>
                      </w:pPr>
                      <w:r w:rsidRPr="00B903BA">
                        <w:rPr>
                          <w:color w:val="00A3E0" w:themeColor="accent1"/>
                          <w:sz w:val="16"/>
                          <w:szCs w:val="16"/>
                        </w:rPr>
                        <w:t>De Smalle Zijde 39</w:t>
                      </w:r>
                    </w:p>
                    <w:p w:rsidR="00BD5A07" w:rsidRPr="00B903BA" w:rsidRDefault="00BD5A07" w:rsidP="004D331A">
                      <w:pPr>
                        <w:spacing w:after="0"/>
                        <w:rPr>
                          <w:color w:val="00A3E0" w:themeColor="accent1"/>
                          <w:sz w:val="16"/>
                          <w:szCs w:val="16"/>
                        </w:rPr>
                      </w:pPr>
                      <w:r w:rsidRPr="00B903BA">
                        <w:rPr>
                          <w:color w:val="00A3E0" w:themeColor="accent1"/>
                          <w:sz w:val="16"/>
                          <w:szCs w:val="16"/>
                        </w:rPr>
                        <w:t>3903 LM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+31(0)318 - 50 11 19</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+31(0)318 - 51 83 59</w:t>
                      </w:r>
                    </w:p>
                    <w:p w:rsidR="00BD5A07" w:rsidRPr="00B903BA" w:rsidRDefault="00BD5A07" w:rsidP="004D331A">
                      <w:pPr>
                        <w:spacing w:after="0"/>
                        <w:rPr>
                          <w:color w:val="00A3E0" w:themeColor="accent1"/>
                          <w:sz w:val="16"/>
                          <w:szCs w:val="16"/>
                        </w:rPr>
                      </w:pPr>
                    </w:p>
                    <w:p w:rsidR="00BD5A07" w:rsidRPr="0050035A" w:rsidRDefault="00BD5A07"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BD5A07" w:rsidRPr="0050035A" w:rsidRDefault="00BD5A07" w:rsidP="004D331A">
                      <w:pPr>
                        <w:spacing w:after="0"/>
                        <w:rPr>
                          <w:color w:val="00A3E0" w:themeColor="accent1"/>
                          <w:sz w:val="16"/>
                          <w:szCs w:val="16"/>
                        </w:rPr>
                      </w:pPr>
                      <w:r w:rsidRPr="0050035A">
                        <w:rPr>
                          <w:color w:val="00A3E0" w:themeColor="accent1"/>
                          <w:sz w:val="16"/>
                          <w:szCs w:val="16"/>
                        </w:rPr>
                        <w:t>www.Info Support.com</w:t>
                      </w:r>
                    </w:p>
                    <w:p w:rsidR="00BD5A07" w:rsidRPr="0050035A" w:rsidRDefault="00BD5A07" w:rsidP="004D331A">
                      <w:pPr>
                        <w:spacing w:after="0"/>
                        <w:rPr>
                          <w:color w:val="00A3E0" w:themeColor="accent1"/>
                          <w:sz w:val="16"/>
                          <w:szCs w:val="16"/>
                        </w:rPr>
                      </w:pPr>
                    </w:p>
                    <w:p w:rsidR="00BD5A07" w:rsidRPr="00B903BA" w:rsidRDefault="00BD5A07"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BD5A07" w:rsidRPr="0050035A" w:rsidRDefault="00BD5A07" w:rsidP="004D331A">
                      <w:pPr>
                        <w:spacing w:after="0"/>
                        <w:rPr>
                          <w:color w:val="00A3E0" w:themeColor="accent1"/>
                          <w:sz w:val="16"/>
                          <w:szCs w:val="16"/>
                        </w:rPr>
                      </w:pPr>
                      <w:r w:rsidRPr="0050035A">
                        <w:rPr>
                          <w:color w:val="00A3E0" w:themeColor="accent1"/>
                          <w:sz w:val="16"/>
                          <w:szCs w:val="16"/>
                        </w:rPr>
                        <w:t>BTW NL8062.30.277B01</w:t>
                      </w:r>
                    </w:p>
                    <w:p w:rsidR="00BD5A07" w:rsidRPr="00B903BA" w:rsidRDefault="00BD5A07"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RABONL2U</w:t>
                      </w:r>
                    </w:p>
                    <w:p w:rsidR="00BD5A07" w:rsidRPr="0050035A" w:rsidRDefault="00BD5A07" w:rsidP="004D331A">
                      <w:pPr>
                        <w:spacing w:after="0"/>
                        <w:rPr>
                          <w:color w:val="00A3E0" w:themeColor="accent1"/>
                          <w:sz w:val="16"/>
                          <w:szCs w:val="16"/>
                          <w:lang w:val="en-US"/>
                        </w:rPr>
                      </w:pP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BD5A07"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Title  \* MERGEFORMAT ">
              <w:r w:rsidR="00945E4F">
                <w:t>Titel</w:t>
              </w:r>
            </w:fldSimple>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Project  \* MERGEFORMAT ">
              <w:r w:rsidR="00945E4F">
                <w:t>Project</w:t>
              </w:r>
            </w:fldSimple>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Version  \* MERGEFORMAT ">
              <w:r w:rsidR="00945E4F">
                <w:t>Versie</w:t>
              </w:r>
            </w:fldSimple>
          </w:p>
        </w:tc>
        <w:tc>
          <w:tcPr>
            <w:tcW w:w="4535" w:type="dxa"/>
          </w:tcPr>
          <w:p w:rsidR="004F0F73" w:rsidRPr="006333B1" w:rsidRDefault="00BD5A07"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Status  \* MERGEFORMAT ">
              <w:r w:rsidR="00945E4F">
                <w:t>Status</w:t>
              </w:r>
            </w:fldSimple>
          </w:p>
        </w:tc>
        <w:tc>
          <w:tcPr>
            <w:tcW w:w="4535" w:type="dxa"/>
          </w:tcPr>
          <w:p w:rsidR="004F0F73" w:rsidRPr="006333B1" w:rsidRDefault="00BD5A07"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Date  \* MERGEFORMAT ">
              <w:r w:rsidR="00945E4F">
                <w:t>Datum</w:t>
              </w:r>
            </w:fldSimple>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11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File  \* MERGEFORMAT ">
              <w:r w:rsidR="00945E4F">
                <w:t>Bestand</w:t>
              </w:r>
            </w:fldSimple>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D5A07" w:rsidP="005238E2">
            <w:pPr>
              <w:pStyle w:val="NoSpacing"/>
            </w:pPr>
            <w:fldSimple w:instr=" DOCVARIABLE  txtCompany  \* MERGEFORMAT ">
              <w:r w:rsidR="00945E4F">
                <w:t>Bedrijf</w:t>
              </w:r>
            </w:fldSimple>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BD5A07" w:rsidP="00117EC4">
      <w:pPr>
        <w:pStyle w:val="Kop1Ongenummerd"/>
      </w:pPr>
      <w:fldSimple w:instr=" DOCVARIABLE  txtHistory  \* MERGEFORMAT ">
        <w:r w:rsidR="00945E4F">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D5A07" w:rsidP="000A3272">
            <w:pPr>
              <w:pStyle w:val="NoSpacing"/>
            </w:pPr>
            <w:fldSimple w:instr=" DOCVARIABLE  txtVersion  \* MERGEFORMAT ">
              <w:r w:rsidR="00945E4F">
                <w:t>Versie</w:t>
              </w:r>
            </w:fldSimple>
          </w:p>
        </w:tc>
        <w:tc>
          <w:tcPr>
            <w:tcW w:w="1859" w:type="dxa"/>
          </w:tcPr>
          <w:p w:rsidR="00891492" w:rsidRPr="006333B1" w:rsidRDefault="00BD5A07"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891492" w:rsidRPr="006333B1" w:rsidRDefault="00BD5A07"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2048" w:type="dxa"/>
          </w:tcPr>
          <w:p w:rsidR="00891492" w:rsidRPr="006333B1" w:rsidRDefault="00BD5A07"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945E4F">
                <w:t>Auteur</w:t>
              </w:r>
            </w:fldSimple>
          </w:p>
        </w:tc>
        <w:tc>
          <w:tcPr>
            <w:tcW w:w="2870" w:type="dxa"/>
          </w:tcPr>
          <w:p w:rsidR="00891492" w:rsidRPr="006333B1" w:rsidRDefault="00BD5A07"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945E4F">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p>
        </w:tc>
      </w:tr>
    </w:tbl>
    <w:p w:rsidR="00891492" w:rsidRPr="006333B1" w:rsidRDefault="00891492" w:rsidP="00891492"/>
    <w:p w:rsidR="00891492" w:rsidRPr="006333B1" w:rsidRDefault="00BD5A07" w:rsidP="00891492">
      <w:pPr>
        <w:pStyle w:val="Kop1Ongenummerd"/>
      </w:pPr>
      <w:fldSimple w:instr=" DOCVARIABLE  txtDistribution  \* MERGEFORMAT ">
        <w:r w:rsidR="00945E4F">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BD5A07" w:rsidP="00A67EED">
            <w:pPr>
              <w:pStyle w:val="NoSpacing"/>
            </w:pPr>
            <w:fldSimple w:instr=" DOCVARIABLE  txtVersion  \* MERGEFORMAT ">
              <w:r w:rsidR="00945E4F">
                <w:t>Versie</w:t>
              </w:r>
            </w:fldSimple>
          </w:p>
        </w:tc>
        <w:tc>
          <w:tcPr>
            <w:tcW w:w="1859" w:type="dxa"/>
          </w:tcPr>
          <w:p w:rsidR="00A67EED" w:rsidRPr="006333B1" w:rsidRDefault="00BD5A07"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A67EED" w:rsidRPr="006333B1" w:rsidRDefault="00BD5A07"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4918" w:type="dxa"/>
          </w:tcPr>
          <w:p w:rsidR="00A67EED" w:rsidRPr="006333B1" w:rsidRDefault="00BD5A07"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945E4F">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BD5A07" w:rsidRPr="00B903BA" w:rsidRDefault="00BD5A07" w:rsidP="00891492">
                            <w:pPr>
                              <w:rPr>
                                <w:b/>
                                <w:color w:val="003865" w:themeColor="text2"/>
                              </w:rPr>
                            </w:pPr>
                            <w:r w:rsidRPr="00B903BA">
                              <w:rPr>
                                <w:b/>
                                <w:color w:val="003865" w:themeColor="text2"/>
                              </w:rPr>
                              <w:t>© Info Support B.V., Veenendaal 2019</w:t>
                            </w:r>
                          </w:p>
                          <w:p w:rsidR="00BD5A07" w:rsidRPr="00B903BA" w:rsidRDefault="00BD5A07" w:rsidP="00891492">
                            <w:pPr>
                              <w:rPr>
                                <w:b/>
                                <w:color w:val="003865" w:themeColor="text2"/>
                              </w:rPr>
                            </w:pPr>
                          </w:p>
                          <w:p w:rsidR="00BD5A07" w:rsidRPr="00B903BA" w:rsidRDefault="00BD5A07"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BD5A07" w:rsidRPr="00B903BA" w:rsidRDefault="00BD5A07" w:rsidP="00891492">
                            <w:pPr>
                              <w:rPr>
                                <w:b/>
                                <w:color w:val="003865" w:themeColor="text2"/>
                              </w:rPr>
                            </w:pPr>
                          </w:p>
                          <w:p w:rsidR="00BD5A07" w:rsidRPr="00B903BA" w:rsidRDefault="00BD5A07"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BD5A07" w:rsidRPr="00B903BA" w:rsidRDefault="00BD5A07" w:rsidP="00891492">
                            <w:pPr>
                              <w:rPr>
                                <w:b/>
                                <w:color w:val="003865" w:themeColor="text2"/>
                                <w:lang w:val="en-US"/>
                              </w:rPr>
                            </w:pPr>
                          </w:p>
                          <w:p w:rsidR="00BD5A07" w:rsidRPr="00B8704B" w:rsidRDefault="00BD5A07"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BD5A07" w:rsidRPr="00B903BA" w:rsidRDefault="00BD5A07" w:rsidP="00891492">
                      <w:pPr>
                        <w:rPr>
                          <w:b/>
                          <w:color w:val="003865" w:themeColor="text2"/>
                        </w:rPr>
                      </w:pPr>
                      <w:r w:rsidRPr="00B903BA">
                        <w:rPr>
                          <w:b/>
                          <w:color w:val="003865" w:themeColor="text2"/>
                        </w:rPr>
                        <w:t>© Info Support B.V., Veenendaal 2019</w:t>
                      </w:r>
                    </w:p>
                    <w:p w:rsidR="00BD5A07" w:rsidRPr="00B903BA" w:rsidRDefault="00BD5A07" w:rsidP="00891492">
                      <w:pPr>
                        <w:rPr>
                          <w:b/>
                          <w:color w:val="003865" w:themeColor="text2"/>
                        </w:rPr>
                      </w:pPr>
                    </w:p>
                    <w:p w:rsidR="00BD5A07" w:rsidRPr="00B903BA" w:rsidRDefault="00BD5A07"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BD5A07" w:rsidRPr="00B903BA" w:rsidRDefault="00BD5A07" w:rsidP="00891492">
                      <w:pPr>
                        <w:rPr>
                          <w:b/>
                          <w:color w:val="003865" w:themeColor="text2"/>
                        </w:rPr>
                      </w:pPr>
                    </w:p>
                    <w:p w:rsidR="00BD5A07" w:rsidRPr="00B903BA" w:rsidRDefault="00BD5A07"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BD5A07" w:rsidRPr="00B903BA" w:rsidRDefault="00BD5A07" w:rsidP="00891492">
                      <w:pPr>
                        <w:rPr>
                          <w:b/>
                          <w:color w:val="003865" w:themeColor="text2"/>
                          <w:lang w:val="en-US"/>
                        </w:rPr>
                      </w:pPr>
                    </w:p>
                    <w:p w:rsidR="00BD5A07" w:rsidRPr="00B8704B" w:rsidRDefault="00BD5A07"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111613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D0135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116133" w:history="1">
            <w:r w:rsidR="00D0135B" w:rsidRPr="00B068CB">
              <w:rPr>
                <w:rStyle w:val="Hyperlink"/>
              </w:rPr>
              <w:t>Inhoudsopgave</w:t>
            </w:r>
            <w:r w:rsidR="00D0135B">
              <w:rPr>
                <w:webHidden/>
              </w:rPr>
              <w:tab/>
            </w:r>
            <w:r w:rsidR="00D0135B">
              <w:rPr>
                <w:webHidden/>
              </w:rPr>
              <w:fldChar w:fldCharType="begin"/>
            </w:r>
            <w:r w:rsidR="00D0135B">
              <w:rPr>
                <w:webHidden/>
              </w:rPr>
              <w:instrText xml:space="preserve"> PAGEREF _Toc1116133 \h </w:instrText>
            </w:r>
            <w:r w:rsidR="00D0135B">
              <w:rPr>
                <w:webHidden/>
              </w:rPr>
            </w:r>
            <w:r w:rsidR="00D0135B">
              <w:rPr>
                <w:webHidden/>
              </w:rPr>
              <w:fldChar w:fldCharType="separate"/>
            </w:r>
            <w:r w:rsidR="00D0135B">
              <w:rPr>
                <w:webHidden/>
              </w:rPr>
              <w:t>3</w:t>
            </w:r>
            <w:r w:rsidR="00D0135B">
              <w:rPr>
                <w:webHidden/>
              </w:rPr>
              <w:fldChar w:fldCharType="end"/>
            </w:r>
          </w:hyperlink>
        </w:p>
        <w:p w:rsidR="00D0135B" w:rsidRDefault="00D0135B">
          <w:pPr>
            <w:pStyle w:val="TOC1"/>
            <w:rPr>
              <w:b w:val="0"/>
              <w:color w:val="auto"/>
              <w:sz w:val="22"/>
              <w:lang w:val="nl-NL"/>
            </w:rPr>
          </w:pPr>
          <w:hyperlink w:anchor="_Toc1116134" w:history="1">
            <w:r w:rsidRPr="00B068CB">
              <w:rPr>
                <w:rStyle w:val="Hyperlink"/>
              </w:rPr>
              <w:t>1.</w:t>
            </w:r>
            <w:r>
              <w:rPr>
                <w:b w:val="0"/>
                <w:color w:val="auto"/>
                <w:sz w:val="22"/>
                <w:lang w:val="nl-NL"/>
              </w:rPr>
              <w:tab/>
            </w:r>
            <w:r w:rsidRPr="00B068CB">
              <w:rPr>
                <w:rStyle w:val="Hyperlink"/>
              </w:rPr>
              <w:t>Tabellen</w:t>
            </w:r>
            <w:r>
              <w:rPr>
                <w:webHidden/>
              </w:rPr>
              <w:tab/>
            </w:r>
            <w:r>
              <w:rPr>
                <w:webHidden/>
              </w:rPr>
              <w:fldChar w:fldCharType="begin"/>
            </w:r>
            <w:r>
              <w:rPr>
                <w:webHidden/>
              </w:rPr>
              <w:instrText xml:space="preserve"> PAGEREF _Toc1116134 \h </w:instrText>
            </w:r>
            <w:r>
              <w:rPr>
                <w:webHidden/>
              </w:rPr>
            </w:r>
            <w:r>
              <w:rPr>
                <w:webHidden/>
              </w:rPr>
              <w:fldChar w:fldCharType="separate"/>
            </w:r>
            <w:r>
              <w:rPr>
                <w:webHidden/>
              </w:rPr>
              <w:t>5</w:t>
            </w:r>
            <w:r>
              <w:rPr>
                <w:webHidden/>
              </w:rPr>
              <w:fldChar w:fldCharType="end"/>
            </w:r>
          </w:hyperlink>
        </w:p>
        <w:p w:rsidR="00D0135B" w:rsidRDefault="00D0135B">
          <w:pPr>
            <w:pStyle w:val="TOC1"/>
            <w:rPr>
              <w:b w:val="0"/>
              <w:color w:val="auto"/>
              <w:sz w:val="22"/>
              <w:lang w:val="nl-NL"/>
            </w:rPr>
          </w:pPr>
          <w:hyperlink w:anchor="_Toc1116135" w:history="1">
            <w:r w:rsidRPr="00B068CB">
              <w:rPr>
                <w:rStyle w:val="Hyperlink"/>
              </w:rPr>
              <w:t>2.</w:t>
            </w:r>
            <w:r>
              <w:rPr>
                <w:b w:val="0"/>
                <w:color w:val="auto"/>
                <w:sz w:val="22"/>
                <w:lang w:val="nl-NL"/>
              </w:rPr>
              <w:tab/>
            </w:r>
            <w:r w:rsidRPr="00B068CB">
              <w:rPr>
                <w:rStyle w:val="Hyperlink"/>
              </w:rPr>
              <w:t>Figuren</w:t>
            </w:r>
            <w:r>
              <w:rPr>
                <w:webHidden/>
              </w:rPr>
              <w:tab/>
            </w:r>
            <w:r>
              <w:rPr>
                <w:webHidden/>
              </w:rPr>
              <w:fldChar w:fldCharType="begin"/>
            </w:r>
            <w:r>
              <w:rPr>
                <w:webHidden/>
              </w:rPr>
              <w:instrText xml:space="preserve"> PAGEREF _Toc1116135 \h </w:instrText>
            </w:r>
            <w:r>
              <w:rPr>
                <w:webHidden/>
              </w:rPr>
            </w:r>
            <w:r>
              <w:rPr>
                <w:webHidden/>
              </w:rPr>
              <w:fldChar w:fldCharType="separate"/>
            </w:r>
            <w:r>
              <w:rPr>
                <w:webHidden/>
              </w:rPr>
              <w:t>6</w:t>
            </w:r>
            <w:r>
              <w:rPr>
                <w:webHidden/>
              </w:rPr>
              <w:fldChar w:fldCharType="end"/>
            </w:r>
          </w:hyperlink>
        </w:p>
        <w:p w:rsidR="00D0135B" w:rsidRDefault="00D0135B">
          <w:pPr>
            <w:pStyle w:val="TOC1"/>
            <w:rPr>
              <w:b w:val="0"/>
              <w:color w:val="auto"/>
              <w:sz w:val="22"/>
              <w:lang w:val="nl-NL"/>
            </w:rPr>
          </w:pPr>
          <w:hyperlink w:anchor="_Toc1116136" w:history="1">
            <w:r w:rsidRPr="00B068CB">
              <w:rPr>
                <w:rStyle w:val="Hyperlink"/>
              </w:rPr>
              <w:t>3.</w:t>
            </w:r>
            <w:r>
              <w:rPr>
                <w:b w:val="0"/>
                <w:color w:val="auto"/>
                <w:sz w:val="22"/>
                <w:lang w:val="nl-NL"/>
              </w:rPr>
              <w:tab/>
            </w:r>
            <w:r w:rsidRPr="00B068CB">
              <w:rPr>
                <w:rStyle w:val="Hyperlink"/>
              </w:rPr>
              <w:t>Samenvatting</w:t>
            </w:r>
            <w:r>
              <w:rPr>
                <w:webHidden/>
              </w:rPr>
              <w:tab/>
            </w:r>
            <w:r>
              <w:rPr>
                <w:webHidden/>
              </w:rPr>
              <w:fldChar w:fldCharType="begin"/>
            </w:r>
            <w:r>
              <w:rPr>
                <w:webHidden/>
              </w:rPr>
              <w:instrText xml:space="preserve"> PAGEREF _Toc1116136 \h </w:instrText>
            </w:r>
            <w:r>
              <w:rPr>
                <w:webHidden/>
              </w:rPr>
            </w:r>
            <w:r>
              <w:rPr>
                <w:webHidden/>
              </w:rPr>
              <w:fldChar w:fldCharType="separate"/>
            </w:r>
            <w:r>
              <w:rPr>
                <w:webHidden/>
              </w:rPr>
              <w:t>7</w:t>
            </w:r>
            <w:r>
              <w:rPr>
                <w:webHidden/>
              </w:rPr>
              <w:fldChar w:fldCharType="end"/>
            </w:r>
          </w:hyperlink>
        </w:p>
        <w:p w:rsidR="00D0135B" w:rsidRDefault="00D0135B">
          <w:pPr>
            <w:pStyle w:val="TOC1"/>
            <w:rPr>
              <w:b w:val="0"/>
              <w:color w:val="auto"/>
              <w:sz w:val="22"/>
              <w:lang w:val="nl-NL"/>
            </w:rPr>
          </w:pPr>
          <w:hyperlink w:anchor="_Toc1116137" w:history="1">
            <w:r w:rsidRPr="00B068CB">
              <w:rPr>
                <w:rStyle w:val="Hyperlink"/>
              </w:rPr>
              <w:t>4.</w:t>
            </w:r>
            <w:r>
              <w:rPr>
                <w:b w:val="0"/>
                <w:color w:val="auto"/>
                <w:sz w:val="22"/>
                <w:lang w:val="nl-NL"/>
              </w:rPr>
              <w:tab/>
            </w:r>
            <w:r w:rsidRPr="00B068CB">
              <w:rPr>
                <w:rStyle w:val="Hyperlink"/>
              </w:rPr>
              <w:t>Inleiding</w:t>
            </w:r>
            <w:r>
              <w:rPr>
                <w:webHidden/>
              </w:rPr>
              <w:tab/>
            </w:r>
            <w:r>
              <w:rPr>
                <w:webHidden/>
              </w:rPr>
              <w:fldChar w:fldCharType="begin"/>
            </w:r>
            <w:r>
              <w:rPr>
                <w:webHidden/>
              </w:rPr>
              <w:instrText xml:space="preserve"> PAGEREF _Toc1116137 \h </w:instrText>
            </w:r>
            <w:r>
              <w:rPr>
                <w:webHidden/>
              </w:rPr>
            </w:r>
            <w:r>
              <w:rPr>
                <w:webHidden/>
              </w:rPr>
              <w:fldChar w:fldCharType="separate"/>
            </w:r>
            <w:r>
              <w:rPr>
                <w:webHidden/>
              </w:rPr>
              <w:t>8</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38" w:history="1">
            <w:r w:rsidRPr="00B068CB">
              <w:rPr>
                <w:rStyle w:val="Hyperlink"/>
              </w:rPr>
              <w:t>4.1</w:t>
            </w:r>
            <w:r>
              <w:rPr>
                <w:rFonts w:eastAsiaTheme="minorEastAsia"/>
                <w:color w:val="auto"/>
                <w:sz w:val="22"/>
                <w:szCs w:val="22"/>
                <w:lang w:val="nl-NL" w:eastAsia="nl-NL"/>
              </w:rPr>
              <w:tab/>
            </w:r>
            <w:r w:rsidRPr="00B068CB">
              <w:rPr>
                <w:rStyle w:val="Hyperlink"/>
              </w:rPr>
              <w:t>Leeswijzer</w:t>
            </w:r>
            <w:r>
              <w:rPr>
                <w:webHidden/>
              </w:rPr>
              <w:tab/>
            </w:r>
            <w:r>
              <w:rPr>
                <w:webHidden/>
              </w:rPr>
              <w:fldChar w:fldCharType="begin"/>
            </w:r>
            <w:r>
              <w:rPr>
                <w:webHidden/>
              </w:rPr>
              <w:instrText xml:space="preserve"> PAGEREF _Toc1116138 \h </w:instrText>
            </w:r>
            <w:r>
              <w:rPr>
                <w:webHidden/>
              </w:rPr>
            </w:r>
            <w:r>
              <w:rPr>
                <w:webHidden/>
              </w:rPr>
              <w:fldChar w:fldCharType="separate"/>
            </w:r>
            <w:r>
              <w:rPr>
                <w:webHidden/>
              </w:rPr>
              <w:t>8</w:t>
            </w:r>
            <w:r>
              <w:rPr>
                <w:webHidden/>
              </w:rPr>
              <w:fldChar w:fldCharType="end"/>
            </w:r>
          </w:hyperlink>
        </w:p>
        <w:p w:rsidR="00D0135B" w:rsidRDefault="00D0135B">
          <w:pPr>
            <w:pStyle w:val="TOC1"/>
            <w:rPr>
              <w:b w:val="0"/>
              <w:color w:val="auto"/>
              <w:sz w:val="22"/>
              <w:lang w:val="nl-NL"/>
            </w:rPr>
          </w:pPr>
          <w:hyperlink w:anchor="_Toc1116139" w:history="1">
            <w:r w:rsidRPr="00B068CB">
              <w:rPr>
                <w:rStyle w:val="Hyperlink"/>
              </w:rPr>
              <w:t>5.</w:t>
            </w:r>
            <w:r>
              <w:rPr>
                <w:b w:val="0"/>
                <w:color w:val="auto"/>
                <w:sz w:val="22"/>
                <w:lang w:val="nl-NL"/>
              </w:rPr>
              <w:tab/>
            </w:r>
            <w:r w:rsidRPr="00B068CB">
              <w:rPr>
                <w:rStyle w:val="Hyperlink"/>
              </w:rPr>
              <w:t>Begrippenlijst</w:t>
            </w:r>
            <w:r>
              <w:rPr>
                <w:webHidden/>
              </w:rPr>
              <w:tab/>
            </w:r>
            <w:r>
              <w:rPr>
                <w:webHidden/>
              </w:rPr>
              <w:fldChar w:fldCharType="begin"/>
            </w:r>
            <w:r>
              <w:rPr>
                <w:webHidden/>
              </w:rPr>
              <w:instrText xml:space="preserve"> PAGEREF _Toc1116139 \h </w:instrText>
            </w:r>
            <w:r>
              <w:rPr>
                <w:webHidden/>
              </w:rPr>
            </w:r>
            <w:r>
              <w:rPr>
                <w:webHidden/>
              </w:rPr>
              <w:fldChar w:fldCharType="separate"/>
            </w:r>
            <w:r>
              <w:rPr>
                <w:webHidden/>
              </w:rPr>
              <w:t>9</w:t>
            </w:r>
            <w:r>
              <w:rPr>
                <w:webHidden/>
              </w:rPr>
              <w:fldChar w:fldCharType="end"/>
            </w:r>
          </w:hyperlink>
        </w:p>
        <w:p w:rsidR="00D0135B" w:rsidRDefault="00D0135B">
          <w:pPr>
            <w:pStyle w:val="TOC1"/>
            <w:rPr>
              <w:b w:val="0"/>
              <w:color w:val="auto"/>
              <w:sz w:val="22"/>
              <w:lang w:val="nl-NL"/>
            </w:rPr>
          </w:pPr>
          <w:hyperlink w:anchor="_Toc1116140" w:history="1">
            <w:r w:rsidRPr="00B068CB">
              <w:rPr>
                <w:rStyle w:val="Hyperlink"/>
              </w:rPr>
              <w:t>6.</w:t>
            </w:r>
            <w:r>
              <w:rPr>
                <w:b w:val="0"/>
                <w:color w:val="auto"/>
                <w:sz w:val="22"/>
                <w:lang w:val="nl-NL"/>
              </w:rPr>
              <w:tab/>
            </w:r>
            <w:r w:rsidRPr="00B068CB">
              <w:rPr>
                <w:rStyle w:val="Hyperlink"/>
              </w:rPr>
              <w:t>Onderzoeksplan</w:t>
            </w:r>
            <w:r>
              <w:rPr>
                <w:webHidden/>
              </w:rPr>
              <w:tab/>
            </w:r>
            <w:r>
              <w:rPr>
                <w:webHidden/>
              </w:rPr>
              <w:fldChar w:fldCharType="begin"/>
            </w:r>
            <w:r>
              <w:rPr>
                <w:webHidden/>
              </w:rPr>
              <w:instrText xml:space="preserve"> PAGEREF _Toc1116140 \h </w:instrText>
            </w:r>
            <w:r>
              <w:rPr>
                <w:webHidden/>
              </w:rPr>
            </w:r>
            <w:r>
              <w:rPr>
                <w:webHidden/>
              </w:rPr>
              <w:fldChar w:fldCharType="separate"/>
            </w:r>
            <w:r>
              <w:rPr>
                <w:webHidden/>
              </w:rPr>
              <w:t>10</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1" w:history="1">
            <w:r w:rsidRPr="00B068CB">
              <w:rPr>
                <w:rStyle w:val="Hyperlink"/>
              </w:rPr>
              <w:t>6.1</w:t>
            </w:r>
            <w:r>
              <w:rPr>
                <w:rFonts w:eastAsiaTheme="minorEastAsia"/>
                <w:color w:val="auto"/>
                <w:sz w:val="22"/>
                <w:szCs w:val="22"/>
                <w:lang w:val="nl-NL" w:eastAsia="nl-NL"/>
              </w:rPr>
              <w:tab/>
            </w:r>
            <w:r w:rsidRPr="00B068CB">
              <w:rPr>
                <w:rStyle w:val="Hyperlink"/>
              </w:rPr>
              <w:t>Probleemstelling</w:t>
            </w:r>
            <w:r>
              <w:rPr>
                <w:webHidden/>
              </w:rPr>
              <w:tab/>
            </w:r>
            <w:r>
              <w:rPr>
                <w:webHidden/>
              </w:rPr>
              <w:fldChar w:fldCharType="begin"/>
            </w:r>
            <w:r>
              <w:rPr>
                <w:webHidden/>
              </w:rPr>
              <w:instrText xml:space="preserve"> PAGEREF _Toc1116141 \h </w:instrText>
            </w:r>
            <w:r>
              <w:rPr>
                <w:webHidden/>
              </w:rPr>
            </w:r>
            <w:r>
              <w:rPr>
                <w:webHidden/>
              </w:rPr>
              <w:fldChar w:fldCharType="separate"/>
            </w:r>
            <w:r>
              <w:rPr>
                <w:webHidden/>
              </w:rPr>
              <w:t>10</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2" w:history="1">
            <w:r w:rsidRPr="00B068CB">
              <w:rPr>
                <w:rStyle w:val="Hyperlink"/>
              </w:rPr>
              <w:t>6.2</w:t>
            </w:r>
            <w:r>
              <w:rPr>
                <w:rFonts w:eastAsiaTheme="minorEastAsia"/>
                <w:color w:val="auto"/>
                <w:sz w:val="22"/>
                <w:szCs w:val="22"/>
                <w:lang w:val="nl-NL" w:eastAsia="nl-NL"/>
              </w:rPr>
              <w:tab/>
            </w:r>
            <w:r w:rsidRPr="00B068CB">
              <w:rPr>
                <w:rStyle w:val="Hyperlink"/>
              </w:rPr>
              <w:t>Onderzoeksvragen</w:t>
            </w:r>
            <w:r>
              <w:rPr>
                <w:webHidden/>
              </w:rPr>
              <w:tab/>
            </w:r>
            <w:r>
              <w:rPr>
                <w:webHidden/>
              </w:rPr>
              <w:fldChar w:fldCharType="begin"/>
            </w:r>
            <w:r>
              <w:rPr>
                <w:webHidden/>
              </w:rPr>
              <w:instrText xml:space="preserve"> PAGEREF _Toc1116142 \h </w:instrText>
            </w:r>
            <w:r>
              <w:rPr>
                <w:webHidden/>
              </w:rPr>
            </w:r>
            <w:r>
              <w:rPr>
                <w:webHidden/>
              </w:rPr>
              <w:fldChar w:fldCharType="separate"/>
            </w:r>
            <w:r>
              <w:rPr>
                <w:webHidden/>
              </w:rPr>
              <w:t>10</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3" w:history="1">
            <w:r w:rsidRPr="00B068CB">
              <w:rPr>
                <w:rStyle w:val="Hyperlink"/>
              </w:rPr>
              <w:t>6.3</w:t>
            </w:r>
            <w:r>
              <w:rPr>
                <w:rFonts w:eastAsiaTheme="minorEastAsia"/>
                <w:color w:val="auto"/>
                <w:sz w:val="22"/>
                <w:szCs w:val="22"/>
                <w:lang w:val="nl-NL" w:eastAsia="nl-NL"/>
              </w:rPr>
              <w:tab/>
            </w:r>
            <w:r w:rsidRPr="00B068CB">
              <w:rPr>
                <w:rStyle w:val="Hyperlink"/>
              </w:rPr>
              <w:t>Onderzoeksstrategieën en methodes</w:t>
            </w:r>
            <w:r>
              <w:rPr>
                <w:webHidden/>
              </w:rPr>
              <w:tab/>
            </w:r>
            <w:r>
              <w:rPr>
                <w:webHidden/>
              </w:rPr>
              <w:fldChar w:fldCharType="begin"/>
            </w:r>
            <w:r>
              <w:rPr>
                <w:webHidden/>
              </w:rPr>
              <w:instrText xml:space="preserve"> PAGEREF _Toc1116143 \h </w:instrText>
            </w:r>
            <w:r>
              <w:rPr>
                <w:webHidden/>
              </w:rPr>
            </w:r>
            <w:r>
              <w:rPr>
                <w:webHidden/>
              </w:rPr>
              <w:fldChar w:fldCharType="separate"/>
            </w:r>
            <w:r>
              <w:rPr>
                <w:webHidden/>
              </w:rPr>
              <w:t>11</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4" w:history="1">
            <w:r w:rsidRPr="00B068CB">
              <w:rPr>
                <w:rStyle w:val="Hyperlink"/>
              </w:rPr>
              <w:t>6.4</w:t>
            </w:r>
            <w:r>
              <w:rPr>
                <w:rFonts w:eastAsiaTheme="minorEastAsia"/>
                <w:color w:val="auto"/>
                <w:sz w:val="22"/>
                <w:szCs w:val="22"/>
                <w:lang w:val="nl-NL" w:eastAsia="nl-NL"/>
              </w:rPr>
              <w:tab/>
            </w:r>
            <w:r w:rsidRPr="00B068CB">
              <w:rPr>
                <w:rStyle w:val="Hyperlink"/>
              </w:rPr>
              <w:t>Doelstelling</w:t>
            </w:r>
            <w:r>
              <w:rPr>
                <w:webHidden/>
              </w:rPr>
              <w:tab/>
            </w:r>
            <w:r>
              <w:rPr>
                <w:webHidden/>
              </w:rPr>
              <w:fldChar w:fldCharType="begin"/>
            </w:r>
            <w:r>
              <w:rPr>
                <w:webHidden/>
              </w:rPr>
              <w:instrText xml:space="preserve"> PAGEREF _Toc1116144 \h </w:instrText>
            </w:r>
            <w:r>
              <w:rPr>
                <w:webHidden/>
              </w:rPr>
            </w:r>
            <w:r>
              <w:rPr>
                <w:webHidden/>
              </w:rPr>
              <w:fldChar w:fldCharType="separate"/>
            </w:r>
            <w:r>
              <w:rPr>
                <w:webHidden/>
              </w:rPr>
              <w:t>12</w:t>
            </w:r>
            <w:r>
              <w:rPr>
                <w:webHidden/>
              </w:rPr>
              <w:fldChar w:fldCharType="end"/>
            </w:r>
          </w:hyperlink>
        </w:p>
        <w:p w:rsidR="00D0135B" w:rsidRDefault="00D0135B">
          <w:pPr>
            <w:pStyle w:val="TOC1"/>
            <w:rPr>
              <w:b w:val="0"/>
              <w:color w:val="auto"/>
              <w:sz w:val="22"/>
              <w:lang w:val="nl-NL"/>
            </w:rPr>
          </w:pPr>
          <w:hyperlink w:anchor="_Toc1116145" w:history="1">
            <w:r w:rsidRPr="00B068CB">
              <w:rPr>
                <w:rStyle w:val="Hyperlink"/>
              </w:rPr>
              <w:t>7.</w:t>
            </w:r>
            <w:r>
              <w:rPr>
                <w:b w:val="0"/>
                <w:color w:val="auto"/>
                <w:sz w:val="22"/>
                <w:lang w:val="nl-NL"/>
              </w:rPr>
              <w:tab/>
            </w:r>
            <w:r w:rsidRPr="00B068CB">
              <w:rPr>
                <w:rStyle w:val="Hyperlink"/>
              </w:rPr>
              <w:t>Resultaten</w:t>
            </w:r>
            <w:r>
              <w:rPr>
                <w:webHidden/>
              </w:rPr>
              <w:tab/>
            </w:r>
            <w:r>
              <w:rPr>
                <w:webHidden/>
              </w:rPr>
              <w:fldChar w:fldCharType="begin"/>
            </w:r>
            <w:r>
              <w:rPr>
                <w:webHidden/>
              </w:rPr>
              <w:instrText xml:space="preserve"> PAGEREF _Toc1116145 \h </w:instrText>
            </w:r>
            <w:r>
              <w:rPr>
                <w:webHidden/>
              </w:rPr>
            </w:r>
            <w:r>
              <w:rPr>
                <w:webHidden/>
              </w:rPr>
              <w:fldChar w:fldCharType="separate"/>
            </w:r>
            <w:r>
              <w:rPr>
                <w:webHidden/>
              </w:rPr>
              <w:t>13</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6" w:history="1">
            <w:r w:rsidRPr="00B068CB">
              <w:rPr>
                <w:rStyle w:val="Hyperlink"/>
              </w:rPr>
              <w:t>7.1</w:t>
            </w:r>
            <w:r>
              <w:rPr>
                <w:rFonts w:eastAsiaTheme="minorEastAsia"/>
                <w:color w:val="auto"/>
                <w:sz w:val="22"/>
                <w:szCs w:val="22"/>
                <w:lang w:val="nl-NL" w:eastAsia="nl-NL"/>
              </w:rPr>
              <w:tab/>
            </w:r>
            <w:r w:rsidRPr="00B068CB">
              <w:rPr>
                <w:rStyle w:val="Hyperlink"/>
              </w:rPr>
              <w:t>Waar lopen festivalbezoekers tegen aan als ze een festival bezoeken en hoe zou IT hiermee kunnen helpen?</w:t>
            </w:r>
            <w:r>
              <w:rPr>
                <w:webHidden/>
              </w:rPr>
              <w:tab/>
            </w:r>
            <w:r>
              <w:rPr>
                <w:webHidden/>
              </w:rPr>
              <w:fldChar w:fldCharType="begin"/>
            </w:r>
            <w:r>
              <w:rPr>
                <w:webHidden/>
              </w:rPr>
              <w:instrText xml:space="preserve"> PAGEREF _Toc1116146 \h </w:instrText>
            </w:r>
            <w:r>
              <w:rPr>
                <w:webHidden/>
              </w:rPr>
            </w:r>
            <w:r>
              <w:rPr>
                <w:webHidden/>
              </w:rPr>
              <w:fldChar w:fldCharType="separate"/>
            </w:r>
            <w:r>
              <w:rPr>
                <w:webHidden/>
              </w:rPr>
              <w:t>13</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7" w:history="1">
            <w:r w:rsidRPr="00B068CB">
              <w:rPr>
                <w:rStyle w:val="Hyperlink"/>
              </w:rPr>
              <w:t>7.2</w:t>
            </w:r>
            <w:r>
              <w:rPr>
                <w:rFonts w:eastAsiaTheme="minorEastAsia"/>
                <w:color w:val="auto"/>
                <w:sz w:val="22"/>
                <w:szCs w:val="22"/>
                <w:lang w:val="nl-NL" w:eastAsia="nl-NL"/>
              </w:rPr>
              <w:tab/>
            </w:r>
            <w:r w:rsidRPr="00B068CB">
              <w:rPr>
                <w:rStyle w:val="Hyperlink"/>
              </w:rPr>
              <w:t>Willen festivalbezoekers een mobiele app downloaden voor het fesitval weekend?</w:t>
            </w:r>
            <w:r>
              <w:rPr>
                <w:webHidden/>
              </w:rPr>
              <w:tab/>
            </w:r>
            <w:r>
              <w:rPr>
                <w:webHidden/>
              </w:rPr>
              <w:fldChar w:fldCharType="begin"/>
            </w:r>
            <w:r>
              <w:rPr>
                <w:webHidden/>
              </w:rPr>
              <w:instrText xml:space="preserve"> PAGEREF _Toc1116147 \h </w:instrText>
            </w:r>
            <w:r>
              <w:rPr>
                <w:webHidden/>
              </w:rPr>
            </w:r>
            <w:r>
              <w:rPr>
                <w:webHidden/>
              </w:rPr>
              <w:fldChar w:fldCharType="separate"/>
            </w:r>
            <w:r>
              <w:rPr>
                <w:webHidden/>
              </w:rPr>
              <w:t>18</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8" w:history="1">
            <w:r w:rsidRPr="00B068CB">
              <w:rPr>
                <w:rStyle w:val="Hyperlink"/>
              </w:rPr>
              <w:t>7.3</w:t>
            </w:r>
            <w:r>
              <w:rPr>
                <w:rFonts w:eastAsiaTheme="minorEastAsia"/>
                <w:color w:val="auto"/>
                <w:sz w:val="22"/>
                <w:szCs w:val="22"/>
                <w:lang w:val="nl-NL" w:eastAsia="nl-NL"/>
              </w:rPr>
              <w:tab/>
            </w:r>
            <w:r w:rsidRPr="00B068CB">
              <w:rPr>
                <w:rStyle w:val="Hyperlink"/>
              </w:rPr>
              <w:t>Welke functionaliteiten van een mobiele app zouden bezoekers een betere ervaring geven op Paaspop?</w:t>
            </w:r>
            <w:r>
              <w:rPr>
                <w:webHidden/>
              </w:rPr>
              <w:tab/>
            </w:r>
            <w:r>
              <w:rPr>
                <w:webHidden/>
              </w:rPr>
              <w:fldChar w:fldCharType="begin"/>
            </w:r>
            <w:r>
              <w:rPr>
                <w:webHidden/>
              </w:rPr>
              <w:instrText xml:space="preserve"> PAGEREF _Toc1116148 \h </w:instrText>
            </w:r>
            <w:r>
              <w:rPr>
                <w:webHidden/>
              </w:rPr>
            </w:r>
            <w:r>
              <w:rPr>
                <w:webHidden/>
              </w:rPr>
              <w:fldChar w:fldCharType="separate"/>
            </w:r>
            <w:r>
              <w:rPr>
                <w:webHidden/>
              </w:rPr>
              <w:t>20</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49" w:history="1">
            <w:r w:rsidRPr="00B068CB">
              <w:rPr>
                <w:rStyle w:val="Hyperlink"/>
              </w:rPr>
              <w:t>7.4</w:t>
            </w:r>
            <w:r>
              <w:rPr>
                <w:rFonts w:eastAsiaTheme="minorEastAsia"/>
                <w:color w:val="auto"/>
                <w:sz w:val="22"/>
                <w:szCs w:val="22"/>
                <w:lang w:val="nl-NL" w:eastAsia="nl-NL"/>
              </w:rPr>
              <w:tab/>
            </w:r>
            <w:r w:rsidRPr="00B068CB">
              <w:rPr>
                <w:rStyle w:val="Hyperlink"/>
              </w:rPr>
              <w:t>Hoe moet worden omgegaan met de beveiliging van een mobiele app?</w:t>
            </w:r>
            <w:r>
              <w:rPr>
                <w:webHidden/>
              </w:rPr>
              <w:tab/>
            </w:r>
            <w:r>
              <w:rPr>
                <w:webHidden/>
              </w:rPr>
              <w:fldChar w:fldCharType="begin"/>
            </w:r>
            <w:r>
              <w:rPr>
                <w:webHidden/>
              </w:rPr>
              <w:instrText xml:space="preserve"> PAGEREF _Toc1116149 \h </w:instrText>
            </w:r>
            <w:r>
              <w:rPr>
                <w:webHidden/>
              </w:rPr>
            </w:r>
            <w:r>
              <w:rPr>
                <w:webHidden/>
              </w:rPr>
              <w:fldChar w:fldCharType="separate"/>
            </w:r>
            <w:r>
              <w:rPr>
                <w:webHidden/>
              </w:rPr>
              <w:t>22</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50" w:history="1">
            <w:r w:rsidRPr="00B068CB">
              <w:rPr>
                <w:rStyle w:val="Hyperlink"/>
              </w:rPr>
              <w:t>7.5</w:t>
            </w:r>
            <w:r>
              <w:rPr>
                <w:rFonts w:eastAsiaTheme="minorEastAsia"/>
                <w:color w:val="auto"/>
                <w:sz w:val="22"/>
                <w:szCs w:val="22"/>
                <w:lang w:val="nl-NL" w:eastAsia="nl-NL"/>
              </w:rPr>
              <w:tab/>
            </w:r>
            <w:r w:rsidRPr="00B068CB">
              <w:rPr>
                <w:rStyle w:val="Hyperlink"/>
              </w:rPr>
              <w:t>Hoe moet worden omgegaan met de privacy van de festivalbezoekers bij het verzamelen van data?</w:t>
            </w:r>
            <w:r>
              <w:rPr>
                <w:webHidden/>
              </w:rPr>
              <w:tab/>
            </w:r>
            <w:r>
              <w:rPr>
                <w:webHidden/>
              </w:rPr>
              <w:fldChar w:fldCharType="begin"/>
            </w:r>
            <w:r>
              <w:rPr>
                <w:webHidden/>
              </w:rPr>
              <w:instrText xml:space="preserve"> PAGEREF _Toc1116150 \h </w:instrText>
            </w:r>
            <w:r>
              <w:rPr>
                <w:webHidden/>
              </w:rPr>
            </w:r>
            <w:r>
              <w:rPr>
                <w:webHidden/>
              </w:rPr>
              <w:fldChar w:fldCharType="separate"/>
            </w:r>
            <w:r>
              <w:rPr>
                <w:webHidden/>
              </w:rPr>
              <w:t>22</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51" w:history="1">
            <w:r w:rsidRPr="00B068CB">
              <w:rPr>
                <w:rStyle w:val="Hyperlink"/>
              </w:rPr>
              <w:t>7.6</w:t>
            </w:r>
            <w:r>
              <w:rPr>
                <w:rFonts w:eastAsiaTheme="minorEastAsia"/>
                <w:color w:val="auto"/>
                <w:sz w:val="22"/>
                <w:szCs w:val="22"/>
                <w:lang w:val="nl-NL" w:eastAsia="nl-NL"/>
              </w:rPr>
              <w:tab/>
            </w:r>
            <w:r w:rsidRPr="00B068CB">
              <w:rPr>
                <w:rStyle w:val="Hyperlink"/>
              </w:rPr>
              <w:t>Hoe kan de locatie van de bezoekers zo nauwkeurig mogelijk verzameld worden zodat de drukte op het festivalterrein zichtbaar is?</w:t>
            </w:r>
            <w:r>
              <w:rPr>
                <w:webHidden/>
              </w:rPr>
              <w:tab/>
            </w:r>
            <w:r>
              <w:rPr>
                <w:webHidden/>
              </w:rPr>
              <w:fldChar w:fldCharType="begin"/>
            </w:r>
            <w:r>
              <w:rPr>
                <w:webHidden/>
              </w:rPr>
              <w:instrText xml:space="preserve"> PAGEREF _Toc1116151 \h </w:instrText>
            </w:r>
            <w:r>
              <w:rPr>
                <w:webHidden/>
              </w:rPr>
            </w:r>
            <w:r>
              <w:rPr>
                <w:webHidden/>
              </w:rPr>
              <w:fldChar w:fldCharType="separate"/>
            </w:r>
            <w:r>
              <w:rPr>
                <w:webHidden/>
              </w:rPr>
              <w:t>22</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52" w:history="1">
            <w:r w:rsidRPr="00B068CB">
              <w:rPr>
                <w:rStyle w:val="Hyperlink"/>
              </w:rPr>
              <w:t>7.7</w:t>
            </w:r>
            <w:r>
              <w:rPr>
                <w:rFonts w:eastAsiaTheme="minorEastAsia"/>
                <w:color w:val="auto"/>
                <w:sz w:val="22"/>
                <w:szCs w:val="22"/>
                <w:lang w:val="nl-NL" w:eastAsia="nl-NL"/>
              </w:rPr>
              <w:tab/>
            </w:r>
            <w:r w:rsidRPr="00B068CB">
              <w:rPr>
                <w:rStyle w:val="Hyperlink"/>
              </w:rPr>
              <w:t>Hoe maak je een mobiele app schaalbaar?</w:t>
            </w:r>
            <w:r>
              <w:rPr>
                <w:webHidden/>
              </w:rPr>
              <w:tab/>
            </w:r>
            <w:r>
              <w:rPr>
                <w:webHidden/>
              </w:rPr>
              <w:fldChar w:fldCharType="begin"/>
            </w:r>
            <w:r>
              <w:rPr>
                <w:webHidden/>
              </w:rPr>
              <w:instrText xml:space="preserve"> PAGEREF _Toc1116152 \h </w:instrText>
            </w:r>
            <w:r>
              <w:rPr>
                <w:webHidden/>
              </w:rPr>
            </w:r>
            <w:r>
              <w:rPr>
                <w:webHidden/>
              </w:rPr>
              <w:fldChar w:fldCharType="separate"/>
            </w:r>
            <w:r>
              <w:rPr>
                <w:webHidden/>
              </w:rPr>
              <w:t>22</w:t>
            </w:r>
            <w:r>
              <w:rPr>
                <w:webHidden/>
              </w:rPr>
              <w:fldChar w:fldCharType="end"/>
            </w:r>
          </w:hyperlink>
        </w:p>
        <w:p w:rsidR="00D0135B" w:rsidRDefault="00D0135B">
          <w:pPr>
            <w:pStyle w:val="TOC1"/>
            <w:rPr>
              <w:b w:val="0"/>
              <w:color w:val="auto"/>
              <w:sz w:val="22"/>
              <w:lang w:val="nl-NL"/>
            </w:rPr>
          </w:pPr>
          <w:hyperlink w:anchor="_Toc1116153" w:history="1">
            <w:r w:rsidRPr="00B068CB">
              <w:rPr>
                <w:rStyle w:val="Hyperlink"/>
              </w:rPr>
              <w:t>8.</w:t>
            </w:r>
            <w:r>
              <w:rPr>
                <w:b w:val="0"/>
                <w:color w:val="auto"/>
                <w:sz w:val="22"/>
                <w:lang w:val="nl-NL"/>
              </w:rPr>
              <w:tab/>
            </w:r>
            <w:r w:rsidRPr="00B068CB">
              <w:rPr>
                <w:rStyle w:val="Hyperlink"/>
              </w:rPr>
              <w:t>Conclusie</w:t>
            </w:r>
            <w:r>
              <w:rPr>
                <w:webHidden/>
              </w:rPr>
              <w:tab/>
            </w:r>
            <w:r>
              <w:rPr>
                <w:webHidden/>
              </w:rPr>
              <w:fldChar w:fldCharType="begin"/>
            </w:r>
            <w:r>
              <w:rPr>
                <w:webHidden/>
              </w:rPr>
              <w:instrText xml:space="preserve"> PAGEREF _Toc1116153 \h </w:instrText>
            </w:r>
            <w:r>
              <w:rPr>
                <w:webHidden/>
              </w:rPr>
            </w:r>
            <w:r>
              <w:rPr>
                <w:webHidden/>
              </w:rPr>
              <w:fldChar w:fldCharType="separate"/>
            </w:r>
            <w:r>
              <w:rPr>
                <w:webHidden/>
              </w:rPr>
              <w:t>23</w:t>
            </w:r>
            <w:r>
              <w:rPr>
                <w:webHidden/>
              </w:rPr>
              <w:fldChar w:fldCharType="end"/>
            </w:r>
          </w:hyperlink>
        </w:p>
        <w:p w:rsidR="00D0135B" w:rsidRDefault="00D0135B">
          <w:pPr>
            <w:pStyle w:val="TOC1"/>
            <w:rPr>
              <w:b w:val="0"/>
              <w:color w:val="auto"/>
              <w:sz w:val="22"/>
              <w:lang w:val="nl-NL"/>
            </w:rPr>
          </w:pPr>
          <w:hyperlink w:anchor="_Toc1116154" w:history="1">
            <w:r w:rsidRPr="00B068CB">
              <w:rPr>
                <w:rStyle w:val="Hyperlink"/>
              </w:rPr>
              <w:t>9.</w:t>
            </w:r>
            <w:r>
              <w:rPr>
                <w:b w:val="0"/>
                <w:color w:val="auto"/>
                <w:sz w:val="22"/>
                <w:lang w:val="nl-NL"/>
              </w:rPr>
              <w:tab/>
            </w:r>
            <w:r w:rsidRPr="00B068CB">
              <w:rPr>
                <w:rStyle w:val="Hyperlink"/>
              </w:rPr>
              <w:t>Aanbevelingen</w:t>
            </w:r>
            <w:r>
              <w:rPr>
                <w:webHidden/>
              </w:rPr>
              <w:tab/>
            </w:r>
            <w:r>
              <w:rPr>
                <w:webHidden/>
              </w:rPr>
              <w:fldChar w:fldCharType="begin"/>
            </w:r>
            <w:r>
              <w:rPr>
                <w:webHidden/>
              </w:rPr>
              <w:instrText xml:space="preserve"> PAGEREF _Toc1116154 \h </w:instrText>
            </w:r>
            <w:r>
              <w:rPr>
                <w:webHidden/>
              </w:rPr>
            </w:r>
            <w:r>
              <w:rPr>
                <w:webHidden/>
              </w:rPr>
              <w:fldChar w:fldCharType="separate"/>
            </w:r>
            <w:r>
              <w:rPr>
                <w:webHidden/>
              </w:rPr>
              <w:t>24</w:t>
            </w:r>
            <w:r>
              <w:rPr>
                <w:webHidden/>
              </w:rPr>
              <w:fldChar w:fldCharType="end"/>
            </w:r>
          </w:hyperlink>
        </w:p>
        <w:p w:rsidR="00D0135B" w:rsidRDefault="00D0135B">
          <w:pPr>
            <w:pStyle w:val="TOC1"/>
            <w:rPr>
              <w:b w:val="0"/>
              <w:color w:val="auto"/>
              <w:sz w:val="22"/>
              <w:lang w:val="nl-NL"/>
            </w:rPr>
          </w:pPr>
          <w:hyperlink w:anchor="_Toc1116155" w:history="1">
            <w:r w:rsidRPr="00B068CB">
              <w:rPr>
                <w:rStyle w:val="Hyperlink"/>
              </w:rPr>
              <w:t>10.</w:t>
            </w:r>
            <w:r>
              <w:rPr>
                <w:b w:val="0"/>
                <w:color w:val="auto"/>
                <w:sz w:val="22"/>
                <w:lang w:val="nl-NL"/>
              </w:rPr>
              <w:tab/>
            </w:r>
            <w:r w:rsidRPr="00B068CB">
              <w:rPr>
                <w:rStyle w:val="Hyperlink"/>
              </w:rPr>
              <w:t>Bibliografie</w:t>
            </w:r>
            <w:r>
              <w:rPr>
                <w:webHidden/>
              </w:rPr>
              <w:tab/>
            </w:r>
            <w:r>
              <w:rPr>
                <w:webHidden/>
              </w:rPr>
              <w:fldChar w:fldCharType="begin"/>
            </w:r>
            <w:r>
              <w:rPr>
                <w:webHidden/>
              </w:rPr>
              <w:instrText xml:space="preserve"> PAGEREF _Toc1116155 \h </w:instrText>
            </w:r>
            <w:r>
              <w:rPr>
                <w:webHidden/>
              </w:rPr>
            </w:r>
            <w:r>
              <w:rPr>
                <w:webHidden/>
              </w:rPr>
              <w:fldChar w:fldCharType="separate"/>
            </w:r>
            <w:r>
              <w:rPr>
                <w:webHidden/>
              </w:rPr>
              <w:t>25</w:t>
            </w:r>
            <w:r>
              <w:rPr>
                <w:webHidden/>
              </w:rPr>
              <w:fldChar w:fldCharType="end"/>
            </w:r>
          </w:hyperlink>
        </w:p>
        <w:p w:rsidR="00D0135B" w:rsidRDefault="00D0135B">
          <w:pPr>
            <w:pStyle w:val="TOC1"/>
            <w:rPr>
              <w:b w:val="0"/>
              <w:color w:val="auto"/>
              <w:sz w:val="22"/>
              <w:lang w:val="nl-NL"/>
            </w:rPr>
          </w:pPr>
          <w:hyperlink w:anchor="_Toc1116156" w:history="1">
            <w:r w:rsidRPr="00B068CB">
              <w:rPr>
                <w:rStyle w:val="Hyperlink"/>
                <w:lang w:val="en-US"/>
              </w:rPr>
              <w:t>11.</w:t>
            </w:r>
            <w:r>
              <w:rPr>
                <w:b w:val="0"/>
                <w:color w:val="auto"/>
                <w:sz w:val="22"/>
                <w:lang w:val="nl-NL"/>
              </w:rPr>
              <w:tab/>
            </w:r>
            <w:r w:rsidRPr="00B068CB">
              <w:rPr>
                <w:rStyle w:val="Hyperlink"/>
                <w:lang w:val="en-US"/>
              </w:rPr>
              <w:t>Bijlagen</w:t>
            </w:r>
            <w:r>
              <w:rPr>
                <w:webHidden/>
              </w:rPr>
              <w:tab/>
            </w:r>
            <w:r>
              <w:rPr>
                <w:webHidden/>
              </w:rPr>
              <w:fldChar w:fldCharType="begin"/>
            </w:r>
            <w:r>
              <w:rPr>
                <w:webHidden/>
              </w:rPr>
              <w:instrText xml:space="preserve"> PAGEREF _Toc1116156 \h </w:instrText>
            </w:r>
            <w:r>
              <w:rPr>
                <w:webHidden/>
              </w:rPr>
            </w:r>
            <w:r>
              <w:rPr>
                <w:webHidden/>
              </w:rPr>
              <w:fldChar w:fldCharType="separate"/>
            </w:r>
            <w:r>
              <w:rPr>
                <w:webHidden/>
              </w:rPr>
              <w:t>26</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57" w:history="1">
            <w:r w:rsidRPr="00B068CB">
              <w:rPr>
                <w:rStyle w:val="Hyperlink"/>
                <w:lang w:val="en-US"/>
              </w:rPr>
              <w:t>11.1</w:t>
            </w:r>
            <w:r>
              <w:rPr>
                <w:rFonts w:eastAsiaTheme="minorEastAsia"/>
                <w:color w:val="auto"/>
                <w:sz w:val="22"/>
                <w:szCs w:val="22"/>
                <w:lang w:val="nl-NL" w:eastAsia="nl-NL"/>
              </w:rPr>
              <w:tab/>
            </w:r>
            <w:r w:rsidRPr="00B068CB">
              <w:rPr>
                <w:rStyle w:val="Hyperlink"/>
                <w:lang w:val="en-US"/>
              </w:rPr>
              <w:t>Bijlagen A – Enqu</w:t>
            </w:r>
            <w:r w:rsidRPr="00B068CB">
              <w:rPr>
                <w:rStyle w:val="Hyperlink"/>
              </w:rPr>
              <w:t>ête</w:t>
            </w:r>
            <w:r>
              <w:rPr>
                <w:webHidden/>
              </w:rPr>
              <w:tab/>
            </w:r>
            <w:r>
              <w:rPr>
                <w:webHidden/>
              </w:rPr>
              <w:fldChar w:fldCharType="begin"/>
            </w:r>
            <w:r>
              <w:rPr>
                <w:webHidden/>
              </w:rPr>
              <w:instrText xml:space="preserve"> PAGEREF _Toc1116157 \h </w:instrText>
            </w:r>
            <w:r>
              <w:rPr>
                <w:webHidden/>
              </w:rPr>
            </w:r>
            <w:r>
              <w:rPr>
                <w:webHidden/>
              </w:rPr>
              <w:fldChar w:fldCharType="separate"/>
            </w:r>
            <w:r>
              <w:rPr>
                <w:webHidden/>
              </w:rPr>
              <w:t>26</w:t>
            </w:r>
            <w:r>
              <w:rPr>
                <w:webHidden/>
              </w:rPr>
              <w:fldChar w:fldCharType="end"/>
            </w:r>
          </w:hyperlink>
        </w:p>
        <w:p w:rsidR="00D0135B" w:rsidRDefault="00D0135B">
          <w:pPr>
            <w:pStyle w:val="TOC2"/>
            <w:rPr>
              <w:rFonts w:eastAsiaTheme="minorEastAsia"/>
              <w:color w:val="auto"/>
              <w:sz w:val="22"/>
              <w:szCs w:val="22"/>
              <w:lang w:val="nl-NL" w:eastAsia="nl-NL"/>
            </w:rPr>
          </w:pPr>
          <w:hyperlink w:anchor="_Toc1116158" w:history="1">
            <w:r w:rsidRPr="00B068CB">
              <w:rPr>
                <w:rStyle w:val="Hyperlink"/>
              </w:rPr>
              <w:t>11.2</w:t>
            </w:r>
            <w:r>
              <w:rPr>
                <w:rFonts w:eastAsiaTheme="minorEastAsia"/>
                <w:color w:val="auto"/>
                <w:sz w:val="22"/>
                <w:szCs w:val="22"/>
                <w:lang w:val="nl-NL" w:eastAsia="nl-NL"/>
              </w:rPr>
              <w:tab/>
            </w:r>
            <w:r w:rsidRPr="00B068CB">
              <w:rPr>
                <w:rStyle w:val="Hyperlink"/>
                <w:lang w:val="en-US"/>
              </w:rPr>
              <w:t>Bijlagen B – Enqu</w:t>
            </w:r>
            <w:r w:rsidRPr="00B068CB">
              <w:rPr>
                <w:rStyle w:val="Hyperlink"/>
              </w:rPr>
              <w:t>ête reacties</w:t>
            </w:r>
            <w:r>
              <w:rPr>
                <w:webHidden/>
              </w:rPr>
              <w:tab/>
            </w:r>
            <w:r>
              <w:rPr>
                <w:webHidden/>
              </w:rPr>
              <w:fldChar w:fldCharType="begin"/>
            </w:r>
            <w:r>
              <w:rPr>
                <w:webHidden/>
              </w:rPr>
              <w:instrText xml:space="preserve"> PAGEREF _Toc1116158 \h </w:instrText>
            </w:r>
            <w:r>
              <w:rPr>
                <w:webHidden/>
              </w:rPr>
            </w:r>
            <w:r>
              <w:rPr>
                <w:webHidden/>
              </w:rPr>
              <w:fldChar w:fldCharType="separate"/>
            </w:r>
            <w:r>
              <w:rPr>
                <w:webHidden/>
              </w:rPr>
              <w:t>27</w:t>
            </w:r>
            <w:r>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1" w:name="_Toc1116134"/>
      <w:r>
        <w:lastRenderedPageBreak/>
        <w:t>Tabellen</w:t>
      </w:r>
      <w:bookmarkEnd w:id="1"/>
    </w:p>
    <w:p w:rsidR="008B4222"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1116159" w:history="1">
        <w:r w:rsidR="008B4222" w:rsidRPr="003422C3">
          <w:rPr>
            <w:rStyle w:val="Hyperlink"/>
            <w:noProof/>
          </w:rPr>
          <w:t>Tabel 1: onderzoeksstrategieën en methodes "waar lopen festivalbezoekers tegen aan als ze een festival bezoeken en hoe zou IT hiermee kunnen helpen?"</w:t>
        </w:r>
        <w:r w:rsidR="008B4222">
          <w:rPr>
            <w:noProof/>
            <w:webHidden/>
          </w:rPr>
          <w:tab/>
        </w:r>
        <w:r w:rsidR="008B4222">
          <w:rPr>
            <w:noProof/>
            <w:webHidden/>
          </w:rPr>
          <w:fldChar w:fldCharType="begin"/>
        </w:r>
        <w:r w:rsidR="008B4222">
          <w:rPr>
            <w:noProof/>
            <w:webHidden/>
          </w:rPr>
          <w:instrText xml:space="preserve"> PAGEREF _Toc1116159 \h </w:instrText>
        </w:r>
        <w:r w:rsidR="008B4222">
          <w:rPr>
            <w:noProof/>
            <w:webHidden/>
          </w:rPr>
        </w:r>
        <w:r w:rsidR="008B4222">
          <w:rPr>
            <w:noProof/>
            <w:webHidden/>
          </w:rPr>
          <w:fldChar w:fldCharType="separate"/>
        </w:r>
        <w:r w:rsidR="008B4222">
          <w:rPr>
            <w:noProof/>
            <w:webHidden/>
          </w:rPr>
          <w:t>11</w:t>
        </w:r>
        <w:r w:rsidR="008B4222">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0" w:history="1">
        <w:r w:rsidRPr="003422C3">
          <w:rPr>
            <w:rStyle w:val="Hyperlink"/>
            <w:noProof/>
          </w:rPr>
          <w:t>Tabel 2: onderzoeksstrategieën en methodes "Willen festivalbezoekers een mobiele app downloaden voor het festival weekend?"</w:t>
        </w:r>
        <w:r>
          <w:rPr>
            <w:noProof/>
            <w:webHidden/>
          </w:rPr>
          <w:tab/>
        </w:r>
        <w:r>
          <w:rPr>
            <w:noProof/>
            <w:webHidden/>
          </w:rPr>
          <w:fldChar w:fldCharType="begin"/>
        </w:r>
        <w:r>
          <w:rPr>
            <w:noProof/>
            <w:webHidden/>
          </w:rPr>
          <w:instrText xml:space="preserve"> PAGEREF _Toc1116160 \h </w:instrText>
        </w:r>
        <w:r>
          <w:rPr>
            <w:noProof/>
            <w:webHidden/>
          </w:rPr>
        </w:r>
        <w:r>
          <w:rPr>
            <w:noProof/>
            <w:webHidden/>
          </w:rPr>
          <w:fldChar w:fldCharType="separate"/>
        </w:r>
        <w:r>
          <w:rPr>
            <w:noProof/>
            <w:webHidden/>
          </w:rPr>
          <w:t>11</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1" w:history="1">
        <w:r w:rsidRPr="003422C3">
          <w:rPr>
            <w:rStyle w:val="Hyperlink"/>
            <w:noProof/>
          </w:rPr>
          <w:t>Tabel 3: onderzoeksstrategieën en methodes "Welke functionaliteiten van een mobiele app zouden bezoekers een betere ervaring geven op Paaspop?"</w:t>
        </w:r>
        <w:r>
          <w:rPr>
            <w:noProof/>
            <w:webHidden/>
          </w:rPr>
          <w:tab/>
        </w:r>
        <w:r>
          <w:rPr>
            <w:noProof/>
            <w:webHidden/>
          </w:rPr>
          <w:fldChar w:fldCharType="begin"/>
        </w:r>
        <w:r>
          <w:rPr>
            <w:noProof/>
            <w:webHidden/>
          </w:rPr>
          <w:instrText xml:space="preserve"> PAGEREF _Toc1116161 \h </w:instrText>
        </w:r>
        <w:r>
          <w:rPr>
            <w:noProof/>
            <w:webHidden/>
          </w:rPr>
        </w:r>
        <w:r>
          <w:rPr>
            <w:noProof/>
            <w:webHidden/>
          </w:rPr>
          <w:fldChar w:fldCharType="separate"/>
        </w:r>
        <w:r>
          <w:rPr>
            <w:noProof/>
            <w:webHidden/>
          </w:rPr>
          <w:t>11</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2" w:history="1">
        <w:r w:rsidRPr="003422C3">
          <w:rPr>
            <w:rStyle w:val="Hyperlink"/>
            <w:noProof/>
          </w:rPr>
          <w:t>Tabel 4: onderzoeksstrategieën en methodes "Hoe moet worden omgegaan met de beveiliging van een mobiele app?"</w:t>
        </w:r>
        <w:r>
          <w:rPr>
            <w:noProof/>
            <w:webHidden/>
          </w:rPr>
          <w:tab/>
        </w:r>
        <w:r>
          <w:rPr>
            <w:noProof/>
            <w:webHidden/>
          </w:rPr>
          <w:fldChar w:fldCharType="begin"/>
        </w:r>
        <w:r>
          <w:rPr>
            <w:noProof/>
            <w:webHidden/>
          </w:rPr>
          <w:instrText xml:space="preserve"> PAGEREF _Toc1116162 \h </w:instrText>
        </w:r>
        <w:r>
          <w:rPr>
            <w:noProof/>
            <w:webHidden/>
          </w:rPr>
        </w:r>
        <w:r>
          <w:rPr>
            <w:noProof/>
            <w:webHidden/>
          </w:rPr>
          <w:fldChar w:fldCharType="separate"/>
        </w:r>
        <w:r>
          <w:rPr>
            <w:noProof/>
            <w:webHidden/>
          </w:rPr>
          <w:t>11</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3" w:history="1">
        <w:r w:rsidRPr="003422C3">
          <w:rPr>
            <w:rStyle w:val="Hyperlink"/>
            <w:noProof/>
          </w:rPr>
          <w:t>Tabel 5: onderzoeksstrategieën en methodes "Hoe moet worden omgegaan met de privacy van de festivalbezoekers bij het verzamelen van data?"</w:t>
        </w:r>
        <w:r>
          <w:rPr>
            <w:noProof/>
            <w:webHidden/>
          </w:rPr>
          <w:tab/>
        </w:r>
        <w:r>
          <w:rPr>
            <w:noProof/>
            <w:webHidden/>
          </w:rPr>
          <w:fldChar w:fldCharType="begin"/>
        </w:r>
        <w:r>
          <w:rPr>
            <w:noProof/>
            <w:webHidden/>
          </w:rPr>
          <w:instrText xml:space="preserve"> PAGEREF _Toc1116163 \h </w:instrText>
        </w:r>
        <w:r>
          <w:rPr>
            <w:noProof/>
            <w:webHidden/>
          </w:rPr>
        </w:r>
        <w:r>
          <w:rPr>
            <w:noProof/>
            <w:webHidden/>
          </w:rPr>
          <w:fldChar w:fldCharType="separate"/>
        </w:r>
        <w:r>
          <w:rPr>
            <w:noProof/>
            <w:webHidden/>
          </w:rPr>
          <w:t>12</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4" w:history="1">
        <w:r w:rsidRPr="003422C3">
          <w:rPr>
            <w:rStyle w:val="Hyperlink"/>
            <w:noProof/>
          </w:rPr>
          <w:t>Tabel 6: onderzoeksstrategieën en methodes "Hoe moet worden omgegaan met de privacy van de festivalbezoekers bij het verzamelen van data?”</w:t>
        </w:r>
        <w:r>
          <w:rPr>
            <w:noProof/>
            <w:webHidden/>
          </w:rPr>
          <w:tab/>
        </w:r>
        <w:r>
          <w:rPr>
            <w:noProof/>
            <w:webHidden/>
          </w:rPr>
          <w:fldChar w:fldCharType="begin"/>
        </w:r>
        <w:r>
          <w:rPr>
            <w:noProof/>
            <w:webHidden/>
          </w:rPr>
          <w:instrText xml:space="preserve"> PAGEREF _Toc1116164 \h </w:instrText>
        </w:r>
        <w:r>
          <w:rPr>
            <w:noProof/>
            <w:webHidden/>
          </w:rPr>
        </w:r>
        <w:r>
          <w:rPr>
            <w:noProof/>
            <w:webHidden/>
          </w:rPr>
          <w:fldChar w:fldCharType="separate"/>
        </w:r>
        <w:r>
          <w:rPr>
            <w:noProof/>
            <w:webHidden/>
          </w:rPr>
          <w:t>12</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5" w:history="1">
        <w:r w:rsidRPr="003422C3">
          <w:rPr>
            <w:rStyle w:val="Hyperlink"/>
            <w:noProof/>
          </w:rPr>
          <w:t>Tabel 7: onderzoeksstrategieën en methodes "Hoe kan de locatie van bezoekers zo nauwkeurig mogelijk verzameld worden zodat de drukte op het festivalterrein zichtbaar is?"</w:t>
        </w:r>
        <w:r>
          <w:rPr>
            <w:noProof/>
            <w:webHidden/>
          </w:rPr>
          <w:tab/>
        </w:r>
        <w:r>
          <w:rPr>
            <w:noProof/>
            <w:webHidden/>
          </w:rPr>
          <w:fldChar w:fldCharType="begin"/>
        </w:r>
        <w:r>
          <w:rPr>
            <w:noProof/>
            <w:webHidden/>
          </w:rPr>
          <w:instrText xml:space="preserve"> PAGEREF _Toc1116165 \h </w:instrText>
        </w:r>
        <w:r>
          <w:rPr>
            <w:noProof/>
            <w:webHidden/>
          </w:rPr>
        </w:r>
        <w:r>
          <w:rPr>
            <w:noProof/>
            <w:webHidden/>
          </w:rPr>
          <w:fldChar w:fldCharType="separate"/>
        </w:r>
        <w:r>
          <w:rPr>
            <w:noProof/>
            <w:webHidden/>
          </w:rPr>
          <w:t>12</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6" w:history="1">
        <w:r w:rsidRPr="003422C3">
          <w:rPr>
            <w:rStyle w:val="Hyperlink"/>
            <w:noProof/>
          </w:rPr>
          <w:t>Tabel 8: onderzoekstrategieën en methodes "Hoe maak je een mobiele app schaalbaar?"</w:t>
        </w:r>
        <w:r>
          <w:rPr>
            <w:noProof/>
            <w:webHidden/>
          </w:rPr>
          <w:tab/>
        </w:r>
        <w:r>
          <w:rPr>
            <w:noProof/>
            <w:webHidden/>
          </w:rPr>
          <w:fldChar w:fldCharType="begin"/>
        </w:r>
        <w:r>
          <w:rPr>
            <w:noProof/>
            <w:webHidden/>
          </w:rPr>
          <w:instrText xml:space="preserve"> PAGEREF _Toc1116166 \h </w:instrText>
        </w:r>
        <w:r>
          <w:rPr>
            <w:noProof/>
            <w:webHidden/>
          </w:rPr>
        </w:r>
        <w:r>
          <w:rPr>
            <w:noProof/>
            <w:webHidden/>
          </w:rPr>
          <w:fldChar w:fldCharType="separate"/>
        </w:r>
        <w:r>
          <w:rPr>
            <w:noProof/>
            <w:webHidden/>
          </w:rPr>
          <w:t>12</w:t>
        </w:r>
        <w:r>
          <w:rPr>
            <w:noProof/>
            <w:webHidden/>
          </w:rPr>
          <w:fldChar w:fldCharType="end"/>
        </w:r>
      </w:hyperlink>
    </w:p>
    <w:p w:rsidR="00737D30" w:rsidRDefault="00BB56B2">
      <w:pPr>
        <w:spacing w:line="259" w:lineRule="auto"/>
      </w:pPr>
      <w:r>
        <w:fldChar w:fldCharType="end"/>
      </w:r>
    </w:p>
    <w:p w:rsidR="00737D30" w:rsidRDefault="00737D30" w:rsidP="00737D30">
      <w:pPr>
        <w:pStyle w:val="Heading1"/>
      </w:pPr>
      <w:bookmarkStart w:id="2" w:name="_Toc1116135"/>
      <w:r>
        <w:lastRenderedPageBreak/>
        <w:t>Figuren</w:t>
      </w:r>
      <w:bookmarkEnd w:id="2"/>
    </w:p>
    <w:bookmarkStart w:id="3" w:name="_GoBack"/>
    <w:bookmarkEnd w:id="3"/>
    <w:p w:rsidR="008B4222" w:rsidRDefault="00737D30">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1116167" w:history="1">
        <w:r w:rsidR="008B4222" w:rsidRPr="005D333F">
          <w:rPr>
            <w:rStyle w:val="Hyperlink"/>
            <w:noProof/>
          </w:rPr>
          <w:t>Figuur 1: resultaten van de enquete vraag "Ga je weel eens naar een festival?"</w:t>
        </w:r>
        <w:r w:rsidR="008B4222">
          <w:rPr>
            <w:noProof/>
            <w:webHidden/>
          </w:rPr>
          <w:tab/>
        </w:r>
        <w:r w:rsidR="008B4222">
          <w:rPr>
            <w:noProof/>
            <w:webHidden/>
          </w:rPr>
          <w:fldChar w:fldCharType="begin"/>
        </w:r>
        <w:r w:rsidR="008B4222">
          <w:rPr>
            <w:noProof/>
            <w:webHidden/>
          </w:rPr>
          <w:instrText xml:space="preserve"> PAGEREF _Toc1116167 \h </w:instrText>
        </w:r>
        <w:r w:rsidR="008B4222">
          <w:rPr>
            <w:noProof/>
            <w:webHidden/>
          </w:rPr>
        </w:r>
        <w:r w:rsidR="008B4222">
          <w:rPr>
            <w:noProof/>
            <w:webHidden/>
          </w:rPr>
          <w:fldChar w:fldCharType="separate"/>
        </w:r>
        <w:r w:rsidR="008B4222">
          <w:rPr>
            <w:noProof/>
            <w:webHidden/>
          </w:rPr>
          <w:t>14</w:t>
        </w:r>
        <w:r w:rsidR="008B4222">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8" w:history="1">
        <w:r w:rsidRPr="005D333F">
          <w:rPr>
            <w:rStyle w:val="Hyperlink"/>
            <w:noProof/>
          </w:rPr>
          <w:t>Figuur 2: resultaten van de enquete vraag "Waar loop jij tegen aan als je op een festival bent? Selecteer 1 of meer.</w:t>
        </w:r>
        <w:r>
          <w:rPr>
            <w:noProof/>
            <w:webHidden/>
          </w:rPr>
          <w:tab/>
        </w:r>
        <w:r>
          <w:rPr>
            <w:noProof/>
            <w:webHidden/>
          </w:rPr>
          <w:fldChar w:fldCharType="begin"/>
        </w:r>
        <w:r>
          <w:rPr>
            <w:noProof/>
            <w:webHidden/>
          </w:rPr>
          <w:instrText xml:space="preserve"> PAGEREF _Toc1116168 \h </w:instrText>
        </w:r>
        <w:r>
          <w:rPr>
            <w:noProof/>
            <w:webHidden/>
          </w:rPr>
        </w:r>
        <w:r>
          <w:rPr>
            <w:noProof/>
            <w:webHidden/>
          </w:rPr>
          <w:fldChar w:fldCharType="separate"/>
        </w:r>
        <w:r>
          <w:rPr>
            <w:noProof/>
            <w:webHidden/>
          </w:rPr>
          <w:t>14</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69" w:history="1">
        <w:r w:rsidRPr="005D333F">
          <w:rPr>
            <w:rStyle w:val="Hyperlink"/>
            <w:noProof/>
          </w:rPr>
          <w:t>Figuur 3: reacties op de enquete vraag "Denk je dat IT (mobiele app, schermen op het terrein etc.) kan helpen bij de ergenis(sen) waar je tegen aan loopt op een festival?"</w:t>
        </w:r>
        <w:r>
          <w:rPr>
            <w:noProof/>
            <w:webHidden/>
          </w:rPr>
          <w:tab/>
        </w:r>
        <w:r>
          <w:rPr>
            <w:noProof/>
            <w:webHidden/>
          </w:rPr>
          <w:fldChar w:fldCharType="begin"/>
        </w:r>
        <w:r>
          <w:rPr>
            <w:noProof/>
            <w:webHidden/>
          </w:rPr>
          <w:instrText xml:space="preserve"> PAGEREF _Toc1116169 \h </w:instrText>
        </w:r>
        <w:r>
          <w:rPr>
            <w:noProof/>
            <w:webHidden/>
          </w:rPr>
        </w:r>
        <w:r>
          <w:rPr>
            <w:noProof/>
            <w:webHidden/>
          </w:rPr>
          <w:fldChar w:fldCharType="separate"/>
        </w:r>
        <w:r>
          <w:rPr>
            <w:noProof/>
            <w:webHidden/>
          </w:rPr>
          <w:t>15</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70" w:history="1">
        <w:r w:rsidRPr="005D333F">
          <w:rPr>
            <w:rStyle w:val="Hyperlink"/>
            <w:noProof/>
          </w:rPr>
          <w:t>Figuur 4: reacties op de enquete vraag "Wat voor IT toepassing(en) zou(den) een betere ervaring op een festival geven?"</w:t>
        </w:r>
        <w:r>
          <w:rPr>
            <w:noProof/>
            <w:webHidden/>
          </w:rPr>
          <w:tab/>
        </w:r>
        <w:r>
          <w:rPr>
            <w:noProof/>
            <w:webHidden/>
          </w:rPr>
          <w:fldChar w:fldCharType="begin"/>
        </w:r>
        <w:r>
          <w:rPr>
            <w:noProof/>
            <w:webHidden/>
          </w:rPr>
          <w:instrText xml:space="preserve"> PAGEREF _Toc1116170 \h </w:instrText>
        </w:r>
        <w:r>
          <w:rPr>
            <w:noProof/>
            <w:webHidden/>
          </w:rPr>
        </w:r>
        <w:r>
          <w:rPr>
            <w:noProof/>
            <w:webHidden/>
          </w:rPr>
          <w:fldChar w:fldCharType="separate"/>
        </w:r>
        <w:r>
          <w:rPr>
            <w:noProof/>
            <w:webHidden/>
          </w:rPr>
          <w:t>16</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71" w:history="1">
        <w:r w:rsidRPr="005D333F">
          <w:rPr>
            <w:rStyle w:val="Hyperlink"/>
            <w:noProof/>
          </w:rPr>
          <w:t>Figuur 5: reacties op de enquete vraag "Zou je een mobiele app downloaden voor een festival weekend als deze je een betere of makkelijkere ervaring geeft?"</w:t>
        </w:r>
        <w:r>
          <w:rPr>
            <w:noProof/>
            <w:webHidden/>
          </w:rPr>
          <w:tab/>
        </w:r>
        <w:r>
          <w:rPr>
            <w:noProof/>
            <w:webHidden/>
          </w:rPr>
          <w:fldChar w:fldCharType="begin"/>
        </w:r>
        <w:r>
          <w:rPr>
            <w:noProof/>
            <w:webHidden/>
          </w:rPr>
          <w:instrText xml:space="preserve"> PAGEREF _Toc1116171 \h </w:instrText>
        </w:r>
        <w:r>
          <w:rPr>
            <w:noProof/>
            <w:webHidden/>
          </w:rPr>
        </w:r>
        <w:r>
          <w:rPr>
            <w:noProof/>
            <w:webHidden/>
          </w:rPr>
          <w:fldChar w:fldCharType="separate"/>
        </w:r>
        <w:r>
          <w:rPr>
            <w:noProof/>
            <w:webHidden/>
          </w:rPr>
          <w:t>18</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72" w:history="1">
        <w:r w:rsidRPr="005D333F">
          <w:rPr>
            <w:rStyle w:val="Hyperlink"/>
            <w:noProof/>
          </w:rPr>
          <w:t>Figuur 6: reacties op de vraag "Waarom zou je geen mobiele app downloaden?"</w:t>
        </w:r>
        <w:r>
          <w:rPr>
            <w:noProof/>
            <w:webHidden/>
          </w:rPr>
          <w:tab/>
        </w:r>
        <w:r>
          <w:rPr>
            <w:noProof/>
            <w:webHidden/>
          </w:rPr>
          <w:fldChar w:fldCharType="begin"/>
        </w:r>
        <w:r>
          <w:rPr>
            <w:noProof/>
            <w:webHidden/>
          </w:rPr>
          <w:instrText xml:space="preserve"> PAGEREF _Toc1116172 \h </w:instrText>
        </w:r>
        <w:r>
          <w:rPr>
            <w:noProof/>
            <w:webHidden/>
          </w:rPr>
        </w:r>
        <w:r>
          <w:rPr>
            <w:noProof/>
            <w:webHidden/>
          </w:rPr>
          <w:fldChar w:fldCharType="separate"/>
        </w:r>
        <w:r>
          <w:rPr>
            <w:noProof/>
            <w:webHidden/>
          </w:rPr>
          <w:t>19</w:t>
        </w:r>
        <w:r>
          <w:rPr>
            <w:noProof/>
            <w:webHidden/>
          </w:rPr>
          <w:fldChar w:fldCharType="end"/>
        </w:r>
      </w:hyperlink>
    </w:p>
    <w:p w:rsidR="008B4222" w:rsidRDefault="008B4222">
      <w:pPr>
        <w:pStyle w:val="TableofFigures"/>
        <w:tabs>
          <w:tab w:val="right" w:leader="dot" w:pos="9063"/>
        </w:tabs>
        <w:rPr>
          <w:rFonts w:eastAsiaTheme="minorEastAsia" w:cstheme="minorBidi"/>
          <w:i w:val="0"/>
          <w:iCs w:val="0"/>
          <w:noProof/>
          <w:sz w:val="22"/>
          <w:szCs w:val="22"/>
          <w:lang w:eastAsia="nl-NL"/>
        </w:rPr>
      </w:pPr>
      <w:hyperlink w:anchor="_Toc1116173" w:history="1">
        <w:r w:rsidRPr="005D333F">
          <w:rPr>
            <w:rStyle w:val="Hyperlink"/>
            <w:noProof/>
          </w:rPr>
          <w:t>Figuur 7: reacties op de enquete vraag "Wat voor functionaliteiten zou jij graag in een mobiele app voor een festival zien?"</w:t>
        </w:r>
        <w:r>
          <w:rPr>
            <w:noProof/>
            <w:webHidden/>
          </w:rPr>
          <w:tab/>
        </w:r>
        <w:r>
          <w:rPr>
            <w:noProof/>
            <w:webHidden/>
          </w:rPr>
          <w:fldChar w:fldCharType="begin"/>
        </w:r>
        <w:r>
          <w:rPr>
            <w:noProof/>
            <w:webHidden/>
          </w:rPr>
          <w:instrText xml:space="preserve"> PAGEREF _Toc1116173 \h </w:instrText>
        </w:r>
        <w:r>
          <w:rPr>
            <w:noProof/>
            <w:webHidden/>
          </w:rPr>
        </w:r>
        <w:r>
          <w:rPr>
            <w:noProof/>
            <w:webHidden/>
          </w:rPr>
          <w:fldChar w:fldCharType="separate"/>
        </w:r>
        <w:r>
          <w:rPr>
            <w:noProof/>
            <w:webHidden/>
          </w:rPr>
          <w:t>20</w:t>
        </w:r>
        <w:r>
          <w:rPr>
            <w:noProof/>
            <w:webHidden/>
          </w:rPr>
          <w:fldChar w:fldCharType="end"/>
        </w:r>
      </w:hyperlink>
    </w:p>
    <w:p w:rsidR="00BB56B2" w:rsidRDefault="00737D30">
      <w:pPr>
        <w:spacing w:line="259" w:lineRule="auto"/>
        <w:rPr>
          <w:rFonts w:asciiTheme="majorHAnsi" w:eastAsiaTheme="majorEastAsia" w:hAnsiTheme="majorHAnsi" w:cstheme="majorBidi"/>
          <w:b/>
          <w:color w:val="003865" w:themeColor="text2"/>
          <w:sz w:val="26"/>
          <w:szCs w:val="32"/>
        </w:rPr>
      </w:pPr>
      <w:r>
        <w:fldChar w:fldCharType="end"/>
      </w:r>
      <w:r w:rsidR="00BB56B2">
        <w:br w:type="page"/>
      </w:r>
    </w:p>
    <w:p w:rsidR="007613AE" w:rsidRDefault="00CA42DA" w:rsidP="00602239">
      <w:pPr>
        <w:pStyle w:val="Heading1"/>
      </w:pPr>
      <w:bookmarkStart w:id="4" w:name="_Toc1116136"/>
      <w:r>
        <w:lastRenderedPageBreak/>
        <w:t>Samenvatting</w:t>
      </w:r>
      <w:bookmarkEnd w:id="4"/>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5" w:name="_Toc1116137"/>
      <w:r>
        <w:lastRenderedPageBreak/>
        <w:t>In</w:t>
      </w:r>
      <w:r w:rsidR="00263CCF">
        <w:t>leiding</w:t>
      </w:r>
      <w:bookmarkEnd w:id="5"/>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bookmarkStart w:id="6" w:name="_Toc1116138"/>
      <w:r>
        <w:t>Leeswijzer</w:t>
      </w:r>
      <w:bookmarkEnd w:id="6"/>
      <w:r>
        <w:t xml:space="preserve">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7" w:name="_Toc1116139"/>
      <w:r>
        <w:lastRenderedPageBreak/>
        <w:t>Begrippenlijst</w:t>
      </w:r>
      <w:bookmarkEnd w:id="7"/>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8" w:name="_Toc1116140"/>
      <w:r>
        <w:lastRenderedPageBreak/>
        <w:t>Onderzoeksplan</w:t>
      </w:r>
      <w:bookmarkEnd w:id="8"/>
    </w:p>
    <w:p w:rsidR="00546EB3" w:rsidRDefault="00A84736" w:rsidP="00D476E2">
      <w:pPr>
        <w:pStyle w:val="Heading2"/>
      </w:pPr>
      <w:bookmarkStart w:id="9" w:name="_Toc1116141"/>
      <w:r>
        <w:t>Probleemstelling</w:t>
      </w:r>
      <w:bookmarkEnd w:id="9"/>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10" w:name="_Toc1116142"/>
      <w:r>
        <w:t>Onderzoeksvragen</w:t>
      </w:r>
      <w:bookmarkEnd w:id="10"/>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11" w:name="_Toc1116143"/>
      <w:r>
        <w:lastRenderedPageBreak/>
        <w:t>Onderzoeksstrategieën en methodes</w:t>
      </w:r>
      <w:bookmarkEnd w:id="11"/>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12" w:name="_Toc111615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1</w:t>
      </w:r>
      <w:r w:rsidR="00475855">
        <w:rPr>
          <w:noProof/>
        </w:rPr>
        <w:fldChar w:fldCharType="end"/>
      </w:r>
      <w:r w:rsidRPr="00DE2E4C">
        <w:t>: onderzoeksstrategieën en methodes "waar lopen festivalbezoekers tegen aan als ze een festival bezoeken en hoe zou IT hiermee kunnen helpen?"</w:t>
      </w:r>
      <w:bookmarkEnd w:id="12"/>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480826" w:rsidTr="00372050">
        <w:tc>
          <w:tcPr>
            <w:cnfStyle w:val="001000000000" w:firstRow="0" w:lastRow="0" w:firstColumn="1" w:lastColumn="0" w:oddVBand="0" w:evenVBand="0" w:oddHBand="0" w:evenHBand="0" w:firstRowFirstColumn="0" w:firstRowLastColumn="0" w:lastRowFirstColumn="0" w:lastRowLastColumn="0"/>
            <w:tcW w:w="7513" w:type="dxa"/>
          </w:tcPr>
          <w:p w:rsidR="00480826" w:rsidRDefault="00480826" w:rsidP="00480826">
            <w:r>
              <w:t>Bestaande producten analyseren</w:t>
            </w:r>
          </w:p>
        </w:tc>
        <w:tc>
          <w:tcPr>
            <w:tcW w:w="1550" w:type="dxa"/>
          </w:tcPr>
          <w:p w:rsidR="00480826" w:rsidRDefault="00480826" w:rsidP="00480826">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3" w:name="_Toc1116160"/>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2</w:t>
      </w:r>
      <w:r w:rsidR="00475855">
        <w:rPr>
          <w:noProof/>
        </w:rPr>
        <w:fldChar w:fldCharType="end"/>
      </w:r>
      <w:r>
        <w:t>: onderzoeksstrategieën en methodes "</w:t>
      </w:r>
      <w:r w:rsidRPr="00DF48E6">
        <w:t>Willen festivalbezoekers een mobiele app downloaden voor het festival weekend?</w:t>
      </w:r>
      <w:r>
        <w:t>"</w:t>
      </w:r>
      <w:bookmarkEnd w:id="13"/>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bl>
    <w:p w:rsidR="008C1379" w:rsidRDefault="00A03ECB" w:rsidP="00A03ECB">
      <w:pPr>
        <w:pStyle w:val="Captionfortableandimage"/>
      </w:pPr>
      <w:bookmarkStart w:id="14" w:name="_Toc1116161"/>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3</w:t>
      </w:r>
      <w:r w:rsidR="00475855">
        <w:rPr>
          <w:noProof/>
        </w:rPr>
        <w:fldChar w:fldCharType="end"/>
      </w:r>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4"/>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5" w:name="_Toc1116162"/>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4</w:t>
      </w:r>
      <w:r w:rsidR="00475855">
        <w:rPr>
          <w:noProof/>
        </w:rPr>
        <w:fldChar w:fldCharType="end"/>
      </w:r>
      <w:r>
        <w:t>: onderzoeksstrategieën en methodes "</w:t>
      </w:r>
      <w:r w:rsidRPr="001D5B7D">
        <w:t>Hoe moet worden omgegaan met de beveiliging van een mobiele app?</w:t>
      </w:r>
      <w:r>
        <w:t>"</w:t>
      </w:r>
      <w:bookmarkEnd w:id="15"/>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lastRenderedPageBreak/>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6" w:name="_Toc1116163"/>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6"/>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7" w:name="_Toc1116164"/>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6</w:t>
      </w:r>
      <w:r w:rsidR="00475855">
        <w:rPr>
          <w:noProof/>
        </w:rPr>
        <w:fldChar w:fldCharType="end"/>
      </w:r>
      <w:r>
        <w:t>: onderzoeksstrategieën en methodes "</w:t>
      </w:r>
      <w:r w:rsidRPr="005B5FD6">
        <w:t>Hoe moet worden omgegaan met de privacy van de festivalbezoekers bij het verzamelen van data?</w:t>
      </w:r>
      <w:r>
        <w:t>”</w:t>
      </w:r>
      <w:bookmarkEnd w:id="17"/>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8" w:name="_Toc1116165"/>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7</w:t>
      </w:r>
      <w:r w:rsidR="00475855">
        <w:rPr>
          <w:noProof/>
        </w:rPr>
        <w:fldChar w:fldCharType="end"/>
      </w:r>
      <w:r>
        <w:t>: onderzoeksstrategieën en methodes "</w:t>
      </w:r>
      <w:r w:rsidRPr="00D9414C">
        <w:t>Hoe kan de locatie van bezoekers zo nauwkeurig mogelijk verzameld worden zodat de drukte op het festivalterrein zichtbaar is?</w:t>
      </w:r>
      <w:r>
        <w:t>"</w:t>
      </w:r>
      <w:bookmarkEnd w:id="18"/>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9" w:name="_Toc1116166"/>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8</w:t>
      </w:r>
      <w:r w:rsidR="00475855">
        <w:rPr>
          <w:noProof/>
        </w:rPr>
        <w:fldChar w:fldCharType="end"/>
      </w:r>
      <w:r>
        <w:t>: onderzoekstrategieën en methodes "</w:t>
      </w:r>
      <w:r w:rsidRPr="00356111">
        <w:t>Hoe maak je een mobiele app schaalbaar?</w:t>
      </w:r>
      <w:r>
        <w:t>"</w:t>
      </w:r>
      <w:bookmarkEnd w:id="19"/>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20" w:name="_Toc1116144"/>
      <w:r>
        <w:t>Doe</w:t>
      </w:r>
      <w:r w:rsidR="0012096E">
        <w:t>l</w:t>
      </w:r>
      <w:r>
        <w:t>stelling</w:t>
      </w:r>
      <w:bookmarkEnd w:id="20"/>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21" w:name="_Toc1116145"/>
      <w:r>
        <w:lastRenderedPageBreak/>
        <w:t>Resultaten</w:t>
      </w:r>
      <w:bookmarkEnd w:id="21"/>
    </w:p>
    <w:p w:rsidR="00EB1BF7" w:rsidRDefault="00EB1BF7" w:rsidP="00EB1BF7">
      <w:pPr>
        <w:pStyle w:val="Heading2"/>
      </w:pPr>
      <w:bookmarkStart w:id="22" w:name="_Toc1116146"/>
      <w:r>
        <w:t>Waar lopen festivalbezoekers tegen aan als ze een festival bezoeken en hoe zou IT hiermee kunnen helpen?</w:t>
      </w:r>
      <w:bookmarkEnd w:id="22"/>
    </w:p>
    <w:p w:rsidR="00DE2F31" w:rsidRDefault="0076235B" w:rsidP="0076235B">
      <w:r>
        <w:t xml:space="preserve">Op een festival zoals </w:t>
      </w:r>
      <w:proofErr w:type="spellStart"/>
      <w:r>
        <w:t>Paaspop</w:t>
      </w:r>
      <w:proofErr w:type="spellEnd"/>
      <w:r>
        <w:t xml:space="preserve"> komen ongeveer 80.000 bezoekers verspreid over de drie dagen </w:t>
      </w:r>
      <w:r>
        <w:rPr>
          <w:rStyle w:val="FootnoteReference"/>
        </w:rPr>
        <w:footnoteReference w:id="5"/>
      </w:r>
      <w:r>
        <w:t xml:space="preserve">. </w:t>
      </w:r>
      <w:r w:rsidR="00135784">
        <w:t xml:space="preserve">Om al deze mensen een geweldige ervaring te geven doet de organisatie van een festival enorm zijn best om alles zo soepel mogelijk te laten verlopen. Echter ontkom je als organisatie bijna niet aan bepaalde aspecten van een festival waar festivalbezoekers tegen aanlopen. </w:t>
      </w:r>
      <w:r w:rsidR="00D4758D">
        <w:t>Een aantal van deze ergernissen zijn bijvoorbeeld: lang wachten in de rij, dure eet- en drinkprijzen en aan het einde erachter komen dat je te veel hebt uitgegeven en je vrienden of tent niet meer kunnen vinden</w:t>
      </w:r>
      <w:r w:rsidR="00957584">
        <w:t xml:space="preserve"> </w:t>
      </w:r>
      <w:r w:rsidR="00957584">
        <w:rPr>
          <w:rStyle w:val="FootnoteReference"/>
        </w:rPr>
        <w:footnoteReference w:id="6"/>
      </w:r>
      <w:r w:rsidR="00D4758D">
        <w:t>.</w:t>
      </w:r>
    </w:p>
    <w:p w:rsidR="00DA5A92" w:rsidRDefault="00530D10" w:rsidP="00DA5A92">
      <w:r>
        <w:t xml:space="preserve">Welke IT-gerelateerde oplossingen zijn al te vinden die het bezoek aan een festival gemakkelijker maken en / of ergernissen verkleinen of wegnemen? </w:t>
      </w:r>
      <w:r w:rsidR="007F7BCF">
        <w:t>Tegenwoordig zijn er een hoop apps te vinden die één issue aanpakken als het gaat om het verfijnen van de festivalervaring. Zo publiceerde Tele2 in 2018 het volgende lijstje met festival apps</w:t>
      </w:r>
      <w:r w:rsidR="00F55EA9">
        <w:t xml:space="preserve"> </w:t>
      </w:r>
      <w:r w:rsidR="00F55EA9">
        <w:rPr>
          <w:rStyle w:val="FootnoteReference"/>
        </w:rPr>
        <w:footnoteReference w:id="7"/>
      </w:r>
      <w:r w:rsidR="007F7BCF">
        <w:t>:</w:t>
      </w:r>
    </w:p>
    <w:p w:rsidR="007F7BCF" w:rsidRDefault="007F7BCF" w:rsidP="007F7BCF">
      <w:r>
        <w:t>1. Vind mijn vrienden</w:t>
      </w:r>
    </w:p>
    <w:p w:rsidR="007F7BCF" w:rsidRDefault="007F7BCF" w:rsidP="007F7BCF">
      <w:r>
        <w:t xml:space="preserve">2. Vind mijn tent </w:t>
      </w:r>
    </w:p>
    <w:p w:rsidR="007F7BCF" w:rsidRPr="00F55EA9" w:rsidRDefault="007F7BCF" w:rsidP="007F7BCF">
      <w:pPr>
        <w:rPr>
          <w:lang w:val="en-US"/>
        </w:rPr>
      </w:pPr>
      <w:r w:rsidRPr="00F55EA9">
        <w:rPr>
          <w:lang w:val="en-US"/>
        </w:rPr>
        <w:t xml:space="preserve">3. </w:t>
      </w:r>
      <w:proofErr w:type="spellStart"/>
      <w:r w:rsidRPr="00F55EA9">
        <w:rPr>
          <w:lang w:val="en-US"/>
        </w:rPr>
        <w:t>Ticketswap</w:t>
      </w:r>
      <w:proofErr w:type="spellEnd"/>
    </w:p>
    <w:p w:rsidR="007F7BCF" w:rsidRPr="00F55EA9" w:rsidRDefault="007F7BCF" w:rsidP="007F7BCF">
      <w:pPr>
        <w:rPr>
          <w:lang w:val="en-US"/>
        </w:rPr>
      </w:pPr>
      <w:r w:rsidRPr="00F55EA9">
        <w:rPr>
          <w:lang w:val="en-US"/>
        </w:rPr>
        <w:t xml:space="preserve">4. </w:t>
      </w:r>
      <w:proofErr w:type="spellStart"/>
      <w:r w:rsidRPr="00F55EA9">
        <w:rPr>
          <w:lang w:val="en-US"/>
        </w:rPr>
        <w:t>Bla</w:t>
      </w:r>
      <w:proofErr w:type="spellEnd"/>
      <w:r w:rsidRPr="00F55EA9">
        <w:rPr>
          <w:lang w:val="en-US"/>
        </w:rPr>
        <w:t xml:space="preserve"> </w:t>
      </w:r>
      <w:proofErr w:type="spellStart"/>
      <w:r w:rsidRPr="00F55EA9">
        <w:rPr>
          <w:lang w:val="en-US"/>
        </w:rPr>
        <w:t>Bla</w:t>
      </w:r>
      <w:proofErr w:type="spellEnd"/>
      <w:r w:rsidRPr="00F55EA9">
        <w:rPr>
          <w:lang w:val="en-US"/>
        </w:rPr>
        <w:t xml:space="preserve"> Car</w:t>
      </w:r>
    </w:p>
    <w:p w:rsidR="007F7BCF" w:rsidRPr="00F55EA9" w:rsidRDefault="007F7BCF" w:rsidP="007F7BCF">
      <w:pPr>
        <w:rPr>
          <w:lang w:val="en-US"/>
        </w:rPr>
      </w:pPr>
      <w:r w:rsidRPr="00F55EA9">
        <w:rPr>
          <w:lang w:val="en-US"/>
        </w:rPr>
        <w:t xml:space="preserve">5. </w:t>
      </w:r>
      <w:proofErr w:type="spellStart"/>
      <w:r w:rsidRPr="00F55EA9">
        <w:rPr>
          <w:lang w:val="en-US"/>
        </w:rPr>
        <w:t>Buienalarm</w:t>
      </w:r>
      <w:proofErr w:type="spellEnd"/>
    </w:p>
    <w:p w:rsidR="007F7BCF" w:rsidRDefault="007F7BCF" w:rsidP="007F7BCF">
      <w:pPr>
        <w:rPr>
          <w:lang w:val="en-US"/>
        </w:rPr>
      </w:pPr>
      <w:r w:rsidRPr="00F55EA9">
        <w:rPr>
          <w:lang w:val="en-US"/>
        </w:rPr>
        <w:t xml:space="preserve">6. </w:t>
      </w:r>
      <w:proofErr w:type="spellStart"/>
      <w:r w:rsidRPr="00F55EA9">
        <w:rPr>
          <w:lang w:val="en-US"/>
        </w:rPr>
        <w:t>Appic</w:t>
      </w:r>
      <w:proofErr w:type="spellEnd"/>
    </w:p>
    <w:p w:rsidR="00466E08" w:rsidRPr="00466E08" w:rsidRDefault="00466E08" w:rsidP="007F7BCF">
      <w:pPr>
        <w:rPr>
          <w:vertAlign w:val="superscript"/>
        </w:rPr>
      </w:pPr>
      <w:r w:rsidRPr="00466E08">
        <w:t>Veel festivals hebben tegenwo</w:t>
      </w:r>
      <w:r>
        <w:t xml:space="preserve">ordig een eigen mobiele applicatie. Vaak staat hier de plattegrond en het tijdschema op. Af en toe staat er nog wat nieuws op of het aanbod voor eten en drinken. </w:t>
      </w:r>
      <w:r>
        <w:rPr>
          <w:vertAlign w:val="superscript"/>
        </w:rPr>
        <w:t xml:space="preserve">ter voorbeeld: </w:t>
      </w:r>
      <w:r>
        <w:rPr>
          <w:rStyle w:val="FootnoteReference"/>
        </w:rPr>
        <w:footnoteReference w:id="8"/>
      </w:r>
    </w:p>
    <w:p w:rsidR="00155E23" w:rsidRDefault="00195BDC" w:rsidP="0076235B">
      <w:r w:rsidRPr="00195BDC">
        <w:t>N</w:t>
      </w:r>
      <w:r>
        <w:t xml:space="preserve">aast mobiele apps zijn er ook nog ander IT-gerelateerde oplossingen. Zo schreef de muziekpagina van </w:t>
      </w:r>
      <w:proofErr w:type="spellStart"/>
      <w:r>
        <w:t>Vice</w:t>
      </w:r>
      <w:proofErr w:type="spellEnd"/>
      <w:r>
        <w:t xml:space="preserve">, genaamd </w:t>
      </w:r>
      <w:proofErr w:type="spellStart"/>
      <w:r>
        <w:t>Noisey</w:t>
      </w:r>
      <w:proofErr w:type="spellEnd"/>
      <w:r>
        <w:t>, een blog over technologische innovaties die een festival beter maken. Hierin verschenen de volgende IT-gerelateerde oplossingen</w:t>
      </w:r>
      <w:r w:rsidR="00DE2F31">
        <w:t xml:space="preserve"> </w:t>
      </w:r>
      <w:r w:rsidR="00DE2F31">
        <w:rPr>
          <w:rStyle w:val="FootnoteReference"/>
        </w:rPr>
        <w:footnoteReference w:id="9"/>
      </w:r>
      <w:r>
        <w:t>:</w:t>
      </w:r>
    </w:p>
    <w:p w:rsidR="00195BDC" w:rsidRDefault="004E081B" w:rsidP="0076235B">
      <w:r>
        <w:t>1. RFID-armband: technisch polsbandje waarmee je niet alleen naar binnen kunt bij het festival maar ook kunt betalen bij de bar.</w:t>
      </w:r>
    </w:p>
    <w:p w:rsidR="004E081B" w:rsidRDefault="004E081B" w:rsidP="0076235B">
      <w:r>
        <w:t xml:space="preserve">2. VR-technologie: mocht je niet naar het festival kunnen, maar wil je het toch mee kunnen maken, dan komt VR om de hoek kijken. Het festival </w:t>
      </w:r>
      <w:proofErr w:type="spellStart"/>
      <w:r>
        <w:t>Coachella</w:t>
      </w:r>
      <w:proofErr w:type="spellEnd"/>
      <w:r>
        <w:t xml:space="preserve"> is hier al mee bezig.</w:t>
      </w:r>
    </w:p>
    <w:p w:rsidR="00DE2F31" w:rsidRDefault="004E081B" w:rsidP="00436990">
      <w:r>
        <w:t xml:space="preserve">3. </w:t>
      </w:r>
      <w:r w:rsidR="00DE2F31">
        <w:t xml:space="preserve">Drone: momenteel moeten festivalbezoekers nog naar een bar of loopt er iemand met een rugzak door het publiek. In de toekomst kunnen drones drinken brengen naar bezoekers. In 2013 experimenteerde een festival in Zuid-Afrika hier al mee. </w:t>
      </w:r>
    </w:p>
    <w:p w:rsidR="00FE4469" w:rsidRDefault="002F751E" w:rsidP="0076235B">
      <w:proofErr w:type="spellStart"/>
      <w:r>
        <w:lastRenderedPageBreak/>
        <w:t>Paaspop</w:t>
      </w:r>
      <w:proofErr w:type="spellEnd"/>
      <w:r>
        <w:t xml:space="preserve"> heeft aangegeven dat de hoofddoelgroep mensen betreft tussen de 20 en 35 jaar. Onder deze groep mensen heb ik de enquête ook verspreid en heb ik er 121 reacties op gekregen. Voor het volledige overzicht van vragen wordt er gerefereerd naar bijlagen A en het overzicht van alle antwoorden staat in bijlagen B. Daarnaast staat in het bestand “Onderzoek </w:t>
      </w:r>
      <w:proofErr w:type="spellStart"/>
      <w:r>
        <w:t>afstuderen_IT</w:t>
      </w:r>
      <w:proofErr w:type="spellEnd"/>
      <w:r>
        <w:t xml:space="preserve"> &amp; Festivals (Responses).</w:t>
      </w:r>
      <w:proofErr w:type="spellStart"/>
      <w:r>
        <w:t>xlsx</w:t>
      </w:r>
      <w:proofErr w:type="spellEnd"/>
      <w:r>
        <w:t xml:space="preserve">” alle individuele reacties. </w:t>
      </w:r>
    </w:p>
    <w:p w:rsidR="00FE4469" w:rsidRDefault="00FE4469" w:rsidP="00FE4469">
      <w:r>
        <w:t xml:space="preserve">Ten eerste is er gekeken of de respondent naar </w:t>
      </w:r>
      <w:proofErr w:type="spellStart"/>
      <w:r>
        <w:t>fesitvals</w:t>
      </w:r>
      <w:proofErr w:type="spellEnd"/>
      <w:r>
        <w:t xml:space="preserve"> gaat om te beperken dat mensen die nooit naar een festival gaan verdere vragen kunnen invullen. </w:t>
      </w:r>
    </w:p>
    <w:p w:rsidR="000E41D6" w:rsidRDefault="00C85E87" w:rsidP="000E41D6">
      <w:pPr>
        <w:keepNext/>
      </w:pPr>
      <w:r>
        <w:rPr>
          <w:noProof/>
        </w:rPr>
        <w:drawing>
          <wp:inline distT="0" distB="0" distL="0" distR="0">
            <wp:extent cx="3751385" cy="1730285"/>
            <wp:effectExtent l="0" t="0" r="1905" b="3810"/>
            <wp:docPr id="27" name="Picture 27" descr="C:\Users\merikw\AppData\Local\Microsoft\Windows\INetCache\Content.MSO\86307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rikw\AppData\Local\Microsoft\Windows\INetCache\Content.MSO\8630745D.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3209" cy="1744964"/>
                    </a:xfrm>
                    <a:prstGeom prst="rect">
                      <a:avLst/>
                    </a:prstGeom>
                    <a:noFill/>
                    <a:ln>
                      <a:noFill/>
                    </a:ln>
                  </pic:spPr>
                </pic:pic>
              </a:graphicData>
            </a:graphic>
          </wp:inline>
        </w:drawing>
      </w:r>
    </w:p>
    <w:p w:rsidR="000E5098" w:rsidRDefault="000E41D6" w:rsidP="000E41D6">
      <w:pPr>
        <w:pStyle w:val="Captionfortableandimage"/>
      </w:pPr>
      <w:bookmarkStart w:id="23" w:name="_Toc1116167"/>
      <w:r>
        <w:t xml:space="preserve">Figuur </w:t>
      </w:r>
      <w:fldSimple w:instr=" SEQ Figuur \* ARABIC ">
        <w:r w:rsidR="00117F5F">
          <w:rPr>
            <w:noProof/>
          </w:rPr>
          <w:t>1</w:t>
        </w:r>
      </w:fldSimple>
      <w:r>
        <w:t xml:space="preserve">: resultaten van de </w:t>
      </w:r>
      <w:proofErr w:type="spellStart"/>
      <w:r>
        <w:t>enquete</w:t>
      </w:r>
      <w:proofErr w:type="spellEnd"/>
      <w:r>
        <w:t xml:space="preserve"> vraag "Ga je weel eens naar een festival?"</w:t>
      </w:r>
      <w:bookmarkEnd w:id="23"/>
    </w:p>
    <w:p w:rsidR="002F22F6" w:rsidRDefault="00FE4469" w:rsidP="0076235B">
      <w:r>
        <w:t>Van de 12</w:t>
      </w:r>
      <w:r w:rsidR="00C85E87">
        <w:t>3</w:t>
      </w:r>
      <w:r>
        <w:t xml:space="preserve"> respondenten gaat 8</w:t>
      </w:r>
      <w:r w:rsidR="00C85E87">
        <w:t>2</w:t>
      </w:r>
      <w:r>
        <w:t>.</w:t>
      </w:r>
      <w:r w:rsidR="00C85E87">
        <w:t>1</w:t>
      </w:r>
      <w:r>
        <w:t xml:space="preserve">% wel eens naar een festival wat betekent dat de verdere vragenlijst ingevuld is door </w:t>
      </w:r>
      <w:r w:rsidR="00C85E87">
        <w:t>101</w:t>
      </w:r>
      <w:r>
        <w:t xml:space="preserve"> respondenten. Met deze </w:t>
      </w:r>
      <w:r w:rsidR="00C85E87">
        <w:t xml:space="preserve">101 </w:t>
      </w:r>
      <w:r>
        <w:t xml:space="preserve">respondenten is de enquête verder gegaan. </w:t>
      </w:r>
    </w:p>
    <w:p w:rsidR="00155E23" w:rsidRDefault="002F751E" w:rsidP="0076235B">
      <w:r>
        <w:t xml:space="preserve">Om echt duidelijk de problemen van de festivalbezoekers in kaart te brengen heb ik de volgende vraag  opgenomen in de enquête. </w:t>
      </w:r>
    </w:p>
    <w:p w:rsidR="00155E23" w:rsidRDefault="00155E23" w:rsidP="0076235B">
      <w:pPr>
        <w:rPr>
          <w:i/>
        </w:rPr>
      </w:pPr>
      <w:r>
        <w:rPr>
          <w:i/>
        </w:rPr>
        <w:t>Selecteer de volgende opties waar jij tegen aan loopt als je op een festival bent:</w:t>
      </w:r>
    </w:p>
    <w:p w:rsidR="00155E23" w:rsidRPr="00155E23" w:rsidRDefault="00155E23" w:rsidP="00155E23">
      <w:pPr>
        <w:pStyle w:val="ListParagraph"/>
        <w:numPr>
          <w:ilvl w:val="0"/>
          <w:numId w:val="45"/>
        </w:numPr>
        <w:rPr>
          <w:i/>
        </w:rPr>
      </w:pPr>
      <w:r w:rsidRPr="00155E23">
        <w:rPr>
          <w:i/>
        </w:rPr>
        <w:t>Te druk bij de bar en wc.</w:t>
      </w:r>
    </w:p>
    <w:p w:rsidR="00155E23" w:rsidRPr="00155E23" w:rsidRDefault="00155E23" w:rsidP="00155E23">
      <w:pPr>
        <w:pStyle w:val="ListParagraph"/>
        <w:numPr>
          <w:ilvl w:val="0"/>
          <w:numId w:val="45"/>
        </w:numPr>
        <w:rPr>
          <w:i/>
        </w:rPr>
      </w:pPr>
      <w:r w:rsidRPr="00155E23">
        <w:rPr>
          <w:i/>
        </w:rPr>
        <w:t>Ik ben mijn vrienden kwijt.</w:t>
      </w:r>
    </w:p>
    <w:p w:rsidR="00155E23" w:rsidRPr="00155E23" w:rsidRDefault="00155E23" w:rsidP="00155E23">
      <w:pPr>
        <w:pStyle w:val="ListParagraph"/>
        <w:numPr>
          <w:ilvl w:val="0"/>
          <w:numId w:val="45"/>
        </w:numPr>
        <w:rPr>
          <w:i/>
        </w:rPr>
      </w:pPr>
      <w:r w:rsidRPr="00155E23">
        <w:rPr>
          <w:i/>
        </w:rPr>
        <w:t>Ik kan mijn tent niet terug vinden.</w:t>
      </w:r>
    </w:p>
    <w:p w:rsidR="00155E23" w:rsidRPr="00155E23" w:rsidRDefault="00155E23" w:rsidP="00155E23">
      <w:pPr>
        <w:pStyle w:val="ListParagraph"/>
        <w:numPr>
          <w:ilvl w:val="0"/>
          <w:numId w:val="45"/>
        </w:numPr>
        <w:rPr>
          <w:i/>
        </w:rPr>
      </w:pPr>
      <w:r w:rsidRPr="00155E23">
        <w:rPr>
          <w:i/>
        </w:rPr>
        <w:t>Ik kan niet kiezen naar welk concert ik wil als er overlap is.</w:t>
      </w:r>
    </w:p>
    <w:p w:rsidR="00155E23" w:rsidRPr="00155E23" w:rsidRDefault="00155E23" w:rsidP="00155E23">
      <w:pPr>
        <w:pStyle w:val="ListParagraph"/>
        <w:numPr>
          <w:ilvl w:val="0"/>
          <w:numId w:val="45"/>
        </w:numPr>
        <w:rPr>
          <w:i/>
        </w:rPr>
      </w:pPr>
      <w:r w:rsidRPr="00155E23">
        <w:rPr>
          <w:i/>
        </w:rPr>
        <w:t>Anders, namelijk:</w:t>
      </w:r>
    </w:p>
    <w:p w:rsidR="00155E23" w:rsidRDefault="00155E23" w:rsidP="00155E23">
      <w:r>
        <w:t xml:space="preserve"> Dit zijn de resultaten:</w:t>
      </w:r>
    </w:p>
    <w:p w:rsidR="000E5098" w:rsidRDefault="00C85E87" w:rsidP="000E5098">
      <w:pPr>
        <w:keepNext/>
      </w:pPr>
      <w:r>
        <w:rPr>
          <w:noProof/>
        </w:rPr>
        <w:drawing>
          <wp:inline distT="0" distB="0" distL="0" distR="0">
            <wp:extent cx="4203682" cy="2180492"/>
            <wp:effectExtent l="0" t="0" r="6985" b="0"/>
            <wp:docPr id="28" name="Picture 28" descr="C:\Users\merikw\AppData\Local\Microsoft\Windows\INetCache\Content.MSO\CF3FA3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rikw\AppData\Local\Microsoft\Windows\INetCache\Content.MSO\CF3FA37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5653" cy="2186702"/>
                    </a:xfrm>
                    <a:prstGeom prst="rect">
                      <a:avLst/>
                    </a:prstGeom>
                    <a:noFill/>
                    <a:ln>
                      <a:noFill/>
                    </a:ln>
                  </pic:spPr>
                </pic:pic>
              </a:graphicData>
            </a:graphic>
          </wp:inline>
        </w:drawing>
      </w:r>
    </w:p>
    <w:p w:rsidR="00D845B1" w:rsidRDefault="000E5098" w:rsidP="000E5098">
      <w:pPr>
        <w:pStyle w:val="Captionfortableandimage"/>
      </w:pPr>
      <w:bookmarkStart w:id="24" w:name="_Toc1116168"/>
      <w:r>
        <w:t xml:space="preserve">Figuur </w:t>
      </w:r>
      <w:fldSimple w:instr=" SEQ Figuur \* ARABIC ">
        <w:r w:rsidR="00117F5F">
          <w:rPr>
            <w:noProof/>
          </w:rPr>
          <w:t>2</w:t>
        </w:r>
      </w:fldSimple>
      <w:r>
        <w:t xml:space="preserve">: resultaten van de </w:t>
      </w:r>
      <w:proofErr w:type="spellStart"/>
      <w:r>
        <w:t>enquete</w:t>
      </w:r>
      <w:proofErr w:type="spellEnd"/>
      <w:r>
        <w:t xml:space="preserve"> vraag "Waar loop jij tegen aan als je op een festival bent? Selecteer 1 of meer.</w:t>
      </w:r>
      <w:bookmarkEnd w:id="24"/>
    </w:p>
    <w:p w:rsidR="00EE6FEE" w:rsidRDefault="00EE6FEE" w:rsidP="00155E23"/>
    <w:p w:rsidR="008E50DE" w:rsidRDefault="00D845B1" w:rsidP="00155E23">
      <w:r>
        <w:lastRenderedPageBreak/>
        <w:t>Gesorteerd</w:t>
      </w:r>
      <w:r w:rsidR="00646782">
        <w:t xml:space="preserve"> van hoog naar laag</w:t>
      </w:r>
      <w:r>
        <w:t xml:space="preserve"> zijn het de volgende reacties:</w:t>
      </w:r>
    </w:p>
    <w:p w:rsidR="00D845B1" w:rsidRDefault="00D845B1" w:rsidP="00155E23">
      <w:r>
        <w:t>1. Te druk bij de bar, wc etc. – 8</w:t>
      </w:r>
      <w:r w:rsidR="00C85E87">
        <w:t>5</w:t>
      </w:r>
      <w:r>
        <w:t xml:space="preserve"> (8</w:t>
      </w:r>
      <w:r w:rsidR="00C85E87">
        <w:t>4.2</w:t>
      </w:r>
      <w:r>
        <w:t>%)</w:t>
      </w:r>
    </w:p>
    <w:p w:rsidR="00D845B1" w:rsidRDefault="00D845B1" w:rsidP="00155E23">
      <w:r>
        <w:t xml:space="preserve">2a. Ik ben mijn vrienden constant kwijt – </w:t>
      </w:r>
      <w:r w:rsidR="00C85E87">
        <w:t>40</w:t>
      </w:r>
      <w:r>
        <w:t xml:space="preserve"> (3</w:t>
      </w:r>
      <w:r w:rsidR="00C85E87">
        <w:t>9.6</w:t>
      </w:r>
      <w:r>
        <w:t>%)</w:t>
      </w:r>
    </w:p>
    <w:p w:rsidR="00D845B1" w:rsidRDefault="00D845B1" w:rsidP="00155E23">
      <w:r>
        <w:t>2b. Ik kan niet kiezen naar welk concert ik wil als er overlap is – 3</w:t>
      </w:r>
      <w:r w:rsidR="00C85E87">
        <w:t>9</w:t>
      </w:r>
      <w:r>
        <w:t xml:space="preserve"> (38.</w:t>
      </w:r>
      <w:r w:rsidR="00BE4BF0">
        <w:t>6</w:t>
      </w:r>
      <w:r>
        <w:t>%)</w:t>
      </w:r>
    </w:p>
    <w:p w:rsidR="00D845B1" w:rsidRDefault="00D845B1" w:rsidP="00155E23">
      <w:r>
        <w:t>3. Ik loop nergens tegen aan bij een festival – 6 (</w:t>
      </w:r>
      <w:r w:rsidR="00F752F1">
        <w:t>5.9</w:t>
      </w:r>
      <w:r>
        <w:t>%)</w:t>
      </w:r>
    </w:p>
    <w:p w:rsidR="00D845B1" w:rsidRDefault="00D845B1" w:rsidP="00155E23">
      <w:r>
        <w:t>4. Ik kan mijn tent niet meer terug vinden – 4 (4%)</w:t>
      </w:r>
    </w:p>
    <w:p w:rsidR="00D845B1" w:rsidRDefault="00D845B1" w:rsidP="00155E23">
      <w:r>
        <w:t>Daarnaast hebben respondenten nog eigen reacties kunnen geven:</w:t>
      </w:r>
    </w:p>
    <w:p w:rsidR="00D845B1" w:rsidRPr="00D845B1" w:rsidRDefault="00D845B1" w:rsidP="00D845B1">
      <w:pPr>
        <w:pStyle w:val="ListParagraph"/>
        <w:numPr>
          <w:ilvl w:val="0"/>
          <w:numId w:val="45"/>
        </w:numPr>
      </w:pPr>
      <w:r>
        <w:rPr>
          <w:i/>
        </w:rPr>
        <w:t xml:space="preserve">“Te lang staan </w:t>
      </w:r>
      <w:r w:rsidRPr="00D845B1">
        <w:rPr>
          <mc:AlternateContent>
            <mc:Choice Requires="w16se"/>
            <mc:Fallback>
              <w:rFonts w:ascii="Segoe UI Emoji" w:eastAsia="Segoe UI Emoji" w:hAnsi="Segoe UI Emoji" w:cs="Segoe UI Emoji"/>
            </mc:Fallback>
          </mc:AlternateContent>
          <w:i/>
        </w:rPr>
        <mc:AlternateContent>
          <mc:Choice Requires="w16se">
            <w16se:symEx w16se:font="Segoe UI Emoji" w16se:char="2639"/>
          </mc:Choice>
          <mc:Fallback>
            <w:t>☹</w:t>
          </mc:Fallback>
        </mc:AlternateContent>
      </w:r>
      <w:r>
        <w:rPr>
          <w:i/>
        </w:rPr>
        <w:t>”</w:t>
      </w:r>
    </w:p>
    <w:p w:rsidR="00D845B1" w:rsidRPr="00D845B1" w:rsidRDefault="00D845B1" w:rsidP="00D845B1">
      <w:pPr>
        <w:pStyle w:val="ListParagraph"/>
        <w:numPr>
          <w:ilvl w:val="0"/>
          <w:numId w:val="45"/>
        </w:numPr>
      </w:pPr>
      <w:r>
        <w:rPr>
          <w:i/>
        </w:rPr>
        <w:t>“</w:t>
      </w:r>
      <w:r w:rsidRPr="00D845B1">
        <w:rPr>
          <w:i/>
        </w:rPr>
        <w:t>Benauwdheid in de mensenmenigte vooraan het podium</w:t>
      </w:r>
      <w:r>
        <w:rPr>
          <w:i/>
        </w:rPr>
        <w:t>”</w:t>
      </w:r>
    </w:p>
    <w:p w:rsidR="00D845B1" w:rsidRPr="00D845B1" w:rsidRDefault="00D845B1" w:rsidP="00D845B1">
      <w:pPr>
        <w:pStyle w:val="ListParagraph"/>
        <w:numPr>
          <w:ilvl w:val="0"/>
          <w:numId w:val="45"/>
        </w:numPr>
      </w:pPr>
      <w:r>
        <w:rPr>
          <w:i/>
        </w:rPr>
        <w:t>“Programma overzicht &amp; plattegrond”</w:t>
      </w:r>
    </w:p>
    <w:p w:rsidR="00D845B1" w:rsidRPr="00D845B1" w:rsidRDefault="00D845B1" w:rsidP="00D845B1">
      <w:pPr>
        <w:pStyle w:val="ListParagraph"/>
        <w:numPr>
          <w:ilvl w:val="0"/>
          <w:numId w:val="45"/>
        </w:numPr>
      </w:pPr>
      <w:r>
        <w:rPr>
          <w:i/>
        </w:rPr>
        <w:t>“Het weer”</w:t>
      </w:r>
    </w:p>
    <w:p w:rsidR="00D845B1" w:rsidRDefault="00D845B1" w:rsidP="00D845B1">
      <w:pPr>
        <w:pStyle w:val="ListParagraph"/>
        <w:numPr>
          <w:ilvl w:val="0"/>
          <w:numId w:val="45"/>
        </w:numPr>
      </w:pPr>
      <w:r>
        <w:rPr>
          <w:i/>
        </w:rPr>
        <w:t>“Wie wanneer optreed”</w:t>
      </w:r>
    </w:p>
    <w:p w:rsidR="00D845B1" w:rsidRDefault="00D845B1" w:rsidP="00155E23">
      <w:r>
        <w:t>Uit deze reacties is te concluderen dat iedereen het eigenlijk wel heel erg druk vindt bij bepaalde punten en dat ze daardoor constant hun vrienden kwijt zijn. Daarnaast vinden festivalbezoekers het lastig om te kiezen naar welk concert ze willen als er overlap is.</w:t>
      </w:r>
      <w:r w:rsidR="00000066">
        <w:t xml:space="preserve"> Er zijn ook een aantal mensen </w:t>
      </w:r>
      <w:r w:rsidR="00C85E87">
        <w:t xml:space="preserve">die nergens tegen aan lopen bij een festival en maar een kleine groep kan zijn of haar tent niet meer terug vinden na een festival dag. </w:t>
      </w:r>
    </w:p>
    <w:p w:rsidR="00155E23" w:rsidRDefault="00155E23" w:rsidP="00155E23">
      <w:r>
        <w:t>Vervolgens is er gekeken of festivalbezoekers denken dat IT überhaupt een rol kan spelen in het (deels) oplossen van deze ergernissen. Hiervoor is de volgende vraag gesteld:</w:t>
      </w:r>
    </w:p>
    <w:p w:rsidR="00155E23" w:rsidRDefault="00155E23" w:rsidP="00155E23">
      <w:pPr>
        <w:rPr>
          <w:i/>
        </w:rPr>
      </w:pPr>
      <w:r>
        <w:rPr>
          <w:i/>
        </w:rPr>
        <w:t>Denk je dat IT (mobiele app, schermen op het terrein etc.) kan helpen bij de ergernis(sen) waar je tegen aan loopt op een festival?</w:t>
      </w:r>
    </w:p>
    <w:p w:rsidR="00155E23" w:rsidRDefault="00155E23" w:rsidP="00155E23">
      <w:r>
        <w:t>Dit zijn de resultaten:</w:t>
      </w:r>
    </w:p>
    <w:p w:rsidR="004465C6" w:rsidRDefault="00AB2CC8" w:rsidP="004465C6">
      <w:pPr>
        <w:keepNext/>
      </w:pPr>
      <w:r>
        <w:rPr>
          <w:noProof/>
        </w:rPr>
        <w:drawing>
          <wp:inline distT="0" distB="0" distL="0" distR="0">
            <wp:extent cx="3768969" cy="1885086"/>
            <wp:effectExtent l="0" t="0" r="3175" b="1270"/>
            <wp:docPr id="25" name="Picture 25" descr="C:\Users\merikw\AppData\Local\Microsoft\Windows\INetCache\Content.MSO\6A2617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ikw\AppData\Local\Microsoft\Windows\INetCache\Content.MSO\6A26177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6666" cy="1888936"/>
                    </a:xfrm>
                    <a:prstGeom prst="rect">
                      <a:avLst/>
                    </a:prstGeom>
                    <a:noFill/>
                    <a:ln>
                      <a:noFill/>
                    </a:ln>
                  </pic:spPr>
                </pic:pic>
              </a:graphicData>
            </a:graphic>
          </wp:inline>
        </w:drawing>
      </w:r>
    </w:p>
    <w:p w:rsidR="00436990" w:rsidRDefault="004465C6" w:rsidP="004465C6">
      <w:pPr>
        <w:pStyle w:val="Captionfortableandimage"/>
      </w:pPr>
      <w:bookmarkStart w:id="25" w:name="_Toc1116169"/>
      <w:r>
        <w:t xml:space="preserve">Figuur </w:t>
      </w:r>
      <w:fldSimple w:instr=" SEQ Figuur \* ARABIC ">
        <w:r w:rsidR="00117F5F">
          <w:rPr>
            <w:noProof/>
          </w:rPr>
          <w:t>3</w:t>
        </w:r>
      </w:fldSimple>
      <w:r>
        <w:t xml:space="preserve">: reacties op de </w:t>
      </w:r>
      <w:proofErr w:type="spellStart"/>
      <w:r>
        <w:t>enquete</w:t>
      </w:r>
      <w:proofErr w:type="spellEnd"/>
      <w:r>
        <w:t xml:space="preserve"> vraag "Denk je dat IT (mobiele app, schermen op het terrein etc.) kan helpen bij de </w:t>
      </w:r>
      <w:proofErr w:type="spellStart"/>
      <w:r>
        <w:t>ergenis</w:t>
      </w:r>
      <w:proofErr w:type="spellEnd"/>
      <w:r>
        <w:t>(sen) waar je tegen aan loopt op een festival?"</w:t>
      </w:r>
      <w:bookmarkEnd w:id="25"/>
    </w:p>
    <w:p w:rsidR="00AB2CC8" w:rsidRDefault="00AB2CC8" w:rsidP="00155E23">
      <w:r>
        <w:t>1. Ja – 62 (61.4%)</w:t>
      </w:r>
    </w:p>
    <w:p w:rsidR="00AB2CC8" w:rsidRDefault="00AB2CC8" w:rsidP="00155E23">
      <w:r>
        <w:t>2. Misschien – 35 (34.7%)</w:t>
      </w:r>
    </w:p>
    <w:p w:rsidR="00AB2CC8" w:rsidRDefault="00AB2CC8" w:rsidP="00155E23">
      <w:r>
        <w:t>3. Nee – 4 (4%)</w:t>
      </w:r>
    </w:p>
    <w:p w:rsidR="00155E23" w:rsidRDefault="00AB2CC8" w:rsidP="00155E23">
      <w:r>
        <w:t xml:space="preserve">Hieruit kan geconcludeerd worden dat de meeste (96.1%) festivalbezoekers wel denken of verwachten (misschien) dat IT kan helpen bij bepaalde ergernissen. Om wederom de groep respondenten kleiner te maken </w:t>
      </w:r>
      <w:r>
        <w:lastRenderedPageBreak/>
        <w:t>wordt er bij de volgende vragen verder gegaan met de bezoekers die denken dat IT (misschien) kan helpen bij ergernissen op een festival.</w:t>
      </w:r>
    </w:p>
    <w:p w:rsidR="00AB2CC8" w:rsidRDefault="00AB2CC8" w:rsidP="00155E23"/>
    <w:p w:rsidR="00155E23" w:rsidRDefault="00155E23" w:rsidP="00155E23">
      <w:r>
        <w:t xml:space="preserve">Als de festivalbezoeker bij deze vraag </w:t>
      </w:r>
      <w:r>
        <w:rPr>
          <w:i/>
        </w:rPr>
        <w:t xml:space="preserve">ja </w:t>
      </w:r>
      <w:r>
        <w:t xml:space="preserve">als antwoord geeft, dan wordt ook gevraagd met wat voor IT toepassing het festival een betere ervaring wordt. </w:t>
      </w:r>
    </w:p>
    <w:p w:rsidR="00155E23" w:rsidRDefault="00155E23" w:rsidP="00155E23">
      <w:r>
        <w:t>Dit zijn de resultaten:</w:t>
      </w:r>
    </w:p>
    <w:p w:rsidR="00C14B81" w:rsidRDefault="007C4C25" w:rsidP="00C14B81">
      <w:pPr>
        <w:keepNext/>
      </w:pPr>
      <w:r>
        <w:rPr>
          <w:noProof/>
        </w:rPr>
        <w:drawing>
          <wp:inline distT="0" distB="0" distL="0" distR="0">
            <wp:extent cx="4057441" cy="2262554"/>
            <wp:effectExtent l="0" t="0" r="635" b="4445"/>
            <wp:docPr id="26" name="Picture 26" descr="C:\Users\merikw\AppData\Local\Microsoft\Windows\INetCache\Content.MSO\F42B1E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ikw\AppData\Local\Microsoft\Windows\INetCache\Content.MSO\F42B1EF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5384" cy="2272560"/>
                    </a:xfrm>
                    <a:prstGeom prst="rect">
                      <a:avLst/>
                    </a:prstGeom>
                    <a:noFill/>
                    <a:ln>
                      <a:noFill/>
                    </a:ln>
                  </pic:spPr>
                </pic:pic>
              </a:graphicData>
            </a:graphic>
          </wp:inline>
        </w:drawing>
      </w:r>
    </w:p>
    <w:p w:rsidR="00EF46C2" w:rsidRDefault="00C14B81" w:rsidP="00C14B81">
      <w:pPr>
        <w:pStyle w:val="Captionfortableandimage"/>
      </w:pPr>
      <w:bookmarkStart w:id="26" w:name="_Toc1116170"/>
      <w:r>
        <w:t xml:space="preserve">Figuur </w:t>
      </w:r>
      <w:fldSimple w:instr=" SEQ Figuur \* ARABIC ">
        <w:r w:rsidR="00117F5F">
          <w:rPr>
            <w:noProof/>
          </w:rPr>
          <w:t>4</w:t>
        </w:r>
      </w:fldSimple>
      <w:r>
        <w:t xml:space="preserve">: reacties op de </w:t>
      </w:r>
      <w:proofErr w:type="spellStart"/>
      <w:r>
        <w:t>enquete</w:t>
      </w:r>
      <w:proofErr w:type="spellEnd"/>
      <w:r>
        <w:t xml:space="preserve"> vraag "Wat voor IT toepassing(en) zou(den) een betere ervaring op een festival geven?"</w:t>
      </w:r>
      <w:bookmarkEnd w:id="26"/>
    </w:p>
    <w:p w:rsidR="007C4C25" w:rsidRDefault="007C4C25" w:rsidP="00155E23">
      <w:r>
        <w:t>1. Mobiele applicatie – 68 (70.8%)</w:t>
      </w:r>
    </w:p>
    <w:p w:rsidR="007C4C25" w:rsidRDefault="007C4C25" w:rsidP="00155E23">
      <w:r>
        <w:t xml:space="preserve">2. </w:t>
      </w:r>
      <w:r w:rsidRPr="007C4C25">
        <w:t>Borden op het festivalterrein die bijvoorbeeld de rustige bar of wc aangeven</w:t>
      </w:r>
      <w:r>
        <w:t xml:space="preserve"> – 67 (69.8%)</w:t>
      </w:r>
    </w:p>
    <w:p w:rsidR="007C4C25" w:rsidRDefault="007C4C25" w:rsidP="00155E23">
      <w:r>
        <w:t>Wederom hebben respondenten hun eigen reacties achter kunnen laten:</w:t>
      </w:r>
    </w:p>
    <w:p w:rsidR="007C4C25" w:rsidRDefault="007C4C25" w:rsidP="007C4C25">
      <w:pPr>
        <w:pStyle w:val="ListParagraph"/>
        <w:numPr>
          <w:ilvl w:val="0"/>
          <w:numId w:val="45"/>
        </w:numPr>
        <w:rPr>
          <w:i/>
        </w:rPr>
      </w:pPr>
      <w:r w:rsidRPr="007C4C25">
        <w:rPr>
          <w:i/>
        </w:rPr>
        <w:t xml:space="preserve">“Misschien een "waar zijn mijn vrienden" app. Of iets met AI doen. Misschien een vindt het gouden paasei </w:t>
      </w:r>
      <w:proofErr w:type="spellStart"/>
      <w:r w:rsidRPr="007C4C25">
        <w:rPr>
          <w:i/>
        </w:rPr>
        <w:t>challenge</w:t>
      </w:r>
      <w:proofErr w:type="spellEnd"/>
      <w:r w:rsidRPr="007C4C25">
        <w:rPr>
          <w:i/>
        </w:rPr>
        <w:t xml:space="preserve"> zodat de drukte zich verplaatst naar een andere plek op het festival. Of wellicht een </w:t>
      </w:r>
      <w:proofErr w:type="spellStart"/>
      <w:r w:rsidRPr="007C4C25">
        <w:rPr>
          <w:i/>
        </w:rPr>
        <w:t>heatmap</w:t>
      </w:r>
      <w:proofErr w:type="spellEnd"/>
      <w:r w:rsidRPr="007C4C25">
        <w:rPr>
          <w:i/>
        </w:rPr>
        <w:t xml:space="preserve"> weergeven aan het personeel van </w:t>
      </w:r>
      <w:proofErr w:type="spellStart"/>
      <w:r w:rsidRPr="007C4C25">
        <w:rPr>
          <w:i/>
        </w:rPr>
        <w:t>paaspop</w:t>
      </w:r>
      <w:proofErr w:type="spellEnd"/>
      <w:r w:rsidRPr="007C4C25">
        <w:rPr>
          <w:i/>
        </w:rPr>
        <w:t xml:space="preserve"> waarop mensen ongelukken kunnen aangeven en hulpdiensten goed weten waar ze moeten zijn. Wellicht ook handig om dit te integreren met opgehangen borden.” </w:t>
      </w:r>
    </w:p>
    <w:p w:rsidR="007C4C25" w:rsidRDefault="00754EF6" w:rsidP="007C4C25">
      <w:pPr>
        <w:pStyle w:val="ListParagraph"/>
        <w:numPr>
          <w:ilvl w:val="0"/>
          <w:numId w:val="45"/>
        </w:numPr>
        <w:rPr>
          <w:i/>
        </w:rPr>
      </w:pPr>
      <w:r>
        <w:rPr>
          <w:i/>
        </w:rPr>
        <w:t>“</w:t>
      </w:r>
      <w:r w:rsidRPr="00754EF6">
        <w:rPr>
          <w:i/>
        </w:rPr>
        <w:t>Combinatie van beide of een web app zodat je geen app hoeft te downloaden.</w:t>
      </w:r>
      <w:r>
        <w:rPr>
          <w:i/>
        </w:rPr>
        <w:t xml:space="preserve">” </w:t>
      </w:r>
    </w:p>
    <w:p w:rsidR="00754EF6" w:rsidRDefault="00754EF6" w:rsidP="007C4C25">
      <w:pPr>
        <w:pStyle w:val="ListParagraph"/>
        <w:numPr>
          <w:ilvl w:val="0"/>
          <w:numId w:val="45"/>
        </w:numPr>
        <w:rPr>
          <w:i/>
        </w:rPr>
      </w:pPr>
      <w:r>
        <w:rPr>
          <w:i/>
        </w:rPr>
        <w:t xml:space="preserve">“Meer </w:t>
      </w:r>
      <w:proofErr w:type="spellStart"/>
      <w:r>
        <w:rPr>
          <w:i/>
        </w:rPr>
        <w:t>barren</w:t>
      </w:r>
      <w:proofErr w:type="spellEnd"/>
      <w:r>
        <w:rPr>
          <w:i/>
        </w:rPr>
        <w:t xml:space="preserve">” </w:t>
      </w:r>
    </w:p>
    <w:p w:rsidR="00754EF6" w:rsidRDefault="00754EF6" w:rsidP="007C4C25">
      <w:pPr>
        <w:pStyle w:val="ListParagraph"/>
        <w:numPr>
          <w:ilvl w:val="0"/>
          <w:numId w:val="45"/>
        </w:numPr>
        <w:rPr>
          <w:i/>
        </w:rPr>
      </w:pPr>
      <w:r>
        <w:rPr>
          <w:i/>
        </w:rPr>
        <w:t xml:space="preserve">“Schone toiletten” </w:t>
      </w:r>
    </w:p>
    <w:p w:rsidR="00754EF6" w:rsidRDefault="00754EF6" w:rsidP="007C4C25">
      <w:pPr>
        <w:pStyle w:val="ListParagraph"/>
        <w:numPr>
          <w:ilvl w:val="0"/>
          <w:numId w:val="45"/>
        </w:numPr>
        <w:rPr>
          <w:i/>
        </w:rPr>
      </w:pPr>
      <w:r>
        <w:rPr>
          <w:i/>
        </w:rPr>
        <w:t>“</w:t>
      </w:r>
      <w:r w:rsidRPr="00754EF6">
        <w:rPr>
          <w:i/>
        </w:rPr>
        <w:t>Bij het festival waar ik kom is dit niet van toepassing</w:t>
      </w:r>
      <w:r>
        <w:rPr>
          <w:i/>
        </w:rPr>
        <w:t xml:space="preserve">” </w:t>
      </w:r>
    </w:p>
    <w:p w:rsidR="00754EF6" w:rsidRDefault="00754EF6" w:rsidP="007C4C25">
      <w:pPr>
        <w:pStyle w:val="ListParagraph"/>
        <w:numPr>
          <w:ilvl w:val="0"/>
          <w:numId w:val="45"/>
        </w:numPr>
        <w:rPr>
          <w:i/>
        </w:rPr>
      </w:pPr>
      <w:r>
        <w:rPr>
          <w:i/>
        </w:rPr>
        <w:t>“</w:t>
      </w:r>
      <w:r w:rsidRPr="00754EF6">
        <w:rPr>
          <w:i/>
        </w:rPr>
        <w:t xml:space="preserve">Rustige bar en/of WC klinkt wel top, ook in een app. Interessant probleem is wel het extra verkeer wat je dan veroorzaakt tussen de bars </w:t>
      </w:r>
      <w:proofErr w:type="spellStart"/>
      <w:r w:rsidRPr="00754EF6">
        <w:rPr>
          <w:i/>
        </w:rPr>
        <w:t>enzo</w:t>
      </w:r>
      <w:proofErr w:type="spellEnd"/>
      <w:r>
        <w:rPr>
          <w:i/>
        </w:rPr>
        <w:t xml:space="preserve">” </w:t>
      </w:r>
    </w:p>
    <w:p w:rsidR="00754EF6" w:rsidRDefault="00754EF6" w:rsidP="007C4C25">
      <w:pPr>
        <w:pStyle w:val="ListParagraph"/>
        <w:numPr>
          <w:ilvl w:val="0"/>
          <w:numId w:val="45"/>
        </w:numPr>
        <w:rPr>
          <w:i/>
        </w:rPr>
      </w:pPr>
      <w:r>
        <w:rPr>
          <w:i/>
        </w:rPr>
        <w:t>“</w:t>
      </w:r>
      <w:r w:rsidRPr="00754EF6">
        <w:rPr>
          <w:i/>
        </w:rPr>
        <w:t xml:space="preserve">Perfecte app met een </w:t>
      </w:r>
      <w:proofErr w:type="spellStart"/>
      <w:r w:rsidRPr="00754EF6">
        <w:rPr>
          <w:i/>
        </w:rPr>
        <w:t>routebescrhijving</w:t>
      </w:r>
      <w:proofErr w:type="spellEnd"/>
      <w:r w:rsidRPr="00754EF6">
        <w:rPr>
          <w:i/>
        </w:rPr>
        <w:t xml:space="preserve"> die je ook 's nachts naar je tent toe leidt, en je daarbij ook verteld dat je moet oppassen voor al die tent draadjes die voor je voeten liggen</w:t>
      </w:r>
      <w:r>
        <w:rPr>
          <w:i/>
        </w:rPr>
        <w:t xml:space="preserve">” </w:t>
      </w:r>
    </w:p>
    <w:p w:rsidR="00754EF6" w:rsidRPr="007C4C25" w:rsidRDefault="00754EF6" w:rsidP="007C4C25">
      <w:pPr>
        <w:pStyle w:val="ListParagraph"/>
        <w:numPr>
          <w:ilvl w:val="0"/>
          <w:numId w:val="45"/>
        </w:numPr>
        <w:rPr>
          <w:i/>
        </w:rPr>
      </w:pPr>
      <w:r>
        <w:rPr>
          <w:i/>
        </w:rPr>
        <w:t>“WC-</w:t>
      </w:r>
      <w:proofErr w:type="spellStart"/>
      <w:r>
        <w:rPr>
          <w:i/>
        </w:rPr>
        <w:t>finder</w:t>
      </w:r>
      <w:proofErr w:type="spellEnd"/>
      <w:r>
        <w:rPr>
          <w:i/>
        </w:rPr>
        <w:t xml:space="preserve"> app?” </w:t>
      </w:r>
    </w:p>
    <w:p w:rsidR="00EB1BF7" w:rsidRDefault="00D47623" w:rsidP="00EB1BF7">
      <w:r>
        <w:t xml:space="preserve">Uit deze resultaten kan geconcludeerd worden dat het merendeel (70.8%) van de festivalbezoekers een mobiele applicatie een geschikte IT toepassing vinden voor een betere ervaring op een festival. Borden op het festivalterrein die een rustige bar of wc aangeven worden ook zeker gezien als relevant. Daarnaast zijn er nog een aantal eigen reacties waaruit blijkt dat drukte en het vinden van toiletten toch nog wel een probleem blijft die opgelost moet worden. </w:t>
      </w:r>
    </w:p>
    <w:p w:rsidR="00F0733E" w:rsidRDefault="00F0733E" w:rsidP="00F0733E">
      <w:r>
        <w:lastRenderedPageBreak/>
        <w:t xml:space="preserve">Als we alle drie de enquête onderdelen combineren kan er antwoord gegeven worden op de vraag: Waar lopen festivalbezoekers tegen aan als ze een festival bezoeken en hoe zou IT hiermee kunnen helpen? Festival bezoekers lopen voornamelijk aan tegen een te drukke bar of wc, dat ze constant hun vrienden kwijt zijn en dat ze niet kunnen kiezen naar welk concert ze willen als er overlap is. Dit zou volgens de respondenten prima opgelost kunnen worden met IT en voornamelijk de toepassing van een mobiele (of web) applicatie. </w:t>
      </w:r>
      <w:r w:rsidR="004C4E2C">
        <w:t xml:space="preserve">Andere IT gerelateerde oplossingen zijn ook zeker mogelijkheden waar naar gekeken kan worden. </w:t>
      </w:r>
    </w:p>
    <w:p w:rsidR="00F0733E" w:rsidRDefault="00F0733E" w:rsidP="00F0733E"/>
    <w:p w:rsidR="00C37091" w:rsidRDefault="00C37091">
      <w:pPr>
        <w:spacing w:line="259" w:lineRule="auto"/>
        <w:rPr>
          <w:rFonts w:asciiTheme="majorHAnsi" w:eastAsiaTheme="majorEastAsia" w:hAnsiTheme="majorHAnsi" w:cstheme="majorBidi"/>
          <w:b/>
          <w:color w:val="003865" w:themeColor="text2"/>
          <w:sz w:val="22"/>
          <w:szCs w:val="26"/>
        </w:rPr>
      </w:pPr>
      <w:r>
        <w:br w:type="page"/>
      </w:r>
    </w:p>
    <w:p w:rsidR="00EB1BF7" w:rsidRDefault="00EB1BF7" w:rsidP="00EB1BF7">
      <w:pPr>
        <w:pStyle w:val="Heading2"/>
      </w:pPr>
      <w:bookmarkStart w:id="27" w:name="_Toc1116147"/>
      <w:r>
        <w:lastRenderedPageBreak/>
        <w:t xml:space="preserve">Willen festivalbezoekers een mobiele app downloaden voor het </w:t>
      </w:r>
      <w:proofErr w:type="spellStart"/>
      <w:r>
        <w:t>fesitval</w:t>
      </w:r>
      <w:proofErr w:type="spellEnd"/>
      <w:r>
        <w:t xml:space="preserve"> weekend?</w:t>
      </w:r>
      <w:bookmarkEnd w:id="27"/>
    </w:p>
    <w:p w:rsidR="00480826" w:rsidRDefault="00480826" w:rsidP="00480826">
      <w:r>
        <w:t>Om te kijken of festivalbezoekers een mobiele app zullen downloaden</w:t>
      </w:r>
      <w:r w:rsidR="005E464F">
        <w:t>, wordt er gekeken naar bestaande apps van grote festivals in Nederland. Deze nummers zijn wat lastig om te achterhalen, maar de</w:t>
      </w:r>
      <w:r w:rsidR="00151C0A">
        <w:t xml:space="preserve"> </w:t>
      </w:r>
      <w:proofErr w:type="spellStart"/>
      <w:r w:rsidR="00151C0A">
        <w:t>playstore</w:t>
      </w:r>
      <w:proofErr w:type="spellEnd"/>
      <w:r w:rsidR="00151C0A">
        <w:t xml:space="preserve"> op Android geeft een indicatie hoe vaak een app is gedownload. </w:t>
      </w:r>
      <w:r w:rsidR="00044A46">
        <w:t xml:space="preserve">. </w:t>
      </w:r>
    </w:p>
    <w:p w:rsidR="005E464F" w:rsidRPr="00044A46" w:rsidRDefault="005E464F" w:rsidP="00480826">
      <w:pPr>
        <w:rPr>
          <w:lang w:val="en-US"/>
        </w:rPr>
      </w:pPr>
      <w:proofErr w:type="spellStart"/>
      <w:r w:rsidRPr="00044A46">
        <w:rPr>
          <w:lang w:val="en-US"/>
        </w:rPr>
        <w:t>Pinkpop</w:t>
      </w:r>
      <w:proofErr w:type="spellEnd"/>
      <w:r w:rsidRPr="00044A46">
        <w:rPr>
          <w:lang w:val="en-US"/>
        </w:rPr>
        <w:t>:</w:t>
      </w:r>
      <w:r w:rsidR="00044A46" w:rsidRPr="00044A46">
        <w:rPr>
          <w:lang w:val="en-US"/>
        </w:rPr>
        <w:t xml:space="preserve"> 50.000+</w:t>
      </w:r>
      <w:r w:rsidR="002446C0">
        <w:rPr>
          <w:lang w:val="en-US"/>
        </w:rPr>
        <w:t xml:space="preserve"> </w:t>
      </w:r>
      <w:r w:rsidR="002446C0">
        <w:rPr>
          <w:rStyle w:val="FootnoteReference"/>
          <w:lang w:val="en-US"/>
        </w:rPr>
        <w:footnoteReference w:id="10"/>
      </w:r>
    </w:p>
    <w:p w:rsidR="005E464F" w:rsidRPr="00044A46" w:rsidRDefault="005E464F" w:rsidP="00044A46">
      <w:pPr>
        <w:rPr>
          <w:lang w:val="en-US"/>
        </w:rPr>
      </w:pPr>
      <w:r w:rsidRPr="00044A46">
        <w:rPr>
          <w:lang w:val="en-US"/>
        </w:rPr>
        <w:t>Lowlands:</w:t>
      </w:r>
      <w:r w:rsidR="00044A46" w:rsidRPr="00044A46">
        <w:rPr>
          <w:lang w:val="en-US"/>
        </w:rPr>
        <w:t xml:space="preserve"> 10.000+</w:t>
      </w:r>
      <w:r w:rsidR="002446C0">
        <w:rPr>
          <w:lang w:val="en-US"/>
        </w:rPr>
        <w:t xml:space="preserve"> </w:t>
      </w:r>
      <w:r w:rsidR="002446C0">
        <w:rPr>
          <w:rStyle w:val="FootnoteReference"/>
          <w:lang w:val="en-US"/>
        </w:rPr>
        <w:footnoteReference w:id="11"/>
      </w:r>
    </w:p>
    <w:p w:rsidR="005E464F" w:rsidRPr="00044A46" w:rsidRDefault="005E464F" w:rsidP="00044A46">
      <w:pPr>
        <w:rPr>
          <w:lang w:val="en-US"/>
        </w:rPr>
      </w:pPr>
      <w:r w:rsidRPr="00044A46">
        <w:rPr>
          <w:lang w:val="en-US"/>
        </w:rPr>
        <w:t>Down The Rabbit Hole:</w:t>
      </w:r>
      <w:r w:rsidR="00044A46">
        <w:rPr>
          <w:lang w:val="en-US"/>
        </w:rPr>
        <w:t xml:space="preserve"> </w:t>
      </w:r>
      <w:r w:rsidR="00044A46" w:rsidRPr="00044A46">
        <w:rPr>
          <w:lang w:val="en-US"/>
        </w:rPr>
        <w:t>10.000+</w:t>
      </w:r>
      <w:r w:rsidR="002446C0">
        <w:rPr>
          <w:lang w:val="en-US"/>
        </w:rPr>
        <w:t xml:space="preserve"> </w:t>
      </w:r>
      <w:r w:rsidR="002446C0">
        <w:rPr>
          <w:rStyle w:val="FootnoteReference"/>
          <w:lang w:val="en-US"/>
        </w:rPr>
        <w:footnoteReference w:id="12"/>
      </w:r>
    </w:p>
    <w:p w:rsidR="005E464F" w:rsidRPr="002446C0" w:rsidRDefault="005E464F" w:rsidP="005E464F">
      <w:r w:rsidRPr="002446C0">
        <w:t>WOO HAH!:</w:t>
      </w:r>
      <w:r w:rsidR="00044A46" w:rsidRPr="002446C0">
        <w:t xml:space="preserve"> 5.000+</w:t>
      </w:r>
      <w:r w:rsidR="002446C0" w:rsidRPr="002446C0">
        <w:t xml:space="preserve"> </w:t>
      </w:r>
      <w:r w:rsidR="002446C0">
        <w:rPr>
          <w:rStyle w:val="FootnoteReference"/>
          <w:lang w:val="en-US"/>
        </w:rPr>
        <w:footnoteReference w:id="13"/>
      </w:r>
    </w:p>
    <w:p w:rsidR="005E464F" w:rsidRPr="00480826" w:rsidRDefault="00044A46" w:rsidP="005E464F">
      <w:proofErr w:type="spellStart"/>
      <w:r>
        <w:t>Bospop</w:t>
      </w:r>
      <w:proofErr w:type="spellEnd"/>
      <w:r>
        <w:t xml:space="preserve">: 5.000+ </w:t>
      </w:r>
      <w:r w:rsidR="002446C0">
        <w:rPr>
          <w:rStyle w:val="FootnoteReference"/>
        </w:rPr>
        <w:footnoteReference w:id="14"/>
      </w:r>
    </w:p>
    <w:p w:rsidR="002D307B" w:rsidRDefault="00805F99" w:rsidP="00EB1BF7">
      <w:r>
        <w:t>Dit zegt op</w:t>
      </w:r>
      <w:r w:rsidR="00447F80">
        <w:t xml:space="preserve"> </w:t>
      </w:r>
      <w:r>
        <w:t>zich niet erg veel</w:t>
      </w:r>
      <w:r w:rsidR="00BD5A07">
        <w:t xml:space="preserve"> behalve dat festival apps wel daadwerkelijk wordt gedownload door een deel van de festivalbezoekers</w:t>
      </w:r>
      <w:r>
        <w:t>. Daarom is deze vraag ook in de enquête opgenomen</w:t>
      </w:r>
      <w:r w:rsidR="002D307B">
        <w:t xml:space="preserve">. </w:t>
      </w:r>
      <w:r w:rsidR="002D307B" w:rsidRPr="002D307B">
        <w:t>Zou je een mobiele app downloaden voor een festival weekend als deze je een betere of makkelijkere ervaring geeft?</w:t>
      </w:r>
    </w:p>
    <w:p w:rsidR="002D307B" w:rsidRDefault="002D307B" w:rsidP="00EB1BF7">
      <w:r>
        <w:t>Dit zijn de resultaten:</w:t>
      </w:r>
    </w:p>
    <w:p w:rsidR="00C37091" w:rsidRDefault="004E7B03" w:rsidP="00C37091">
      <w:pPr>
        <w:keepNext/>
      </w:pPr>
      <w:r>
        <w:rPr>
          <w:noProof/>
        </w:rPr>
        <w:drawing>
          <wp:inline distT="0" distB="0" distL="0" distR="0">
            <wp:extent cx="4103077" cy="2052193"/>
            <wp:effectExtent l="0" t="0" r="0" b="5715"/>
            <wp:docPr id="29" name="Picture 29" descr="C:\Users\merikw\AppData\Local\Microsoft\Windows\INetCache\Content.MSO\494423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ikw\AppData\Local\Microsoft\Windows\INetCache\Content.MSO\494423B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6963" cy="2054136"/>
                    </a:xfrm>
                    <a:prstGeom prst="rect">
                      <a:avLst/>
                    </a:prstGeom>
                    <a:noFill/>
                    <a:ln>
                      <a:noFill/>
                    </a:ln>
                  </pic:spPr>
                </pic:pic>
              </a:graphicData>
            </a:graphic>
          </wp:inline>
        </w:drawing>
      </w:r>
    </w:p>
    <w:p w:rsidR="002D307B" w:rsidRDefault="00C37091" w:rsidP="00C37091">
      <w:pPr>
        <w:pStyle w:val="Captionfortableandimage"/>
      </w:pPr>
      <w:bookmarkStart w:id="28" w:name="_Toc1116171"/>
      <w:r>
        <w:t xml:space="preserve">Figuur </w:t>
      </w:r>
      <w:fldSimple w:instr=" SEQ Figuur \* ARABIC ">
        <w:r w:rsidR="00117F5F">
          <w:rPr>
            <w:noProof/>
          </w:rPr>
          <w:t>5</w:t>
        </w:r>
      </w:fldSimple>
      <w:r>
        <w:t xml:space="preserve">: reacties op de </w:t>
      </w:r>
      <w:proofErr w:type="spellStart"/>
      <w:r>
        <w:t>enquete</w:t>
      </w:r>
      <w:proofErr w:type="spellEnd"/>
      <w:r>
        <w:t xml:space="preserve"> vraag "Zou je een mobiele app downloaden voor een festival weekend als deze je een betere of makkelijkere ervaring geeft?"</w:t>
      </w:r>
      <w:bookmarkEnd w:id="28"/>
    </w:p>
    <w:p w:rsidR="004E7B03" w:rsidRDefault="004E7B03" w:rsidP="004E7B03">
      <w:r>
        <w:t>1. Ja – 80 (82.5%)</w:t>
      </w:r>
    </w:p>
    <w:p w:rsidR="009F0798" w:rsidRDefault="004E7B03" w:rsidP="004E7B03">
      <w:r>
        <w:t>2. Misschien – 16 (16.5%)</w:t>
      </w:r>
    </w:p>
    <w:p w:rsidR="004E7B03" w:rsidRDefault="004E7B03" w:rsidP="004E7B03">
      <w:r>
        <w:t>3. Nee – 1 (1%)</w:t>
      </w:r>
    </w:p>
    <w:p w:rsidR="00606BB2" w:rsidRDefault="00606BB2" w:rsidP="00606BB2">
      <w:r>
        <w:t>Festivalbezoekers die geen app zouden downloaden geven het volgende als antwoord:</w:t>
      </w:r>
    </w:p>
    <w:p w:rsidR="00C37091" w:rsidRDefault="00606BB2" w:rsidP="00C37091">
      <w:pPr>
        <w:keepNext/>
      </w:pPr>
      <w:r>
        <w:rPr>
          <w:noProof/>
        </w:rPr>
        <w:lastRenderedPageBreak/>
        <w:drawing>
          <wp:inline distT="0" distB="0" distL="0" distR="0" wp14:anchorId="1E8A7DFA" wp14:editId="420FA08F">
            <wp:extent cx="4624754" cy="102047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2432" cy="1030994"/>
                    </a:xfrm>
                    <a:prstGeom prst="rect">
                      <a:avLst/>
                    </a:prstGeom>
                  </pic:spPr>
                </pic:pic>
              </a:graphicData>
            </a:graphic>
          </wp:inline>
        </w:drawing>
      </w:r>
    </w:p>
    <w:p w:rsidR="00C37091" w:rsidRDefault="00C37091" w:rsidP="00C37091">
      <w:pPr>
        <w:pStyle w:val="Captionfortableandimage"/>
      </w:pPr>
      <w:bookmarkStart w:id="29" w:name="_Toc1116172"/>
      <w:r>
        <w:t xml:space="preserve">Figuur </w:t>
      </w:r>
      <w:fldSimple w:instr=" SEQ Figuur \* ARABIC ">
        <w:r w:rsidR="00117F5F">
          <w:rPr>
            <w:noProof/>
          </w:rPr>
          <w:t>6</w:t>
        </w:r>
      </w:fldSimple>
      <w:r>
        <w:t>: reacties op de vraag "Waarom zou je geen mobiele app downloaden?"</w:t>
      </w:r>
      <w:bookmarkEnd w:id="29"/>
    </w:p>
    <w:p w:rsidR="00C37091" w:rsidRDefault="00C37091" w:rsidP="00C37091">
      <w:pPr>
        <w:pStyle w:val="Captionfortableandimage"/>
      </w:pPr>
    </w:p>
    <w:p w:rsidR="00BC178E" w:rsidRDefault="009F0798" w:rsidP="004E7B03">
      <w:r>
        <w:t>We zien duidelijk met deze antwoorden dat festivalbezoekers over het algemeen (bijna 100%) wel of misschien een app zouden downloaden</w:t>
      </w:r>
      <w:r w:rsidR="00BC178E">
        <w:t xml:space="preserve"> als hun dat meerwaarde geeft</w:t>
      </w:r>
      <w:r>
        <w:t>.</w:t>
      </w:r>
    </w:p>
    <w:p w:rsidR="00C37091" w:rsidRDefault="00C37091">
      <w:pPr>
        <w:spacing w:line="259" w:lineRule="auto"/>
      </w:pPr>
      <w:r>
        <w:br w:type="page"/>
      </w:r>
    </w:p>
    <w:p w:rsidR="00EB1BF7" w:rsidRDefault="00EB1BF7" w:rsidP="00EB1BF7">
      <w:pPr>
        <w:pStyle w:val="Heading2"/>
      </w:pPr>
      <w:bookmarkStart w:id="30" w:name="_Toc1116148"/>
      <w:r>
        <w:lastRenderedPageBreak/>
        <w:t xml:space="preserve">Welke functionaliteiten van een mobiele app zouden bezoekers een betere ervaring geven op </w:t>
      </w:r>
      <w:proofErr w:type="spellStart"/>
      <w:r>
        <w:t>Paaspop</w:t>
      </w:r>
      <w:proofErr w:type="spellEnd"/>
      <w:r>
        <w:t>?</w:t>
      </w:r>
      <w:bookmarkEnd w:id="30"/>
    </w:p>
    <w:p w:rsidR="00253133" w:rsidRDefault="001D3BB3" w:rsidP="00253133">
      <w:r w:rsidRPr="000214AC">
        <w:t xml:space="preserve">Om te </w:t>
      </w:r>
      <w:r w:rsidR="000214AC" w:rsidRPr="000214AC">
        <w:t>ondervinden welke f</w:t>
      </w:r>
      <w:r w:rsidR="000214AC">
        <w:t>unctionaliteiten festivalbezoekers in een mobiele app zouden willen zien, is dit verwerkt in de enquête. De volgende vraag is gesteld:</w:t>
      </w:r>
    </w:p>
    <w:p w:rsidR="000214AC" w:rsidRDefault="000214AC" w:rsidP="00253133">
      <w:pPr>
        <w:rPr>
          <w:i/>
        </w:rPr>
      </w:pPr>
      <w:r w:rsidRPr="000214AC">
        <w:rPr>
          <w:i/>
        </w:rPr>
        <w:t>Wat voor functionaliteiten zou jij graag in een mobiele app voor een festival zien?</w:t>
      </w:r>
    </w:p>
    <w:p w:rsidR="000214AC" w:rsidRDefault="000214AC" w:rsidP="000214AC">
      <w:pPr>
        <w:pStyle w:val="ListParagraph"/>
        <w:numPr>
          <w:ilvl w:val="0"/>
          <w:numId w:val="45"/>
        </w:numPr>
        <w:rPr>
          <w:i/>
        </w:rPr>
      </w:pPr>
      <w:r>
        <w:rPr>
          <w:i/>
        </w:rPr>
        <w:t>Tent terug vind functie</w:t>
      </w:r>
    </w:p>
    <w:p w:rsidR="000214AC" w:rsidRDefault="000214AC" w:rsidP="000214AC">
      <w:pPr>
        <w:pStyle w:val="ListParagraph"/>
        <w:numPr>
          <w:ilvl w:val="0"/>
          <w:numId w:val="45"/>
        </w:numPr>
        <w:rPr>
          <w:i/>
        </w:rPr>
      </w:pPr>
      <w:r>
        <w:rPr>
          <w:i/>
        </w:rPr>
        <w:t>Meeting punt functie welke de beste plek laat zien om je vrienden weer te ontmoeten</w:t>
      </w:r>
    </w:p>
    <w:p w:rsidR="000214AC" w:rsidRDefault="000214AC" w:rsidP="000214AC">
      <w:pPr>
        <w:pStyle w:val="ListParagraph"/>
        <w:numPr>
          <w:ilvl w:val="0"/>
          <w:numId w:val="45"/>
        </w:numPr>
        <w:rPr>
          <w:i/>
        </w:rPr>
      </w:pPr>
      <w:r>
        <w:rPr>
          <w:i/>
        </w:rPr>
        <w:t>Rooster welke artiest wanneer en waar speelt</w:t>
      </w:r>
    </w:p>
    <w:p w:rsidR="000214AC" w:rsidRDefault="000214AC" w:rsidP="000214AC">
      <w:pPr>
        <w:pStyle w:val="ListParagraph"/>
        <w:numPr>
          <w:ilvl w:val="0"/>
          <w:numId w:val="45"/>
        </w:numPr>
        <w:rPr>
          <w:i/>
        </w:rPr>
      </w:pPr>
      <w:r>
        <w:rPr>
          <w:i/>
        </w:rPr>
        <w:t>Plattegrond van het festivalterrein</w:t>
      </w:r>
    </w:p>
    <w:p w:rsidR="000214AC" w:rsidRDefault="000214AC" w:rsidP="000214AC">
      <w:pPr>
        <w:pStyle w:val="ListParagraph"/>
        <w:numPr>
          <w:ilvl w:val="0"/>
          <w:numId w:val="45"/>
        </w:numPr>
        <w:rPr>
          <w:i/>
        </w:rPr>
      </w:pPr>
      <w:r>
        <w:rPr>
          <w:i/>
        </w:rPr>
        <w:t xml:space="preserve">Functie die aangeeft wat de rustigste (en </w:t>
      </w:r>
      <w:proofErr w:type="spellStart"/>
      <w:r>
        <w:rPr>
          <w:i/>
        </w:rPr>
        <w:t>dichtstbijzijndste</w:t>
      </w:r>
      <w:proofErr w:type="spellEnd"/>
      <w:r>
        <w:rPr>
          <w:i/>
        </w:rPr>
        <w:t>) bar, wc, eet plek etc. is</w:t>
      </w:r>
    </w:p>
    <w:p w:rsidR="000214AC" w:rsidRDefault="000214AC" w:rsidP="000214AC">
      <w:pPr>
        <w:pStyle w:val="ListParagraph"/>
        <w:numPr>
          <w:ilvl w:val="0"/>
          <w:numId w:val="45"/>
        </w:numPr>
        <w:rPr>
          <w:i/>
        </w:rPr>
      </w:pPr>
      <w:proofErr w:type="spellStart"/>
      <w:r>
        <w:rPr>
          <w:i/>
        </w:rPr>
        <w:t>Budgetering</w:t>
      </w:r>
      <w:proofErr w:type="spellEnd"/>
      <w:r>
        <w:rPr>
          <w:i/>
        </w:rPr>
        <w:t xml:space="preserve"> functie waarin je kan bijhouden wat je budget is en die dan aangeeft hoeveel muntjes / geld je nog kunt uitgeven</w:t>
      </w:r>
    </w:p>
    <w:p w:rsidR="000214AC" w:rsidRDefault="00F7718A" w:rsidP="000214AC">
      <w:pPr>
        <w:pStyle w:val="ListParagraph"/>
        <w:numPr>
          <w:ilvl w:val="0"/>
          <w:numId w:val="45"/>
        </w:numPr>
        <w:rPr>
          <w:i/>
        </w:rPr>
      </w:pPr>
      <w:r>
        <w:rPr>
          <w:i/>
        </w:rPr>
        <w:t>Water drink melding</w:t>
      </w:r>
    </w:p>
    <w:p w:rsidR="00F7718A" w:rsidRDefault="00F7718A" w:rsidP="000214AC">
      <w:pPr>
        <w:pStyle w:val="ListParagraph"/>
        <w:numPr>
          <w:ilvl w:val="0"/>
          <w:numId w:val="45"/>
        </w:numPr>
        <w:rPr>
          <w:i/>
        </w:rPr>
      </w:pPr>
      <w:r>
        <w:rPr>
          <w:i/>
        </w:rPr>
        <w:t>Weersverwachting</w:t>
      </w:r>
    </w:p>
    <w:p w:rsidR="00F7718A" w:rsidRDefault="00F7718A" w:rsidP="000214AC">
      <w:pPr>
        <w:pStyle w:val="ListParagraph"/>
        <w:numPr>
          <w:ilvl w:val="0"/>
          <w:numId w:val="45"/>
        </w:numPr>
        <w:rPr>
          <w:i/>
        </w:rPr>
      </w:pPr>
      <w:r>
        <w:rPr>
          <w:i/>
        </w:rPr>
        <w:t>Paklijst</w:t>
      </w:r>
    </w:p>
    <w:p w:rsidR="00F7718A" w:rsidRDefault="00F7718A" w:rsidP="000214AC">
      <w:pPr>
        <w:pStyle w:val="ListParagraph"/>
        <w:numPr>
          <w:ilvl w:val="0"/>
          <w:numId w:val="45"/>
        </w:numPr>
        <w:rPr>
          <w:i/>
        </w:rPr>
      </w:pPr>
      <w:r>
        <w:rPr>
          <w:i/>
        </w:rPr>
        <w:t>Anders, namelijk:</w:t>
      </w:r>
    </w:p>
    <w:p w:rsidR="00442891" w:rsidRDefault="00442891" w:rsidP="00442891">
      <w:r>
        <w:t>Dit zijn de resultaten:</w:t>
      </w:r>
    </w:p>
    <w:p w:rsidR="00117F5F" w:rsidRDefault="00AA1CE4" w:rsidP="00117F5F">
      <w:pPr>
        <w:keepNext/>
      </w:pPr>
      <w:r>
        <w:rPr>
          <w:noProof/>
        </w:rPr>
        <w:t xml:space="preserve"> </w:t>
      </w:r>
      <w:r w:rsidR="00117F5F">
        <w:rPr>
          <w:noProof/>
        </w:rPr>
        <w:drawing>
          <wp:inline distT="0" distB="0" distL="0" distR="0">
            <wp:extent cx="4337538" cy="3539829"/>
            <wp:effectExtent l="0" t="0" r="6350" b="3810"/>
            <wp:docPr id="32" name="Picture 32" descr="C:\Users\merikw\AppData\Local\Microsoft\Windows\INetCache\Content.MSO\279E8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279E834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0236" cy="3542031"/>
                    </a:xfrm>
                    <a:prstGeom prst="rect">
                      <a:avLst/>
                    </a:prstGeom>
                    <a:noFill/>
                    <a:ln>
                      <a:noFill/>
                    </a:ln>
                  </pic:spPr>
                </pic:pic>
              </a:graphicData>
            </a:graphic>
          </wp:inline>
        </w:drawing>
      </w:r>
    </w:p>
    <w:p w:rsidR="00EB1BF7" w:rsidRDefault="00117F5F" w:rsidP="00117F5F">
      <w:pPr>
        <w:pStyle w:val="Captionfortableandimage"/>
      </w:pPr>
      <w:bookmarkStart w:id="31" w:name="_Toc1116173"/>
      <w:r>
        <w:t xml:space="preserve">Figuur </w:t>
      </w:r>
      <w:fldSimple w:instr=" SEQ Figuur \* ARABIC ">
        <w:r>
          <w:rPr>
            <w:noProof/>
          </w:rPr>
          <w:t>7</w:t>
        </w:r>
      </w:fldSimple>
      <w:r>
        <w:t xml:space="preserve">: reacties op de </w:t>
      </w:r>
      <w:proofErr w:type="spellStart"/>
      <w:r>
        <w:t>enquete</w:t>
      </w:r>
      <w:proofErr w:type="spellEnd"/>
      <w:r>
        <w:t xml:space="preserve"> vraag "Wat voor functionaliteiten zou jij graag in een mobiele app voor een festival zien?"</w:t>
      </w:r>
      <w:bookmarkEnd w:id="31"/>
    </w:p>
    <w:p w:rsidR="00FD4252" w:rsidRDefault="00FD4252">
      <w:pPr>
        <w:spacing w:line="259" w:lineRule="auto"/>
      </w:pPr>
    </w:p>
    <w:p w:rsidR="00FD4252" w:rsidRDefault="00FD4252">
      <w:pPr>
        <w:spacing w:line="259" w:lineRule="auto"/>
      </w:pPr>
      <w:r>
        <w:t>Gesorteerd van hoog naar laag:</w:t>
      </w:r>
    </w:p>
    <w:p w:rsidR="00071E36" w:rsidRDefault="00FD4252">
      <w:pPr>
        <w:spacing w:line="259" w:lineRule="auto"/>
      </w:pPr>
      <w:r>
        <w:t>1</w:t>
      </w:r>
      <w:r w:rsidR="00071E36">
        <w:t>a</w:t>
      </w:r>
      <w:r>
        <w:t>.</w:t>
      </w:r>
      <w:r w:rsidR="00071E36">
        <w:t xml:space="preserve"> Rooster welke artiest wanneer en waar speelt – 82 (85.4%)</w:t>
      </w:r>
    </w:p>
    <w:p w:rsidR="00071E36" w:rsidRDefault="00071E36">
      <w:pPr>
        <w:spacing w:line="259" w:lineRule="auto"/>
      </w:pPr>
      <w:r>
        <w:t xml:space="preserve">1b. Functie die aangeeft wat de rustigste (en </w:t>
      </w:r>
      <w:proofErr w:type="spellStart"/>
      <w:r>
        <w:t>dichtstbijzijndste</w:t>
      </w:r>
      <w:proofErr w:type="spellEnd"/>
      <w:r>
        <w:t xml:space="preserve">) bar, wc, eet plek </w:t>
      </w:r>
      <w:proofErr w:type="spellStart"/>
      <w:r>
        <w:t>etc</w:t>
      </w:r>
      <w:proofErr w:type="spellEnd"/>
      <w:r>
        <w:t xml:space="preserve"> is – 82 (85.4%)</w:t>
      </w:r>
    </w:p>
    <w:p w:rsidR="00071E36" w:rsidRDefault="00071E36">
      <w:pPr>
        <w:spacing w:line="259" w:lineRule="auto"/>
      </w:pPr>
      <w:r>
        <w:lastRenderedPageBreak/>
        <w:t>2. Plattegrond van het festivalterrein</w:t>
      </w:r>
      <w:r w:rsidR="005E1539">
        <w:t xml:space="preserve"> – 78 (81.3%)</w:t>
      </w:r>
    </w:p>
    <w:p w:rsidR="005E1539" w:rsidRDefault="00071E36">
      <w:pPr>
        <w:spacing w:line="259" w:lineRule="auto"/>
      </w:pPr>
      <w:r>
        <w:t xml:space="preserve">3. </w:t>
      </w:r>
      <w:r w:rsidR="005E1539">
        <w:t>Weersverwachting – 53 (55.2%)</w:t>
      </w:r>
    </w:p>
    <w:p w:rsidR="005E1539" w:rsidRDefault="005E1539">
      <w:pPr>
        <w:spacing w:line="259" w:lineRule="auto"/>
      </w:pPr>
      <w:r>
        <w:t>4. Water drink melding – 46 (47.9%)</w:t>
      </w:r>
    </w:p>
    <w:p w:rsidR="005E1539" w:rsidRDefault="005E1539">
      <w:pPr>
        <w:spacing w:line="259" w:lineRule="auto"/>
      </w:pPr>
      <w:r>
        <w:t>5. Meeting punt functie welke de best plek laat zien om je vrienden weer te ontmoeten – 44 (45.8%)</w:t>
      </w:r>
    </w:p>
    <w:p w:rsidR="005E1539" w:rsidRDefault="005E1539">
      <w:pPr>
        <w:spacing w:line="259" w:lineRule="auto"/>
      </w:pPr>
      <w:r>
        <w:t>6. Aanrader functie op basis van je interesses – 32 (33.3%)</w:t>
      </w:r>
    </w:p>
    <w:p w:rsidR="005E1539" w:rsidRDefault="005E1539">
      <w:pPr>
        <w:spacing w:line="259" w:lineRule="auto"/>
      </w:pPr>
      <w:r>
        <w:t xml:space="preserve">7. </w:t>
      </w:r>
      <w:proofErr w:type="spellStart"/>
      <w:r>
        <w:t>Budgetering</w:t>
      </w:r>
      <w:proofErr w:type="spellEnd"/>
      <w:r>
        <w:t xml:space="preserve"> functie – 30 (31.3%)</w:t>
      </w:r>
    </w:p>
    <w:p w:rsidR="005E1539" w:rsidRDefault="005E1539">
      <w:pPr>
        <w:spacing w:line="259" w:lineRule="auto"/>
      </w:pPr>
      <w:r>
        <w:t>8. Paklijst – 19 (19.8%)</w:t>
      </w:r>
    </w:p>
    <w:p w:rsidR="005E1539" w:rsidRDefault="005E1539">
      <w:pPr>
        <w:spacing w:line="259" w:lineRule="auto"/>
      </w:pPr>
      <w:r>
        <w:t>9. Tent terug vind functie – 16 (16.7%)</w:t>
      </w:r>
    </w:p>
    <w:p w:rsidR="005E1539" w:rsidRDefault="005E1539">
      <w:pPr>
        <w:spacing w:line="259" w:lineRule="auto"/>
      </w:pPr>
      <w:r>
        <w:t>10. Functie wanneer je niet kunt kiezen naar welk concert je wilt, dan kiest de app voor je – 10 (10.4%)</w:t>
      </w:r>
    </w:p>
    <w:p w:rsidR="005E1539" w:rsidRDefault="005E1539">
      <w:pPr>
        <w:spacing w:line="259" w:lineRule="auto"/>
      </w:pPr>
    </w:p>
    <w:p w:rsidR="005E1539" w:rsidRDefault="005E1539">
      <w:pPr>
        <w:spacing w:line="259" w:lineRule="auto"/>
      </w:pPr>
      <w:r>
        <w:t>Daarnaast hebben respondenten nog hun eigen reacties gegeven:</w:t>
      </w:r>
    </w:p>
    <w:p w:rsidR="005E1539" w:rsidRPr="005E1539" w:rsidRDefault="005E1539" w:rsidP="005E1539">
      <w:pPr>
        <w:pStyle w:val="ListParagraph"/>
        <w:numPr>
          <w:ilvl w:val="0"/>
          <w:numId w:val="45"/>
        </w:numPr>
        <w:spacing w:line="259" w:lineRule="auto"/>
        <w:rPr>
          <w:i/>
          <w:iCs/>
          <w:sz w:val="16"/>
        </w:rPr>
      </w:pPr>
      <w:r>
        <w:rPr>
          <w:i/>
        </w:rPr>
        <w:t xml:space="preserve">“Water drink melding” </w:t>
      </w:r>
      <w:r>
        <w:t>(2 keer)</w:t>
      </w:r>
    </w:p>
    <w:p w:rsidR="005E1539" w:rsidRPr="005E1539" w:rsidRDefault="005E1539" w:rsidP="005E1539">
      <w:pPr>
        <w:pStyle w:val="ListParagraph"/>
        <w:numPr>
          <w:ilvl w:val="0"/>
          <w:numId w:val="45"/>
        </w:numPr>
        <w:spacing w:line="259" w:lineRule="auto"/>
        <w:rPr>
          <w:i/>
          <w:iCs/>
          <w:sz w:val="16"/>
        </w:rPr>
      </w:pPr>
      <w:r>
        <w:rPr>
          <w:i/>
        </w:rPr>
        <w:t>“</w:t>
      </w:r>
      <w:proofErr w:type="spellStart"/>
      <w:r w:rsidRPr="005E1539">
        <w:rPr>
          <w:i/>
        </w:rPr>
        <w:t>Recommend</w:t>
      </w:r>
      <w:proofErr w:type="spellEnd"/>
      <w:r w:rsidRPr="005E1539">
        <w:rPr>
          <w:i/>
        </w:rPr>
        <w:t xml:space="preserve"> functie, met integratie met b.v. </w:t>
      </w:r>
      <w:proofErr w:type="spellStart"/>
      <w:r w:rsidRPr="005E1539">
        <w:rPr>
          <w:i/>
        </w:rPr>
        <w:t>spotify</w:t>
      </w:r>
      <w:proofErr w:type="spellEnd"/>
      <w:r w:rsidRPr="005E1539">
        <w:rPr>
          <w:i/>
        </w:rPr>
        <w:t xml:space="preserve"> om interesses artiesten te bepalen</w:t>
      </w:r>
      <w:r>
        <w:rPr>
          <w:i/>
        </w:rPr>
        <w:t>”</w:t>
      </w:r>
    </w:p>
    <w:p w:rsidR="005E1539" w:rsidRPr="005E1539" w:rsidRDefault="005E1539" w:rsidP="005E1539">
      <w:pPr>
        <w:pStyle w:val="ListParagraph"/>
        <w:numPr>
          <w:ilvl w:val="0"/>
          <w:numId w:val="45"/>
        </w:numPr>
        <w:spacing w:line="259" w:lineRule="auto"/>
        <w:rPr>
          <w:i/>
          <w:iCs/>
          <w:sz w:val="16"/>
        </w:rPr>
      </w:pPr>
      <w:r>
        <w:rPr>
          <w:i/>
        </w:rPr>
        <w:t>“Vind je vriend functie”</w:t>
      </w:r>
    </w:p>
    <w:p w:rsidR="005E1539" w:rsidRPr="005E1539" w:rsidRDefault="005E1539" w:rsidP="005E1539">
      <w:pPr>
        <w:pStyle w:val="ListParagraph"/>
        <w:numPr>
          <w:ilvl w:val="0"/>
          <w:numId w:val="45"/>
        </w:numPr>
        <w:spacing w:line="259" w:lineRule="auto"/>
        <w:rPr>
          <w:i/>
          <w:iCs/>
          <w:sz w:val="16"/>
        </w:rPr>
      </w:pPr>
      <w:r>
        <w:rPr>
          <w:i/>
        </w:rPr>
        <w:t>“D</w:t>
      </w:r>
      <w:r w:rsidRPr="005E1539">
        <w:rPr>
          <w:i/>
        </w:rPr>
        <w:t>ie rustige bar moet dan wel op basis actuele info zijn</w:t>
      </w:r>
      <w:r>
        <w:rPr>
          <w:i/>
        </w:rPr>
        <w:t>”</w:t>
      </w:r>
      <w:r w:rsidR="00FD4252">
        <w:t xml:space="preserve"> </w:t>
      </w:r>
    </w:p>
    <w:p w:rsidR="005E1539" w:rsidRPr="005E1539" w:rsidRDefault="005E1539" w:rsidP="005E1539">
      <w:pPr>
        <w:pStyle w:val="ListParagraph"/>
        <w:numPr>
          <w:ilvl w:val="0"/>
          <w:numId w:val="45"/>
        </w:numPr>
        <w:spacing w:line="259" w:lineRule="auto"/>
        <w:rPr>
          <w:i/>
          <w:iCs/>
          <w:sz w:val="16"/>
        </w:rPr>
      </w:pPr>
      <w:r>
        <w:rPr>
          <w:i/>
        </w:rPr>
        <w:t>“I</w:t>
      </w:r>
      <w:r w:rsidRPr="005E1539">
        <w:rPr>
          <w:i/>
        </w:rPr>
        <w:t xml:space="preserve">k zou dit allemaal liever in een web app terug zien, no </w:t>
      </w:r>
      <w:proofErr w:type="spellStart"/>
      <w:r w:rsidRPr="005E1539">
        <w:rPr>
          <w:i/>
        </w:rPr>
        <w:t>need</w:t>
      </w:r>
      <w:proofErr w:type="spellEnd"/>
      <w:r w:rsidRPr="005E1539">
        <w:rPr>
          <w:i/>
        </w:rPr>
        <w:t xml:space="preserve"> </w:t>
      </w:r>
      <w:proofErr w:type="spellStart"/>
      <w:r w:rsidRPr="005E1539">
        <w:rPr>
          <w:i/>
        </w:rPr>
        <w:t>to</w:t>
      </w:r>
      <w:proofErr w:type="spellEnd"/>
      <w:r w:rsidRPr="005E1539">
        <w:rPr>
          <w:i/>
        </w:rPr>
        <w:t xml:space="preserve"> </w:t>
      </w:r>
      <w:proofErr w:type="spellStart"/>
      <w:r w:rsidRPr="005E1539">
        <w:rPr>
          <w:i/>
        </w:rPr>
        <w:t>install</w:t>
      </w:r>
      <w:proofErr w:type="spellEnd"/>
      <w:r w:rsidRPr="005E1539">
        <w:rPr>
          <w:i/>
        </w:rPr>
        <w:t xml:space="preserve"> </w:t>
      </w:r>
      <w:proofErr w:type="spellStart"/>
      <w:r w:rsidRPr="005E1539">
        <w:rPr>
          <w:i/>
        </w:rPr>
        <w:t>anything</w:t>
      </w:r>
      <w:proofErr w:type="spellEnd"/>
      <w:r>
        <w:rPr>
          <w:i/>
        </w:rPr>
        <w:t>”</w:t>
      </w:r>
    </w:p>
    <w:p w:rsidR="005E1539" w:rsidRPr="005E1539" w:rsidRDefault="005E1539" w:rsidP="005E1539">
      <w:pPr>
        <w:pStyle w:val="ListParagraph"/>
        <w:numPr>
          <w:ilvl w:val="0"/>
          <w:numId w:val="45"/>
        </w:numPr>
        <w:spacing w:line="259" w:lineRule="auto"/>
        <w:rPr>
          <w:i/>
          <w:iCs/>
          <w:sz w:val="16"/>
        </w:rPr>
      </w:pPr>
      <w:r>
        <w:rPr>
          <w:i/>
        </w:rPr>
        <w:t>“</w:t>
      </w:r>
      <w:r w:rsidRPr="005E1539">
        <w:rPr>
          <w:i/>
        </w:rPr>
        <w:t>Pushmelding wanneer een bepaald concert begint</w:t>
      </w:r>
      <w:r>
        <w:rPr>
          <w:i/>
        </w:rPr>
        <w:t>”</w:t>
      </w:r>
    </w:p>
    <w:p w:rsidR="00CC6C10" w:rsidRPr="00CC6C10" w:rsidRDefault="005E1539" w:rsidP="005E1539">
      <w:pPr>
        <w:pStyle w:val="ListParagraph"/>
        <w:numPr>
          <w:ilvl w:val="0"/>
          <w:numId w:val="45"/>
        </w:numPr>
        <w:spacing w:line="259" w:lineRule="auto"/>
        <w:rPr>
          <w:i/>
          <w:iCs/>
          <w:sz w:val="16"/>
        </w:rPr>
      </w:pPr>
      <w:r w:rsidRPr="00CC6C10">
        <w:rPr>
          <w:i/>
        </w:rPr>
        <w:t>“Locatie waar mijn vrienden zij”</w:t>
      </w:r>
    </w:p>
    <w:p w:rsidR="00CC6C10" w:rsidRPr="00CC6C10" w:rsidRDefault="00CC6C10" w:rsidP="005E1539">
      <w:pPr>
        <w:pStyle w:val="ListParagraph"/>
        <w:numPr>
          <w:ilvl w:val="0"/>
          <w:numId w:val="45"/>
        </w:numPr>
        <w:spacing w:line="259" w:lineRule="auto"/>
        <w:rPr>
          <w:i/>
          <w:iCs/>
          <w:sz w:val="16"/>
        </w:rPr>
      </w:pPr>
      <w:r>
        <w:rPr>
          <w:i/>
        </w:rPr>
        <w:t>“Wachttijd bij de bar”</w:t>
      </w:r>
    </w:p>
    <w:p w:rsidR="00DF3422" w:rsidRPr="00DF3422" w:rsidRDefault="00CC6C10" w:rsidP="00F10DAE">
      <w:pPr>
        <w:pStyle w:val="ListParagraph"/>
        <w:numPr>
          <w:ilvl w:val="0"/>
          <w:numId w:val="45"/>
        </w:numPr>
        <w:spacing w:line="259" w:lineRule="auto"/>
        <w:rPr>
          <w:i/>
          <w:iCs/>
          <w:sz w:val="16"/>
        </w:rPr>
      </w:pPr>
      <w:r>
        <w:rPr>
          <w:i/>
        </w:rPr>
        <w:t>“Festivaldating?”</w:t>
      </w:r>
    </w:p>
    <w:p w:rsidR="00DF3422" w:rsidRDefault="00DF3422" w:rsidP="00DF3422">
      <w:pPr>
        <w:spacing w:line="259" w:lineRule="auto"/>
      </w:pPr>
    </w:p>
    <w:p w:rsidR="00DF3422" w:rsidRDefault="00DF3422" w:rsidP="00DF3422">
      <w:pPr>
        <w:spacing w:line="259" w:lineRule="auto"/>
      </w:pPr>
      <w:r>
        <w:t>We kunnen de antwoorden opdelen in vier categorieën om te zien wat bijna elke festivalbezoeker in een app wilt, wat ongeveer de helft terug zou willen zien, waar een deel van de bezoekers in geïnteresseerd zijn en een categorie van functionaliteiten wat een relatief klein deel maar interessant vindt.</w:t>
      </w:r>
    </w:p>
    <w:p w:rsidR="00DF3422" w:rsidRDefault="00DF3422" w:rsidP="00DF3422">
      <w:pPr>
        <w:spacing w:line="259" w:lineRule="auto"/>
      </w:pPr>
      <w:r>
        <w:t xml:space="preserve">Bijna alle festivalbezoekers vinden de volgende drie functionaliteiten erg handig in een mobiele applicatie: een rooster waarin staat welke artiest waar en wanneer staat, functie die aangeeft wat de rustigste bar / wc is en een plattegrond van het festivalterrein. </w:t>
      </w:r>
    </w:p>
    <w:p w:rsidR="00DF3422" w:rsidRDefault="00DF3422" w:rsidP="00DF3422">
      <w:pPr>
        <w:spacing w:line="259" w:lineRule="auto"/>
      </w:pPr>
      <w:r>
        <w:t>De helft van de bezoekers vindt de volgende drie functionaliteiten handig: Weersverwachting, water drink melding en een meeting punt functie welke de beste plek laat zien om je vrienden weer te ontmoeten.</w:t>
      </w:r>
    </w:p>
    <w:p w:rsidR="00B43937" w:rsidRDefault="00B43937" w:rsidP="00DF3422">
      <w:pPr>
        <w:spacing w:line="259" w:lineRule="auto"/>
      </w:pPr>
      <w:r>
        <w:t xml:space="preserve">Ongeveer één derde van de bezoekers vind de volgende twee functies relevant: aanrader functie op basis van je interesses en een </w:t>
      </w:r>
      <w:proofErr w:type="spellStart"/>
      <w:r>
        <w:t>budgetering</w:t>
      </w:r>
      <w:proofErr w:type="spellEnd"/>
      <w:r>
        <w:t xml:space="preserve"> functie.</w:t>
      </w:r>
    </w:p>
    <w:p w:rsidR="00B43937" w:rsidRDefault="00B43937" w:rsidP="00DF3422">
      <w:pPr>
        <w:spacing w:line="259" w:lineRule="auto"/>
      </w:pPr>
      <w:r>
        <w:t xml:space="preserve">Een relatief klein aantal van de festivalbezoekers vindt de volgende drie functies handig: een paklijst, tent terug vind functie en een functie waarbij de app voor je kiest naar welk concert je wilt. </w:t>
      </w:r>
    </w:p>
    <w:p w:rsidR="00117F5F" w:rsidRPr="00DF3422" w:rsidRDefault="00117F5F" w:rsidP="00DF3422">
      <w:pPr>
        <w:spacing w:line="259" w:lineRule="auto"/>
        <w:rPr>
          <w:i/>
          <w:iCs/>
          <w:sz w:val="16"/>
        </w:rPr>
      </w:pPr>
      <w:r w:rsidRPr="00DF3422">
        <w:rPr>
          <w:i/>
        </w:rPr>
        <w:br w:type="page"/>
      </w:r>
    </w:p>
    <w:p w:rsidR="00EB1BF7" w:rsidRDefault="00EB1BF7" w:rsidP="00EB1BF7">
      <w:pPr>
        <w:pStyle w:val="Heading2"/>
      </w:pPr>
      <w:bookmarkStart w:id="32" w:name="_Toc1116149"/>
      <w:r>
        <w:lastRenderedPageBreak/>
        <w:t>Hoe moet worden omgegaan met de beveiliging van een mobiele app?</w:t>
      </w:r>
      <w:bookmarkEnd w:id="32"/>
    </w:p>
    <w:p w:rsidR="00EB1BF7" w:rsidRDefault="00EB1BF7" w:rsidP="00EB1BF7"/>
    <w:p w:rsidR="00EB1BF7" w:rsidRDefault="00EB1BF7" w:rsidP="00EB1BF7">
      <w:pPr>
        <w:pStyle w:val="Heading2"/>
      </w:pPr>
      <w:bookmarkStart w:id="33" w:name="_Toc1116150"/>
      <w:r>
        <w:t>Hoe moet worden omgegaan met de privacy van de festivalbezoekers bij het verzamelen van data?</w:t>
      </w:r>
      <w:bookmarkEnd w:id="33"/>
    </w:p>
    <w:p w:rsidR="00EB1BF7" w:rsidRDefault="00EB1BF7" w:rsidP="00EB1BF7"/>
    <w:p w:rsidR="00EB1BF7" w:rsidRDefault="00EB1BF7" w:rsidP="00EB1BF7">
      <w:pPr>
        <w:pStyle w:val="Heading2"/>
      </w:pPr>
      <w:bookmarkStart w:id="34" w:name="_Toc1116151"/>
      <w:r>
        <w:t>Hoe kan de locatie van de bezoekers zo nauwkeurig mogelijk verzameld worden zodat de drukte op het festivalterrein zichtbaar is?</w:t>
      </w:r>
      <w:bookmarkEnd w:id="34"/>
    </w:p>
    <w:p w:rsidR="00EB1BF7" w:rsidRDefault="00EB1BF7" w:rsidP="00EB1BF7"/>
    <w:p w:rsidR="00EB1BF7" w:rsidRDefault="00EB1BF7" w:rsidP="00EB1BF7">
      <w:pPr>
        <w:pStyle w:val="Heading2"/>
      </w:pPr>
      <w:bookmarkStart w:id="35" w:name="_Toc1116152"/>
      <w:r>
        <w:t>Hoe maak je een mobiele app schaalbaar?</w:t>
      </w:r>
      <w:bookmarkEnd w:id="35"/>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6" w:name="_Toc1116153"/>
      <w:r>
        <w:lastRenderedPageBreak/>
        <w:t>Conclusie</w:t>
      </w:r>
      <w:bookmarkEnd w:id="36"/>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7" w:name="_Toc1116154"/>
      <w:r>
        <w:lastRenderedPageBreak/>
        <w:t>Aanbevelingen</w:t>
      </w:r>
      <w:bookmarkEnd w:id="37"/>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38" w:name="_Toc1116155"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Content>
        <w:p w:rsidR="00602239" w:rsidRDefault="00602239">
          <w:pPr>
            <w:pStyle w:val="Heading1"/>
          </w:pPr>
          <w:r>
            <w:t>Bibliografie</w:t>
          </w:r>
          <w:bookmarkEnd w:id="38"/>
        </w:p>
        <w:sdt>
          <w:sdtPr>
            <w:id w:val="111145805"/>
            <w:bibliography/>
          </w:sdtPr>
          <w:sdtContent>
            <w:p w:rsidR="009D183E" w:rsidRDefault="00602239" w:rsidP="009D183E">
              <w:pPr>
                <w:pStyle w:val="Bibliography"/>
                <w:ind w:left="720" w:hanging="720"/>
                <w:rPr>
                  <w:noProof/>
                  <w:sz w:val="24"/>
                  <w:szCs w:val="24"/>
                </w:rPr>
              </w:pPr>
              <w:r>
                <w:fldChar w:fldCharType="begin"/>
              </w:r>
              <w:r w:rsidRPr="00EB1BF7">
                <w:instrText>BIBLIOGRAPHY</w:instrText>
              </w:r>
              <w:r>
                <w:fldChar w:fldCharType="separate"/>
              </w:r>
              <w:r w:rsidR="009D183E">
                <w:rPr>
                  <w:noProof/>
                </w:rPr>
                <w:t xml:space="preserve">Abbink, G. (2018, Januari 15). </w:t>
              </w:r>
              <w:r w:rsidR="009D183E">
                <w:rPr>
                  <w:i/>
                  <w:iCs/>
                  <w:noProof/>
                </w:rPr>
                <w:t>Top 10 festival ergernissen?</w:t>
              </w:r>
              <w:r w:rsidR="009D183E">
                <w:rPr>
                  <w:noProof/>
                </w:rPr>
                <w:t xml:space="preserve"> Opgehaald van hardfestival: https://hardfestival.nl/top-tien-festival-ergernissen/</w:t>
              </w:r>
            </w:p>
            <w:p w:rsidR="009D183E" w:rsidRDefault="009D183E" w:rsidP="009D183E">
              <w:pPr>
                <w:pStyle w:val="Bibliography"/>
                <w:ind w:left="720" w:hanging="720"/>
                <w:rPr>
                  <w:noProof/>
                </w:rPr>
              </w:pPr>
              <w:r>
                <w:rPr>
                  <w:noProof/>
                </w:rPr>
                <w:t xml:space="preserve">JEFTA. (2018, Mei 30). </w:t>
              </w:r>
              <w:r>
                <w:rPr>
                  <w:i/>
                  <w:iCs/>
                  <w:noProof/>
                </w:rPr>
                <w:t>Festival apps: deze zes apps moet je hebben!</w:t>
              </w:r>
              <w:r>
                <w:rPr>
                  <w:noProof/>
                </w:rPr>
                <w:t xml:space="preserve"> Opgehaald van Tele2: https://www.tele2.nl/blog/beste-festival-apps/</w:t>
              </w:r>
            </w:p>
            <w:p w:rsidR="009D183E" w:rsidRDefault="009D183E" w:rsidP="009D183E">
              <w:pPr>
                <w:pStyle w:val="Bibliography"/>
                <w:ind w:left="720" w:hanging="720"/>
                <w:rPr>
                  <w:noProof/>
                </w:rPr>
              </w:pPr>
              <w:r>
                <w:rPr>
                  <w:i/>
                  <w:iCs/>
                  <w:noProof/>
                </w:rPr>
                <w:t>Methodenkaart</w:t>
              </w:r>
              <w:r>
                <w:rPr>
                  <w:noProof/>
                </w:rPr>
                <w:t>. (2016, Maart 14). Opgehaald van onderzoek.hbo-i: https://onderzoek.hbo-i.nl/index.php/Methodenkaart</w:t>
              </w:r>
            </w:p>
            <w:p w:rsidR="009D183E" w:rsidRDefault="009D183E" w:rsidP="009D183E">
              <w:pPr>
                <w:pStyle w:val="Bibliography"/>
                <w:ind w:left="720" w:hanging="720"/>
                <w:rPr>
                  <w:noProof/>
                </w:rPr>
              </w:pPr>
              <w:r>
                <w:rPr>
                  <w:i/>
                  <w:iCs/>
                  <w:noProof/>
                </w:rPr>
                <w:t>Methods</w:t>
              </w:r>
              <w:r>
                <w:rPr>
                  <w:noProof/>
                </w:rPr>
                <w:t>. (2018, Februari 9). Opgehaald van ictresearchmethods: http://ictresearchmethods.nl/Methods</w:t>
              </w:r>
            </w:p>
            <w:p w:rsidR="009D183E" w:rsidRDefault="009D183E" w:rsidP="009D183E">
              <w:pPr>
                <w:pStyle w:val="Bibliography"/>
                <w:ind w:left="720" w:hanging="720"/>
                <w:rPr>
                  <w:noProof/>
                </w:rPr>
              </w:pPr>
              <w:r>
                <w:rPr>
                  <w:noProof/>
                </w:rPr>
                <w:t xml:space="preserve">MOJO NL. (2018, Jnui 29). </w:t>
              </w:r>
              <w:r>
                <w:rPr>
                  <w:i/>
                  <w:iCs/>
                  <w:noProof/>
                </w:rPr>
                <w:t>Bospop</w:t>
              </w:r>
              <w:r>
                <w:rPr>
                  <w:noProof/>
                </w:rPr>
                <w:t>. Opgehaald van Google Play: https://play.google.com/store/apps/details?id=fm.golive.bospopc0d85efd</w:t>
              </w:r>
            </w:p>
            <w:p w:rsidR="009D183E" w:rsidRDefault="009D183E" w:rsidP="009D183E">
              <w:pPr>
                <w:pStyle w:val="Bibliography"/>
                <w:ind w:left="720" w:hanging="720"/>
                <w:rPr>
                  <w:noProof/>
                </w:rPr>
              </w:pPr>
              <w:r>
                <w:rPr>
                  <w:noProof/>
                </w:rPr>
                <w:t xml:space="preserve">MOJO NL. (2018, Juni 14). </w:t>
              </w:r>
              <w:r>
                <w:rPr>
                  <w:i/>
                  <w:iCs/>
                  <w:noProof/>
                </w:rPr>
                <w:t>De officiële Pinkpop 2018 app</w:t>
              </w:r>
              <w:r>
                <w:rPr>
                  <w:noProof/>
                </w:rPr>
                <w:t>. Opgehaald van Google Play: https://play.google.com/store/apps/details?id=be.appstrakt.pinkpop</w:t>
              </w:r>
            </w:p>
            <w:p w:rsidR="009D183E" w:rsidRDefault="009D183E" w:rsidP="009D183E">
              <w:pPr>
                <w:pStyle w:val="Bibliography"/>
                <w:ind w:left="720" w:hanging="720"/>
                <w:rPr>
                  <w:noProof/>
                </w:rPr>
              </w:pPr>
              <w:r w:rsidRPr="009D183E">
                <w:rPr>
                  <w:noProof/>
                  <w:lang w:val="en-US"/>
                </w:rPr>
                <w:t xml:space="preserve">MOJO NL. (2018, Juni 14). </w:t>
              </w:r>
              <w:r w:rsidRPr="009D183E">
                <w:rPr>
                  <w:i/>
                  <w:iCs/>
                  <w:noProof/>
                  <w:lang w:val="en-US"/>
                </w:rPr>
                <w:t>Down The Rabbit Hole 2018</w:t>
              </w:r>
              <w:r w:rsidRPr="009D183E">
                <w:rPr>
                  <w:noProof/>
                  <w:lang w:val="en-US"/>
                </w:rPr>
                <w:t xml:space="preserve">. </w:t>
              </w:r>
              <w:r>
                <w:rPr>
                  <w:noProof/>
                </w:rPr>
                <w:t>Opgehaald van Google Play: https://play.google.com/store/apps/details?id=nl.downtherabbithole.festival2015</w:t>
              </w:r>
            </w:p>
            <w:p w:rsidR="009D183E" w:rsidRDefault="009D183E" w:rsidP="009D183E">
              <w:pPr>
                <w:pStyle w:val="Bibliography"/>
                <w:ind w:left="720" w:hanging="720"/>
                <w:rPr>
                  <w:noProof/>
                </w:rPr>
              </w:pPr>
              <w:r w:rsidRPr="009D183E">
                <w:rPr>
                  <w:noProof/>
                  <w:lang w:val="en-US"/>
                </w:rPr>
                <w:t xml:space="preserve">Mojo NL. (2018, Augustus 17). </w:t>
              </w:r>
              <w:r w:rsidRPr="009D183E">
                <w:rPr>
                  <w:i/>
                  <w:iCs/>
                  <w:noProof/>
                  <w:lang w:val="en-US"/>
                </w:rPr>
                <w:t>Lowlands Festival 2018</w:t>
              </w:r>
              <w:r w:rsidRPr="009D183E">
                <w:rPr>
                  <w:noProof/>
                  <w:lang w:val="en-US"/>
                </w:rPr>
                <w:t xml:space="preserve">. </w:t>
              </w:r>
              <w:r>
                <w:rPr>
                  <w:noProof/>
                </w:rPr>
                <w:t>Opgehaald van Google Play: https://play.google.com/store/apps/details?id=nl.greencopper.lowlands</w:t>
              </w:r>
            </w:p>
            <w:p w:rsidR="009D183E" w:rsidRDefault="009D183E" w:rsidP="009D183E">
              <w:pPr>
                <w:pStyle w:val="Bibliography"/>
                <w:ind w:left="720" w:hanging="720"/>
                <w:rPr>
                  <w:noProof/>
                </w:rPr>
              </w:pPr>
              <w:r w:rsidRPr="009D183E">
                <w:rPr>
                  <w:noProof/>
                  <w:lang w:val="en-US"/>
                </w:rPr>
                <w:t xml:space="preserve">MOJO NL. (2018, Augustus 17). </w:t>
              </w:r>
              <w:r w:rsidRPr="009D183E">
                <w:rPr>
                  <w:i/>
                  <w:iCs/>
                  <w:noProof/>
                  <w:lang w:val="en-US"/>
                </w:rPr>
                <w:t>Lowlands Festival 2018</w:t>
              </w:r>
              <w:r w:rsidRPr="009D183E">
                <w:rPr>
                  <w:noProof/>
                  <w:lang w:val="en-US"/>
                </w:rPr>
                <w:t xml:space="preserve">. </w:t>
              </w:r>
              <w:r>
                <w:rPr>
                  <w:noProof/>
                </w:rPr>
                <w:t>Opgehaald van Google Play: https://play.google.com/store/apps/details?id=nl.greencopper.lowlands</w:t>
              </w:r>
            </w:p>
            <w:p w:rsidR="009D183E" w:rsidRDefault="009D183E" w:rsidP="009D183E">
              <w:pPr>
                <w:pStyle w:val="Bibliography"/>
                <w:ind w:left="720" w:hanging="720"/>
                <w:rPr>
                  <w:noProof/>
                </w:rPr>
              </w:pPr>
              <w:r>
                <w:rPr>
                  <w:noProof/>
                </w:rPr>
                <w:t xml:space="preserve">MOJO NL. (2018, Juni 29). </w:t>
              </w:r>
              <w:r>
                <w:rPr>
                  <w:i/>
                  <w:iCs/>
                  <w:noProof/>
                </w:rPr>
                <w:t>Official WOO HAH! 2018</w:t>
              </w:r>
              <w:r>
                <w:rPr>
                  <w:noProof/>
                </w:rPr>
                <w:t>. Opgehaald van Google Play: https://play.google.com/store/apps/details?id=fm.golive.woohah94decae8</w:t>
              </w:r>
            </w:p>
            <w:p w:rsidR="009D183E" w:rsidRDefault="009D183E" w:rsidP="009D183E">
              <w:pPr>
                <w:pStyle w:val="Bibliography"/>
                <w:ind w:left="720" w:hanging="720"/>
                <w:rPr>
                  <w:noProof/>
                </w:rPr>
              </w:pPr>
              <w:r>
                <w:rPr>
                  <w:noProof/>
                </w:rPr>
                <w:t xml:space="preserve">Noisey. (2017, Augustus 24). </w:t>
              </w:r>
              <w:r>
                <w:rPr>
                  <w:i/>
                  <w:iCs/>
                  <w:noProof/>
                </w:rPr>
                <w:t>Technologische innovaties die een festivak écht beter maken</w:t>
              </w:r>
              <w:r>
                <w:rPr>
                  <w:noProof/>
                </w:rPr>
                <w:t>. Opgehaald van Noisey: https://noisey.vice.com/nl/article/xww4y4/technologische-innovaties-die-een-festival-echt-beter-maken</w:t>
              </w:r>
            </w:p>
            <w:p w:rsidR="009D183E" w:rsidRDefault="009D183E" w:rsidP="009D183E">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9D183E" w:rsidRDefault="009D183E" w:rsidP="009D183E">
              <w:pPr>
                <w:pStyle w:val="Bibliography"/>
                <w:ind w:left="720" w:hanging="720"/>
                <w:rPr>
                  <w:noProof/>
                </w:rPr>
              </w:pPr>
              <w:r>
                <w:rPr>
                  <w:noProof/>
                </w:rPr>
                <w:t xml:space="preserve">Vogel, P. (2018, April 1). </w:t>
              </w:r>
              <w:r>
                <w:rPr>
                  <w:i/>
                  <w:iCs/>
                  <w:noProof/>
                </w:rPr>
                <w:t>Paaspop ontvangt recordaantal van 81.000 bezoekers</w:t>
              </w:r>
              <w:r>
                <w:rPr>
                  <w:noProof/>
                </w:rPr>
                <w:t>. Opgehaald van bd: https://www.bd.nl/schijndel/paaspop-ontvangt-recordaantal-van-81-000-bezoekers~a96429a6/</w:t>
              </w:r>
            </w:p>
            <w:p w:rsidR="00602239" w:rsidRDefault="00602239" w:rsidP="009D183E">
              <w:r>
                <w:rPr>
                  <w:b/>
                  <w:bCs/>
                </w:rPr>
                <w:fldChar w:fldCharType="end"/>
              </w:r>
            </w:p>
          </w:sdtContent>
        </w:sdt>
      </w:sdtContent>
    </w:sdt>
    <w:p w:rsidR="00602239" w:rsidRDefault="00602239">
      <w:pPr>
        <w:spacing w:line="259" w:lineRule="auto"/>
      </w:pPr>
      <w:r>
        <w:br w:type="page"/>
      </w:r>
    </w:p>
    <w:p w:rsidR="00602239" w:rsidRDefault="00602239" w:rsidP="00602239">
      <w:pPr>
        <w:pStyle w:val="Heading1"/>
        <w:rPr>
          <w:lang w:val="en-US"/>
        </w:rPr>
      </w:pPr>
      <w:bookmarkStart w:id="39" w:name="_Toc1116156"/>
      <w:proofErr w:type="spellStart"/>
      <w:r>
        <w:rPr>
          <w:lang w:val="en-US"/>
        </w:rPr>
        <w:lastRenderedPageBreak/>
        <w:t>Bijlagen</w:t>
      </w:r>
      <w:bookmarkEnd w:id="39"/>
      <w:proofErr w:type="spellEnd"/>
    </w:p>
    <w:bookmarkStart w:id="40" w:name="_Toc1116157"/>
    <w:p w:rsidR="009E035D" w:rsidRDefault="00A24457" w:rsidP="009E035D">
      <w:pPr>
        <w:pStyle w:val="Heading2"/>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page">
                  <wp:posOffset>541118</wp:posOffset>
                </wp:positionH>
                <wp:positionV relativeFrom="paragraph">
                  <wp:posOffset>349153</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1AD13889" id="Group 15" o:spid="_x0000_s1026" style="position:absolute;margin-left:42.6pt;margin-top:27.5pt;width:531.05pt;height:552.8pt;z-index:251704320;mso-position-horizontal-relative:page"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29"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30"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31"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32" o:title=""/>
                </v:shape>
                <w10:wrap type="tight" anchorx="page"/>
              </v:group>
            </w:pict>
          </mc:Fallback>
        </mc:AlternateContent>
      </w:r>
      <w:proofErr w:type="spellStart"/>
      <w:r w:rsidR="009E035D">
        <w:rPr>
          <w:lang w:val="en-US"/>
        </w:rPr>
        <w:t>Bijlagen</w:t>
      </w:r>
      <w:proofErr w:type="spellEnd"/>
      <w:r w:rsidR="009E035D">
        <w:rPr>
          <w:lang w:val="en-US"/>
        </w:rPr>
        <w:t xml:space="preserve"> A – </w:t>
      </w:r>
      <w:proofErr w:type="spellStart"/>
      <w:r w:rsidR="009E035D">
        <w:rPr>
          <w:lang w:val="en-US"/>
        </w:rPr>
        <w:t>Enqu</w:t>
      </w:r>
      <w:r w:rsidR="009E035D">
        <w:t>ête</w:t>
      </w:r>
      <w:bookmarkEnd w:id="40"/>
      <w:proofErr w:type="spellEnd"/>
    </w:p>
    <w:p w:rsidR="00A24457" w:rsidRDefault="00A24457">
      <w:pPr>
        <w:spacing w:line="259" w:lineRule="auto"/>
        <w:rPr>
          <w:lang w:val="en-US"/>
        </w:rPr>
      </w:pPr>
      <w:r>
        <w:rPr>
          <w:lang w:val="en-US"/>
        </w:rPr>
        <w:br w:type="page"/>
      </w:r>
    </w:p>
    <w:p w:rsidR="009E035D" w:rsidRDefault="00A24457" w:rsidP="00A24457">
      <w:pPr>
        <w:pStyle w:val="Heading2"/>
      </w:pPr>
      <w:bookmarkStart w:id="41" w:name="_Toc1116158"/>
      <w:proofErr w:type="spellStart"/>
      <w:r>
        <w:rPr>
          <w:lang w:val="en-US"/>
        </w:rPr>
        <w:lastRenderedPageBreak/>
        <w:t>Bijlagen</w:t>
      </w:r>
      <w:proofErr w:type="spellEnd"/>
      <w:r>
        <w:rPr>
          <w:lang w:val="en-US"/>
        </w:rPr>
        <w:t xml:space="preserve"> B – </w:t>
      </w:r>
      <w:proofErr w:type="spellStart"/>
      <w:r>
        <w:rPr>
          <w:lang w:val="en-US"/>
        </w:rPr>
        <w:t>Enqu</w:t>
      </w:r>
      <w:r>
        <w:t>ête</w:t>
      </w:r>
      <w:proofErr w:type="spellEnd"/>
      <w:r>
        <w:t xml:space="preserve"> reacties</w:t>
      </w:r>
      <w:bookmarkEnd w:id="41"/>
    </w:p>
    <w:p w:rsidR="00A24457" w:rsidRDefault="00A24457" w:rsidP="00A24457">
      <w:pPr>
        <w:ind w:left="578"/>
      </w:pPr>
      <w:r>
        <w:rPr>
          <w:noProof/>
        </w:rPr>
        <w:drawing>
          <wp:inline distT="0" distB="0" distL="0" distR="0">
            <wp:extent cx="4191000" cy="1933052"/>
            <wp:effectExtent l="0" t="0" r="0" b="0"/>
            <wp:docPr id="2" name="Picture 2" descr="C:\Users\merikw\AppData\Local\Microsoft\Windows\INetCache\Content.MSO\9E91F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ikw\AppData\Local\Microsoft\Windows\INetCache\Content.MSO\9E91FB7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9352" cy="1941516"/>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13031" cy="2392826"/>
            <wp:effectExtent l="0" t="0" r="0" b="7620"/>
            <wp:docPr id="19" name="Picture 19" descr="C:\Users\merikw\AppData\Local\Microsoft\Windows\INetCache\Content.MSO\EF1788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EF17884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9508" cy="2406560"/>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95093" cy="2618129"/>
            <wp:effectExtent l="0" t="0" r="0" b="0"/>
            <wp:docPr id="21" name="Picture 21" descr="C:\Users\merikw\AppData\Local\Microsoft\Windows\INetCache\Content.MSO\64EB8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rikw\AppData\Local\Microsoft\Windows\INetCache\Content.MSO\64EB844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2769" cy="2633562"/>
                    </a:xfrm>
                    <a:prstGeom prst="rect">
                      <a:avLst/>
                    </a:prstGeom>
                    <a:noFill/>
                    <a:ln>
                      <a:noFill/>
                    </a:ln>
                  </pic:spPr>
                </pic:pic>
              </a:graphicData>
            </a:graphic>
          </wp:inline>
        </w:drawing>
      </w:r>
    </w:p>
    <w:p w:rsidR="00A24457" w:rsidRDefault="00A24457">
      <w:pPr>
        <w:spacing w:line="259" w:lineRule="auto"/>
      </w:pPr>
      <w:r>
        <w:br w:type="page"/>
      </w:r>
    </w:p>
    <w:p w:rsidR="00A24457" w:rsidRDefault="00A24457" w:rsidP="00A24457">
      <w:pPr>
        <w:ind w:left="578"/>
      </w:pPr>
      <w:r>
        <w:rPr>
          <w:noProof/>
        </w:rPr>
        <w:lastRenderedPageBreak/>
        <w:drawing>
          <wp:inline distT="0" distB="0" distL="0" distR="0">
            <wp:extent cx="4659923" cy="2330705"/>
            <wp:effectExtent l="0" t="0" r="7620" b="0"/>
            <wp:docPr id="22" name="Picture 22" descr="C:\Users\merikw\AppData\Local\Microsoft\Windows\INetCache\Content.MSO\4DFC26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rikw\AppData\Local\Microsoft\Windows\INetCache\Content.MSO\4DFC26F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2452" cy="2336972"/>
                    </a:xfrm>
                    <a:prstGeom prst="rect">
                      <a:avLst/>
                    </a:prstGeom>
                    <a:noFill/>
                    <a:ln>
                      <a:noFill/>
                    </a:ln>
                  </pic:spPr>
                </pic:pic>
              </a:graphicData>
            </a:graphic>
          </wp:inline>
        </w:drawing>
      </w:r>
    </w:p>
    <w:p w:rsidR="00B51506" w:rsidRDefault="00B51506" w:rsidP="00A24457">
      <w:pPr>
        <w:ind w:left="578"/>
      </w:pPr>
      <w:r>
        <w:rPr>
          <w:noProof/>
        </w:rPr>
        <w:drawing>
          <wp:inline distT="0" distB="0" distL="0" distR="0" wp14:anchorId="01BC8948" wp14:editId="62DB2AFA">
            <wp:extent cx="4994031" cy="110195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649" cy="1109595"/>
                    </a:xfrm>
                    <a:prstGeom prst="rect">
                      <a:avLst/>
                    </a:prstGeom>
                  </pic:spPr>
                </pic:pic>
              </a:graphicData>
            </a:graphic>
          </wp:inline>
        </w:drawing>
      </w:r>
    </w:p>
    <w:p w:rsidR="00A24457" w:rsidRPr="00A24457" w:rsidRDefault="00A24457" w:rsidP="00A24457">
      <w:pPr>
        <w:ind w:left="578"/>
      </w:pPr>
      <w:r>
        <w:rPr>
          <w:noProof/>
        </w:rPr>
        <w:drawing>
          <wp:inline distT="0" distB="0" distL="0" distR="0">
            <wp:extent cx="4589585" cy="3745523"/>
            <wp:effectExtent l="0" t="0" r="1905" b="7620"/>
            <wp:docPr id="23" name="Picture 23" descr="C:\Users\merikw\AppData\Local\Microsoft\Windows\INetCache\Content.MSO\5C7E1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rikw\AppData\Local\Microsoft\Windows\INetCache\Content.MSO\5C7E13D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7687" cy="3752135"/>
                    </a:xfrm>
                    <a:prstGeom prst="rect">
                      <a:avLst/>
                    </a:prstGeom>
                    <a:noFill/>
                    <a:ln>
                      <a:noFill/>
                    </a:ln>
                  </pic:spPr>
                </pic:pic>
              </a:graphicData>
            </a:graphic>
          </wp:inline>
        </w:drawing>
      </w:r>
    </w:p>
    <w:sectPr w:rsidR="00A24457" w:rsidRPr="00A24457" w:rsidSect="00035C73">
      <w:headerReference w:type="default" r:id="rId38"/>
      <w:footerReference w:type="default" r:id="rId39"/>
      <w:footerReference w:type="first" r:id="rId4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478" w:rsidRDefault="00D14478" w:rsidP="002A4867">
      <w:pPr>
        <w:spacing w:line="240" w:lineRule="auto"/>
      </w:pPr>
      <w:r>
        <w:separator/>
      </w:r>
    </w:p>
  </w:endnote>
  <w:endnote w:type="continuationSeparator" w:id="0">
    <w:p w:rsidR="00D14478" w:rsidRDefault="00D14478"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A07" w:rsidRDefault="00BD5A07">
    <w:pPr>
      <w:pStyle w:val="Footer"/>
    </w:pPr>
  </w:p>
  <w:p w:rsidR="00BD5A07" w:rsidRDefault="00BD5A07">
    <w:pPr>
      <w:pStyle w:val="Footer"/>
    </w:pPr>
  </w:p>
  <w:p w:rsidR="00BD5A07" w:rsidRDefault="00BD5A07">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BD5A07" w:rsidRPr="0028505A" w:rsidRDefault="00BD5A07"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A07" w:rsidRDefault="00BD5A07"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BD5A07" w:rsidRDefault="00BD5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478" w:rsidRDefault="00D14478" w:rsidP="002A4867">
      <w:pPr>
        <w:spacing w:line="240" w:lineRule="auto"/>
      </w:pPr>
      <w:r>
        <w:separator/>
      </w:r>
    </w:p>
  </w:footnote>
  <w:footnote w:type="continuationSeparator" w:id="0">
    <w:p w:rsidR="00D14478" w:rsidRDefault="00D14478" w:rsidP="002A4867">
      <w:pPr>
        <w:spacing w:line="240" w:lineRule="auto"/>
      </w:pPr>
      <w:r>
        <w:continuationSeparator/>
      </w:r>
    </w:p>
  </w:footnote>
  <w:footnote w:id="1">
    <w:p w:rsidR="00BD5A07" w:rsidRPr="002446C0" w:rsidRDefault="00BD5A07" w:rsidP="00D476E2">
      <w:pPr>
        <w:pStyle w:val="FootnoteText"/>
        <w:rPr>
          <w:sz w:val="16"/>
        </w:rPr>
      </w:pPr>
      <w:r w:rsidRPr="002446C0">
        <w:rPr>
          <w:rStyle w:val="FootnoteReference"/>
          <w:sz w:val="12"/>
        </w:rPr>
        <w:footnoteRef/>
      </w:r>
      <w:r w:rsidRPr="002446C0">
        <w:rPr>
          <w:sz w:val="12"/>
        </w:rPr>
        <w:t xml:space="preserve"> </w:t>
      </w:r>
      <w:sdt>
        <w:sdtPr>
          <w:rPr>
            <w:sz w:val="12"/>
          </w:rPr>
          <w:id w:val="-1023703878"/>
          <w:citation/>
        </w:sdtPr>
        <w:sdtContent>
          <w:r w:rsidRPr="002446C0">
            <w:rPr>
              <w:sz w:val="12"/>
            </w:rPr>
            <w:fldChar w:fldCharType="begin"/>
          </w:r>
          <w:r w:rsidRPr="002446C0">
            <w:rPr>
              <w:sz w:val="12"/>
            </w:rPr>
            <w:instrText xml:space="preserve"> CITATION Pet18 \l 1043 </w:instrText>
          </w:r>
          <w:r w:rsidRPr="002446C0">
            <w:rPr>
              <w:sz w:val="12"/>
            </w:rPr>
            <w:fldChar w:fldCharType="separate"/>
          </w:r>
          <w:r w:rsidRPr="009D183E">
            <w:rPr>
              <w:noProof/>
              <w:sz w:val="12"/>
            </w:rPr>
            <w:t>(Ploeg, 2018)</w:t>
          </w:r>
          <w:r w:rsidRPr="002446C0">
            <w:rPr>
              <w:sz w:val="12"/>
            </w:rPr>
            <w:fldChar w:fldCharType="end"/>
          </w:r>
        </w:sdtContent>
      </w:sdt>
    </w:p>
  </w:footnote>
  <w:footnote w:id="2">
    <w:p w:rsidR="00BD5A07" w:rsidRPr="002446C0" w:rsidRDefault="00BD5A07">
      <w:pPr>
        <w:pStyle w:val="FootnoteText"/>
        <w:rPr>
          <w:sz w:val="16"/>
        </w:rPr>
      </w:pPr>
      <w:r w:rsidRPr="002446C0">
        <w:rPr>
          <w:rStyle w:val="FootnoteReference"/>
          <w:sz w:val="16"/>
        </w:rPr>
        <w:footnoteRef/>
      </w:r>
      <w:r w:rsidRPr="002446C0">
        <w:rPr>
          <w:sz w:val="16"/>
        </w:rPr>
        <w:t xml:space="preserve"> </w:t>
      </w:r>
      <w:sdt>
        <w:sdtPr>
          <w:rPr>
            <w:sz w:val="12"/>
            <w:szCs w:val="16"/>
          </w:rPr>
          <w:id w:val="-1218736037"/>
          <w:citation/>
        </w:sdtPr>
        <w:sdtContent>
          <w:r w:rsidRPr="002446C0">
            <w:rPr>
              <w:sz w:val="12"/>
              <w:szCs w:val="16"/>
            </w:rPr>
            <w:fldChar w:fldCharType="begin"/>
          </w:r>
          <w:r w:rsidRPr="002446C0">
            <w:rPr>
              <w:sz w:val="12"/>
              <w:szCs w:val="16"/>
            </w:rPr>
            <w:instrText xml:space="preserve"> CITATION Met16 \l 1043 </w:instrText>
          </w:r>
          <w:r w:rsidRPr="002446C0">
            <w:rPr>
              <w:sz w:val="12"/>
              <w:szCs w:val="16"/>
            </w:rPr>
            <w:fldChar w:fldCharType="separate"/>
          </w:r>
          <w:r w:rsidRPr="009D183E">
            <w:rPr>
              <w:noProof/>
              <w:sz w:val="12"/>
              <w:szCs w:val="16"/>
            </w:rPr>
            <w:t>(Methodenkaart, 2016)</w:t>
          </w:r>
          <w:r w:rsidRPr="002446C0">
            <w:rPr>
              <w:sz w:val="12"/>
              <w:szCs w:val="16"/>
            </w:rPr>
            <w:fldChar w:fldCharType="end"/>
          </w:r>
        </w:sdtContent>
      </w:sdt>
    </w:p>
  </w:footnote>
  <w:footnote w:id="3">
    <w:p w:rsidR="00BD5A07" w:rsidRPr="002446C0" w:rsidRDefault="00BD5A07">
      <w:pPr>
        <w:pStyle w:val="FootnoteText"/>
        <w:rPr>
          <w:sz w:val="16"/>
        </w:rPr>
      </w:pPr>
      <w:r w:rsidRPr="002446C0">
        <w:rPr>
          <w:rStyle w:val="FootnoteReference"/>
          <w:sz w:val="16"/>
        </w:rPr>
        <w:footnoteRef/>
      </w:r>
      <w:r w:rsidRPr="002446C0">
        <w:rPr>
          <w:sz w:val="16"/>
        </w:rPr>
        <w:t xml:space="preserve"> </w:t>
      </w:r>
      <w:sdt>
        <w:sdtPr>
          <w:rPr>
            <w:sz w:val="12"/>
          </w:rPr>
          <w:id w:val="-1138717167"/>
          <w:citation/>
        </w:sdtPr>
        <w:sdtContent>
          <w:r w:rsidRPr="002446C0">
            <w:rPr>
              <w:sz w:val="12"/>
            </w:rPr>
            <w:fldChar w:fldCharType="begin"/>
          </w:r>
          <w:r w:rsidRPr="002446C0">
            <w:rPr>
              <w:sz w:val="12"/>
            </w:rPr>
            <w:instrText xml:space="preserve"> CITATION Met16 \l 1043 </w:instrText>
          </w:r>
          <w:r w:rsidRPr="002446C0">
            <w:rPr>
              <w:sz w:val="12"/>
            </w:rPr>
            <w:fldChar w:fldCharType="separate"/>
          </w:r>
          <w:r w:rsidRPr="009D183E">
            <w:rPr>
              <w:noProof/>
              <w:sz w:val="12"/>
            </w:rPr>
            <w:t>(Methodenkaart, 2016)</w:t>
          </w:r>
          <w:r w:rsidRPr="002446C0">
            <w:rPr>
              <w:sz w:val="12"/>
            </w:rPr>
            <w:fldChar w:fldCharType="end"/>
          </w:r>
        </w:sdtContent>
      </w:sdt>
    </w:p>
  </w:footnote>
  <w:footnote w:id="4">
    <w:p w:rsidR="00BD5A07" w:rsidRPr="002446C0" w:rsidRDefault="00BD5A07">
      <w:pPr>
        <w:pStyle w:val="FootnoteText"/>
        <w:rPr>
          <w:sz w:val="16"/>
        </w:rPr>
      </w:pPr>
      <w:r w:rsidRPr="002446C0">
        <w:rPr>
          <w:rStyle w:val="FootnoteReference"/>
          <w:sz w:val="12"/>
        </w:rPr>
        <w:footnoteRef/>
      </w:r>
      <w:r w:rsidRPr="002446C0">
        <w:rPr>
          <w:sz w:val="12"/>
        </w:rPr>
        <w:t xml:space="preserve"> </w:t>
      </w:r>
      <w:sdt>
        <w:sdtPr>
          <w:rPr>
            <w:sz w:val="12"/>
          </w:rPr>
          <w:id w:val="700983655"/>
          <w:citation/>
        </w:sdtPr>
        <w:sdtContent>
          <w:r w:rsidRPr="002446C0">
            <w:rPr>
              <w:sz w:val="12"/>
            </w:rPr>
            <w:fldChar w:fldCharType="begin"/>
          </w:r>
          <w:r w:rsidRPr="002446C0">
            <w:rPr>
              <w:sz w:val="12"/>
            </w:rPr>
            <w:instrText xml:space="preserve"> CITATION Met18 \l 1043 </w:instrText>
          </w:r>
          <w:r w:rsidRPr="002446C0">
            <w:rPr>
              <w:sz w:val="12"/>
            </w:rPr>
            <w:fldChar w:fldCharType="separate"/>
          </w:r>
          <w:r w:rsidRPr="009D183E">
            <w:rPr>
              <w:noProof/>
              <w:sz w:val="12"/>
            </w:rPr>
            <w:t>(Methods, 2018)</w:t>
          </w:r>
          <w:r w:rsidRPr="002446C0">
            <w:rPr>
              <w:sz w:val="12"/>
            </w:rPr>
            <w:fldChar w:fldCharType="end"/>
          </w:r>
        </w:sdtContent>
      </w:sdt>
    </w:p>
  </w:footnote>
  <w:footnote w:id="5">
    <w:p w:rsidR="00BD5A07" w:rsidRPr="002446C0" w:rsidRDefault="00BD5A07">
      <w:pPr>
        <w:pStyle w:val="FootnoteText"/>
        <w:rPr>
          <w:sz w:val="16"/>
        </w:rPr>
      </w:pPr>
      <w:r w:rsidRPr="002446C0">
        <w:rPr>
          <w:rStyle w:val="FootnoteReference"/>
          <w:sz w:val="12"/>
        </w:rPr>
        <w:footnoteRef/>
      </w:r>
      <w:r w:rsidRPr="002446C0">
        <w:rPr>
          <w:sz w:val="12"/>
        </w:rPr>
        <w:t xml:space="preserve"> </w:t>
      </w:r>
      <w:sdt>
        <w:sdtPr>
          <w:rPr>
            <w:sz w:val="12"/>
          </w:rPr>
          <w:id w:val="-772241233"/>
          <w:citation/>
        </w:sdtPr>
        <w:sdtContent>
          <w:r w:rsidRPr="002446C0">
            <w:rPr>
              <w:sz w:val="12"/>
            </w:rPr>
            <w:fldChar w:fldCharType="begin"/>
          </w:r>
          <w:r w:rsidRPr="002446C0">
            <w:rPr>
              <w:sz w:val="12"/>
            </w:rPr>
            <w:instrText xml:space="preserve">CITATION Pet181 \l 1043 </w:instrText>
          </w:r>
          <w:r w:rsidRPr="002446C0">
            <w:rPr>
              <w:sz w:val="12"/>
            </w:rPr>
            <w:fldChar w:fldCharType="separate"/>
          </w:r>
          <w:r w:rsidRPr="009D183E">
            <w:rPr>
              <w:noProof/>
              <w:sz w:val="12"/>
            </w:rPr>
            <w:t>(Vogel, 2018)</w:t>
          </w:r>
          <w:r w:rsidRPr="002446C0">
            <w:rPr>
              <w:sz w:val="12"/>
            </w:rPr>
            <w:fldChar w:fldCharType="end"/>
          </w:r>
        </w:sdtContent>
      </w:sdt>
    </w:p>
  </w:footnote>
  <w:footnote w:id="6">
    <w:p w:rsidR="00BD5A07" w:rsidRPr="009D183E" w:rsidRDefault="00BD5A07">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1416282095"/>
          <w:citation/>
        </w:sdtPr>
        <w:sdtContent>
          <w:r w:rsidRPr="002446C0">
            <w:rPr>
              <w:sz w:val="12"/>
            </w:rPr>
            <w:fldChar w:fldCharType="begin"/>
          </w:r>
          <w:r w:rsidRPr="009D183E">
            <w:rPr>
              <w:sz w:val="12"/>
              <w:lang w:val="en-US"/>
            </w:rPr>
            <w:instrText xml:space="preserve"> CITATION Gin18 \l 1043 </w:instrText>
          </w:r>
          <w:r w:rsidRPr="002446C0">
            <w:rPr>
              <w:sz w:val="12"/>
            </w:rPr>
            <w:fldChar w:fldCharType="separate"/>
          </w:r>
          <w:r w:rsidRPr="009D183E">
            <w:rPr>
              <w:noProof/>
              <w:sz w:val="12"/>
              <w:lang w:val="en-US"/>
            </w:rPr>
            <w:t>(Abbink, 2018)</w:t>
          </w:r>
          <w:r w:rsidRPr="002446C0">
            <w:rPr>
              <w:sz w:val="12"/>
            </w:rPr>
            <w:fldChar w:fldCharType="end"/>
          </w:r>
        </w:sdtContent>
      </w:sdt>
    </w:p>
  </w:footnote>
  <w:footnote w:id="7">
    <w:p w:rsidR="00BD5A07" w:rsidRPr="002446C0" w:rsidRDefault="00BD5A07">
      <w:pPr>
        <w:pStyle w:val="FootnoteText"/>
        <w:rPr>
          <w:sz w:val="16"/>
          <w:lang w:val="en-US"/>
        </w:rPr>
      </w:pPr>
      <w:r w:rsidRPr="002446C0">
        <w:rPr>
          <w:rStyle w:val="FootnoteReference"/>
          <w:sz w:val="16"/>
        </w:rPr>
        <w:footnoteRef/>
      </w:r>
      <w:r w:rsidRPr="009D183E">
        <w:rPr>
          <w:sz w:val="16"/>
          <w:lang w:val="en-US"/>
        </w:rPr>
        <w:t xml:space="preserve"> </w:t>
      </w:r>
      <w:sdt>
        <w:sdtPr>
          <w:rPr>
            <w:sz w:val="12"/>
          </w:rPr>
          <w:id w:val="-720517522"/>
          <w:citation/>
        </w:sdtPr>
        <w:sdtContent>
          <w:r w:rsidRPr="002446C0">
            <w:rPr>
              <w:sz w:val="12"/>
            </w:rPr>
            <w:fldChar w:fldCharType="begin"/>
          </w:r>
          <w:r w:rsidRPr="002446C0">
            <w:rPr>
              <w:sz w:val="12"/>
              <w:lang w:val="en-US"/>
            </w:rPr>
            <w:instrText xml:space="preserve"> CITATION JEF18 \l 1033 </w:instrText>
          </w:r>
          <w:r w:rsidRPr="002446C0">
            <w:rPr>
              <w:sz w:val="12"/>
            </w:rPr>
            <w:fldChar w:fldCharType="separate"/>
          </w:r>
          <w:r w:rsidRPr="009D183E">
            <w:rPr>
              <w:noProof/>
              <w:sz w:val="12"/>
              <w:lang w:val="en-US"/>
            </w:rPr>
            <w:t>(JEFTA, 2018)</w:t>
          </w:r>
          <w:r w:rsidRPr="002446C0">
            <w:rPr>
              <w:sz w:val="12"/>
            </w:rPr>
            <w:fldChar w:fldCharType="end"/>
          </w:r>
        </w:sdtContent>
      </w:sdt>
    </w:p>
  </w:footnote>
  <w:footnote w:id="8">
    <w:p w:rsidR="00BD5A07" w:rsidRPr="009D183E" w:rsidRDefault="00BD5A07">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956948343"/>
          <w:citation/>
        </w:sdtPr>
        <w:sdtContent>
          <w:r w:rsidRPr="002446C0">
            <w:rPr>
              <w:sz w:val="12"/>
            </w:rPr>
            <w:fldChar w:fldCharType="begin"/>
          </w:r>
          <w:r w:rsidRPr="009D183E">
            <w:rPr>
              <w:sz w:val="12"/>
              <w:lang w:val="en-US"/>
            </w:rPr>
            <w:instrText xml:space="preserve"> CITATION Moj18 \l 1043 </w:instrText>
          </w:r>
          <w:r w:rsidRPr="002446C0">
            <w:rPr>
              <w:sz w:val="12"/>
            </w:rPr>
            <w:fldChar w:fldCharType="separate"/>
          </w:r>
          <w:r w:rsidRPr="009D183E">
            <w:rPr>
              <w:noProof/>
              <w:sz w:val="12"/>
              <w:lang w:val="en-US"/>
            </w:rPr>
            <w:t>(Mojo NL, 2018)</w:t>
          </w:r>
          <w:r w:rsidRPr="002446C0">
            <w:rPr>
              <w:sz w:val="12"/>
            </w:rPr>
            <w:fldChar w:fldCharType="end"/>
          </w:r>
        </w:sdtContent>
      </w:sdt>
    </w:p>
  </w:footnote>
  <w:footnote w:id="9">
    <w:p w:rsidR="00BD5A07" w:rsidRPr="002446C0" w:rsidRDefault="00BD5A07">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1348205769"/>
          <w:citation/>
        </w:sdtPr>
        <w:sdtContent>
          <w:r w:rsidRPr="002446C0">
            <w:rPr>
              <w:sz w:val="12"/>
            </w:rPr>
            <w:fldChar w:fldCharType="begin"/>
          </w:r>
          <w:r w:rsidRPr="009D183E">
            <w:rPr>
              <w:sz w:val="12"/>
              <w:lang w:val="en-US"/>
            </w:rPr>
            <w:instrText xml:space="preserve"> CITATION Noi17 \l 1043 </w:instrText>
          </w:r>
          <w:r w:rsidRPr="002446C0">
            <w:rPr>
              <w:sz w:val="12"/>
            </w:rPr>
            <w:fldChar w:fldCharType="separate"/>
          </w:r>
          <w:r w:rsidRPr="009D183E">
            <w:rPr>
              <w:noProof/>
              <w:sz w:val="12"/>
              <w:lang w:val="en-US"/>
            </w:rPr>
            <w:t>(Noisey, 2017)</w:t>
          </w:r>
          <w:r w:rsidRPr="002446C0">
            <w:rPr>
              <w:sz w:val="12"/>
            </w:rPr>
            <w:fldChar w:fldCharType="end"/>
          </w:r>
        </w:sdtContent>
      </w:sdt>
    </w:p>
  </w:footnote>
  <w:footnote w:id="10">
    <w:p w:rsidR="00BD5A07" w:rsidRPr="009D183E" w:rsidRDefault="00BD5A07">
      <w:pPr>
        <w:pStyle w:val="FootnoteText"/>
        <w:rPr>
          <w:sz w:val="16"/>
          <w:lang w:val="en-US"/>
        </w:rPr>
      </w:pPr>
      <w:r w:rsidRPr="002446C0">
        <w:rPr>
          <w:rStyle w:val="FootnoteReference"/>
          <w:sz w:val="16"/>
        </w:rPr>
        <w:footnoteRef/>
      </w:r>
      <w:r w:rsidRPr="009D183E">
        <w:rPr>
          <w:sz w:val="16"/>
          <w:lang w:val="en-US"/>
        </w:rPr>
        <w:t xml:space="preserve"> </w:t>
      </w:r>
      <w:sdt>
        <w:sdtPr>
          <w:rPr>
            <w:sz w:val="16"/>
          </w:rPr>
          <w:id w:val="-142967472"/>
          <w:citation/>
        </w:sdtPr>
        <w:sdtContent>
          <w:r w:rsidRPr="002446C0">
            <w:rPr>
              <w:sz w:val="16"/>
            </w:rPr>
            <w:fldChar w:fldCharType="begin"/>
          </w:r>
          <w:r w:rsidRPr="009D183E">
            <w:rPr>
              <w:sz w:val="16"/>
              <w:lang w:val="en-US"/>
            </w:rPr>
            <w:instrText xml:space="preserve"> CITATION MOJ18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1">
    <w:p w:rsidR="00BD5A07" w:rsidRPr="009D183E" w:rsidRDefault="00BD5A07">
      <w:pPr>
        <w:pStyle w:val="FootnoteText"/>
        <w:rPr>
          <w:lang w:val="en-US"/>
        </w:rPr>
      </w:pPr>
      <w:r w:rsidRPr="002446C0">
        <w:rPr>
          <w:rStyle w:val="FootnoteReference"/>
          <w:sz w:val="16"/>
        </w:rPr>
        <w:footnoteRef/>
      </w:r>
      <w:r w:rsidRPr="009D183E">
        <w:rPr>
          <w:sz w:val="16"/>
          <w:lang w:val="en-US"/>
        </w:rPr>
        <w:t xml:space="preserve"> </w:t>
      </w:r>
      <w:sdt>
        <w:sdtPr>
          <w:rPr>
            <w:sz w:val="16"/>
          </w:rPr>
          <w:id w:val="-882702377"/>
          <w:citation/>
        </w:sdtPr>
        <w:sdtContent>
          <w:r w:rsidRPr="002446C0">
            <w:rPr>
              <w:sz w:val="16"/>
            </w:rPr>
            <w:fldChar w:fldCharType="begin"/>
          </w:r>
          <w:r w:rsidRPr="009D183E">
            <w:rPr>
              <w:sz w:val="16"/>
              <w:lang w:val="en-US"/>
            </w:rPr>
            <w:instrText xml:space="preserve"> CITATION MOJ181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2">
    <w:p w:rsidR="00BD5A07" w:rsidRPr="009D183E" w:rsidRDefault="00BD5A07">
      <w:pPr>
        <w:pStyle w:val="FootnoteText"/>
        <w:rPr>
          <w:sz w:val="16"/>
          <w:lang w:val="en-US"/>
        </w:rPr>
      </w:pPr>
      <w:r w:rsidRPr="002446C0">
        <w:rPr>
          <w:rStyle w:val="FootnoteReference"/>
          <w:sz w:val="16"/>
        </w:rPr>
        <w:footnoteRef/>
      </w:r>
      <w:r w:rsidRPr="009D183E">
        <w:rPr>
          <w:lang w:val="en-US"/>
        </w:rPr>
        <w:t xml:space="preserve"> </w:t>
      </w:r>
      <w:sdt>
        <w:sdtPr>
          <w:rPr>
            <w:sz w:val="16"/>
          </w:rPr>
          <w:id w:val="-544220050"/>
          <w:citation/>
        </w:sdtPr>
        <w:sdtContent>
          <w:r w:rsidRPr="002446C0">
            <w:rPr>
              <w:sz w:val="16"/>
            </w:rPr>
            <w:fldChar w:fldCharType="begin"/>
          </w:r>
          <w:r w:rsidRPr="009D183E">
            <w:rPr>
              <w:sz w:val="16"/>
              <w:lang w:val="en-US"/>
            </w:rPr>
            <w:instrText xml:space="preserve"> CITATION MOJ182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3">
    <w:p w:rsidR="00BD5A07" w:rsidRPr="009D183E" w:rsidRDefault="00BD5A07">
      <w:pPr>
        <w:pStyle w:val="FootnoteText"/>
        <w:rPr>
          <w:lang w:val="en-US"/>
        </w:rPr>
      </w:pPr>
      <w:r w:rsidRPr="002446C0">
        <w:rPr>
          <w:rStyle w:val="FootnoteReference"/>
          <w:sz w:val="16"/>
        </w:rPr>
        <w:footnoteRef/>
      </w:r>
      <w:r w:rsidRPr="009D183E">
        <w:rPr>
          <w:sz w:val="16"/>
          <w:lang w:val="en-US"/>
        </w:rPr>
        <w:t xml:space="preserve"> </w:t>
      </w:r>
      <w:sdt>
        <w:sdtPr>
          <w:rPr>
            <w:sz w:val="16"/>
          </w:rPr>
          <w:id w:val="-1133242552"/>
          <w:citation/>
        </w:sdtPr>
        <w:sdtContent>
          <w:r w:rsidRPr="002446C0">
            <w:rPr>
              <w:sz w:val="16"/>
            </w:rPr>
            <w:fldChar w:fldCharType="begin"/>
          </w:r>
          <w:r w:rsidRPr="009D183E">
            <w:rPr>
              <w:sz w:val="16"/>
              <w:lang w:val="en-US"/>
            </w:rPr>
            <w:instrText xml:space="preserve">CITATION MOJ183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4">
    <w:p w:rsidR="00BD5A07" w:rsidRDefault="00BD5A07">
      <w:pPr>
        <w:pStyle w:val="FootnoteText"/>
      </w:pPr>
      <w:r w:rsidRPr="002446C0">
        <w:rPr>
          <w:rStyle w:val="FootnoteReference"/>
          <w:sz w:val="16"/>
        </w:rPr>
        <w:footnoteRef/>
      </w:r>
      <w:r w:rsidRPr="009D183E">
        <w:rPr>
          <w:sz w:val="16"/>
          <w:lang w:val="en-US"/>
        </w:rPr>
        <w:t xml:space="preserve"> </w:t>
      </w:r>
      <w:sdt>
        <w:sdtPr>
          <w:rPr>
            <w:sz w:val="16"/>
          </w:rPr>
          <w:id w:val="1448285403"/>
          <w:citation/>
        </w:sdtPr>
        <w:sdtContent>
          <w:r w:rsidRPr="002446C0">
            <w:rPr>
              <w:sz w:val="16"/>
            </w:rPr>
            <w:fldChar w:fldCharType="begin"/>
          </w:r>
          <w:r w:rsidRPr="002446C0">
            <w:rPr>
              <w:sz w:val="16"/>
            </w:rPr>
            <w:instrText xml:space="preserve"> CITATION MOJ184 \l 1043 </w:instrText>
          </w:r>
          <w:r w:rsidRPr="002446C0">
            <w:rPr>
              <w:sz w:val="16"/>
            </w:rPr>
            <w:fldChar w:fldCharType="separate"/>
          </w:r>
          <w:r w:rsidRPr="009D183E">
            <w:rPr>
              <w:noProof/>
              <w:sz w:val="16"/>
            </w:rPr>
            <w:t>(MOJO NL, 2018)</w:t>
          </w:r>
          <w:r w:rsidRPr="002446C0">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BD5A07" w:rsidRDefault="00BD5A07">
        <w:pPr>
          <w:pStyle w:val="Header"/>
          <w:jc w:val="right"/>
        </w:pPr>
        <w:r>
          <w:fldChar w:fldCharType="begin"/>
        </w:r>
        <w:r>
          <w:instrText>PAGE   \* MERGEFORMAT</w:instrText>
        </w:r>
        <w:r>
          <w:fldChar w:fldCharType="separate"/>
        </w:r>
        <w:r>
          <w:t>2</w:t>
        </w:r>
        <w:r>
          <w:fldChar w:fldCharType="end"/>
        </w:r>
      </w:p>
    </w:sdtContent>
  </w:sdt>
  <w:p w:rsidR="00BD5A07" w:rsidRDefault="00BD5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4"/>
  </w:num>
  <w:num w:numId="14">
    <w:abstractNumId w:val="34"/>
  </w:num>
  <w:num w:numId="15">
    <w:abstractNumId w:val="25"/>
  </w:num>
  <w:num w:numId="16">
    <w:abstractNumId w:val="27"/>
  </w:num>
  <w:num w:numId="17">
    <w:abstractNumId w:val="32"/>
  </w:num>
  <w:num w:numId="18">
    <w:abstractNumId w:val="13"/>
  </w:num>
  <w:num w:numId="19">
    <w:abstractNumId w:val="43"/>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6"/>
  </w:num>
  <w:num w:numId="34">
    <w:abstractNumId w:val="45"/>
  </w:num>
  <w:num w:numId="35">
    <w:abstractNumId w:val="30"/>
  </w:num>
  <w:num w:numId="36">
    <w:abstractNumId w:val="29"/>
  </w:num>
  <w:num w:numId="37">
    <w:abstractNumId w:val="26"/>
  </w:num>
  <w:num w:numId="38">
    <w:abstractNumId w:val="14"/>
  </w:num>
  <w:num w:numId="39">
    <w:abstractNumId w:val="42"/>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0066"/>
    <w:rsid w:val="00001CA7"/>
    <w:rsid w:val="00002423"/>
    <w:rsid w:val="0000401A"/>
    <w:rsid w:val="00004945"/>
    <w:rsid w:val="00005DD9"/>
    <w:rsid w:val="000061B9"/>
    <w:rsid w:val="00007979"/>
    <w:rsid w:val="000101FF"/>
    <w:rsid w:val="00012E30"/>
    <w:rsid w:val="00015FE0"/>
    <w:rsid w:val="000204BC"/>
    <w:rsid w:val="0002105A"/>
    <w:rsid w:val="000214AC"/>
    <w:rsid w:val="00035C73"/>
    <w:rsid w:val="00041B92"/>
    <w:rsid w:val="00043441"/>
    <w:rsid w:val="00044A46"/>
    <w:rsid w:val="0004683C"/>
    <w:rsid w:val="00050039"/>
    <w:rsid w:val="00054453"/>
    <w:rsid w:val="00062336"/>
    <w:rsid w:val="00071E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1D6"/>
    <w:rsid w:val="000E4869"/>
    <w:rsid w:val="000E5098"/>
    <w:rsid w:val="000F0ACB"/>
    <w:rsid w:val="000F2465"/>
    <w:rsid w:val="000F759D"/>
    <w:rsid w:val="00106627"/>
    <w:rsid w:val="00106BCD"/>
    <w:rsid w:val="001070B2"/>
    <w:rsid w:val="0010780F"/>
    <w:rsid w:val="00115A58"/>
    <w:rsid w:val="00117EC4"/>
    <w:rsid w:val="00117F5F"/>
    <w:rsid w:val="0012096E"/>
    <w:rsid w:val="00124357"/>
    <w:rsid w:val="00125A69"/>
    <w:rsid w:val="001270F4"/>
    <w:rsid w:val="00130535"/>
    <w:rsid w:val="0013256B"/>
    <w:rsid w:val="00135784"/>
    <w:rsid w:val="001435E7"/>
    <w:rsid w:val="001448D0"/>
    <w:rsid w:val="0014605F"/>
    <w:rsid w:val="00151917"/>
    <w:rsid w:val="00151C0A"/>
    <w:rsid w:val="00151D8D"/>
    <w:rsid w:val="001528B9"/>
    <w:rsid w:val="001531FD"/>
    <w:rsid w:val="00153510"/>
    <w:rsid w:val="00155E23"/>
    <w:rsid w:val="00156677"/>
    <w:rsid w:val="001612D1"/>
    <w:rsid w:val="00161D3F"/>
    <w:rsid w:val="00163735"/>
    <w:rsid w:val="00164359"/>
    <w:rsid w:val="0016453F"/>
    <w:rsid w:val="00164885"/>
    <w:rsid w:val="0016790C"/>
    <w:rsid w:val="00171B83"/>
    <w:rsid w:val="00174445"/>
    <w:rsid w:val="00176F9C"/>
    <w:rsid w:val="00185582"/>
    <w:rsid w:val="001876AE"/>
    <w:rsid w:val="0019325A"/>
    <w:rsid w:val="00194D62"/>
    <w:rsid w:val="00195286"/>
    <w:rsid w:val="0019590F"/>
    <w:rsid w:val="00195BDC"/>
    <w:rsid w:val="00197EF6"/>
    <w:rsid w:val="001A39A4"/>
    <w:rsid w:val="001A579F"/>
    <w:rsid w:val="001A6182"/>
    <w:rsid w:val="001C1026"/>
    <w:rsid w:val="001C362B"/>
    <w:rsid w:val="001D301B"/>
    <w:rsid w:val="001D3BB3"/>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46C0"/>
    <w:rsid w:val="002450BF"/>
    <w:rsid w:val="0024646F"/>
    <w:rsid w:val="0024677A"/>
    <w:rsid w:val="00246A3B"/>
    <w:rsid w:val="00251E03"/>
    <w:rsid w:val="0025313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307B"/>
    <w:rsid w:val="002D6129"/>
    <w:rsid w:val="002E0E54"/>
    <w:rsid w:val="002E3A7D"/>
    <w:rsid w:val="002E48FC"/>
    <w:rsid w:val="002F09A0"/>
    <w:rsid w:val="002F22ED"/>
    <w:rsid w:val="002F22F6"/>
    <w:rsid w:val="002F2EB4"/>
    <w:rsid w:val="002F3266"/>
    <w:rsid w:val="002F5216"/>
    <w:rsid w:val="002F751E"/>
    <w:rsid w:val="00300DC8"/>
    <w:rsid w:val="003012A0"/>
    <w:rsid w:val="00305015"/>
    <w:rsid w:val="003118FA"/>
    <w:rsid w:val="0031443D"/>
    <w:rsid w:val="00320467"/>
    <w:rsid w:val="00324970"/>
    <w:rsid w:val="003332FA"/>
    <w:rsid w:val="00333883"/>
    <w:rsid w:val="00334A55"/>
    <w:rsid w:val="00334AF1"/>
    <w:rsid w:val="00336285"/>
    <w:rsid w:val="00340426"/>
    <w:rsid w:val="00346315"/>
    <w:rsid w:val="00351E68"/>
    <w:rsid w:val="0035417C"/>
    <w:rsid w:val="00356CBA"/>
    <w:rsid w:val="00361694"/>
    <w:rsid w:val="00365065"/>
    <w:rsid w:val="00365D6B"/>
    <w:rsid w:val="00365E50"/>
    <w:rsid w:val="00372050"/>
    <w:rsid w:val="003730CA"/>
    <w:rsid w:val="00376EBF"/>
    <w:rsid w:val="00382917"/>
    <w:rsid w:val="00384C73"/>
    <w:rsid w:val="00384E2C"/>
    <w:rsid w:val="00391D64"/>
    <w:rsid w:val="00393753"/>
    <w:rsid w:val="003A1133"/>
    <w:rsid w:val="003A233A"/>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5DD9"/>
    <w:rsid w:val="0042683D"/>
    <w:rsid w:val="00426B90"/>
    <w:rsid w:val="0043086C"/>
    <w:rsid w:val="0043179C"/>
    <w:rsid w:val="00436990"/>
    <w:rsid w:val="00441BD2"/>
    <w:rsid w:val="00442891"/>
    <w:rsid w:val="0044361E"/>
    <w:rsid w:val="004443FF"/>
    <w:rsid w:val="004465C6"/>
    <w:rsid w:val="00446A14"/>
    <w:rsid w:val="00447054"/>
    <w:rsid w:val="004474E9"/>
    <w:rsid w:val="00447F80"/>
    <w:rsid w:val="00456F77"/>
    <w:rsid w:val="00460907"/>
    <w:rsid w:val="00462882"/>
    <w:rsid w:val="00463EAA"/>
    <w:rsid w:val="00466E08"/>
    <w:rsid w:val="00474CDF"/>
    <w:rsid w:val="00475855"/>
    <w:rsid w:val="00477735"/>
    <w:rsid w:val="00477FEF"/>
    <w:rsid w:val="00480826"/>
    <w:rsid w:val="00484D5E"/>
    <w:rsid w:val="00485EA9"/>
    <w:rsid w:val="0049174B"/>
    <w:rsid w:val="004974EF"/>
    <w:rsid w:val="004B0C6F"/>
    <w:rsid w:val="004B409E"/>
    <w:rsid w:val="004C038C"/>
    <w:rsid w:val="004C2228"/>
    <w:rsid w:val="004C4E2C"/>
    <w:rsid w:val="004C53C5"/>
    <w:rsid w:val="004D0CB6"/>
    <w:rsid w:val="004D331A"/>
    <w:rsid w:val="004D500C"/>
    <w:rsid w:val="004D645A"/>
    <w:rsid w:val="004E03CE"/>
    <w:rsid w:val="004E081B"/>
    <w:rsid w:val="004E1402"/>
    <w:rsid w:val="004E1B1C"/>
    <w:rsid w:val="004E211C"/>
    <w:rsid w:val="004E4A2E"/>
    <w:rsid w:val="004E55F5"/>
    <w:rsid w:val="004E7B03"/>
    <w:rsid w:val="004F03B3"/>
    <w:rsid w:val="004F0F73"/>
    <w:rsid w:val="0050035A"/>
    <w:rsid w:val="00501D87"/>
    <w:rsid w:val="005030E6"/>
    <w:rsid w:val="0050445F"/>
    <w:rsid w:val="00515EB5"/>
    <w:rsid w:val="00522F0F"/>
    <w:rsid w:val="005238E2"/>
    <w:rsid w:val="00527F28"/>
    <w:rsid w:val="00530D10"/>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1539"/>
    <w:rsid w:val="005E4279"/>
    <w:rsid w:val="005E464F"/>
    <w:rsid w:val="005E521E"/>
    <w:rsid w:val="005F1651"/>
    <w:rsid w:val="005F24D9"/>
    <w:rsid w:val="006008C3"/>
    <w:rsid w:val="00602239"/>
    <w:rsid w:val="00604147"/>
    <w:rsid w:val="00606BB2"/>
    <w:rsid w:val="006215A5"/>
    <w:rsid w:val="00626911"/>
    <w:rsid w:val="00627375"/>
    <w:rsid w:val="006333B1"/>
    <w:rsid w:val="00635BFC"/>
    <w:rsid w:val="00637167"/>
    <w:rsid w:val="00637A5D"/>
    <w:rsid w:val="00640945"/>
    <w:rsid w:val="00642175"/>
    <w:rsid w:val="00646782"/>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01C4"/>
    <w:rsid w:val="0073442E"/>
    <w:rsid w:val="00736C2E"/>
    <w:rsid w:val="00736DE1"/>
    <w:rsid w:val="00737D30"/>
    <w:rsid w:val="0074029C"/>
    <w:rsid w:val="007478E9"/>
    <w:rsid w:val="00750CBF"/>
    <w:rsid w:val="00753F8B"/>
    <w:rsid w:val="00754000"/>
    <w:rsid w:val="00754D58"/>
    <w:rsid w:val="00754EF6"/>
    <w:rsid w:val="00754FCF"/>
    <w:rsid w:val="007600ED"/>
    <w:rsid w:val="007613AE"/>
    <w:rsid w:val="0076235B"/>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C4C25"/>
    <w:rsid w:val="007D0398"/>
    <w:rsid w:val="007D2431"/>
    <w:rsid w:val="007D2B86"/>
    <w:rsid w:val="007E7A12"/>
    <w:rsid w:val="007F2557"/>
    <w:rsid w:val="007F7BCF"/>
    <w:rsid w:val="00803030"/>
    <w:rsid w:val="008043CC"/>
    <w:rsid w:val="00805839"/>
    <w:rsid w:val="00805F99"/>
    <w:rsid w:val="00816C58"/>
    <w:rsid w:val="008214A2"/>
    <w:rsid w:val="008252FC"/>
    <w:rsid w:val="0082791F"/>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4222"/>
    <w:rsid w:val="008B5C9F"/>
    <w:rsid w:val="008B7F33"/>
    <w:rsid w:val="008C001B"/>
    <w:rsid w:val="008C03CA"/>
    <w:rsid w:val="008C1379"/>
    <w:rsid w:val="008C476C"/>
    <w:rsid w:val="008D0F85"/>
    <w:rsid w:val="008D3371"/>
    <w:rsid w:val="008E50DE"/>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57584"/>
    <w:rsid w:val="00961891"/>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83E"/>
    <w:rsid w:val="009D1A0C"/>
    <w:rsid w:val="009D6319"/>
    <w:rsid w:val="009E035D"/>
    <w:rsid w:val="009E42BA"/>
    <w:rsid w:val="009F0798"/>
    <w:rsid w:val="009F52EB"/>
    <w:rsid w:val="00A00EE0"/>
    <w:rsid w:val="00A0109D"/>
    <w:rsid w:val="00A0185C"/>
    <w:rsid w:val="00A03ECB"/>
    <w:rsid w:val="00A116DA"/>
    <w:rsid w:val="00A11A8A"/>
    <w:rsid w:val="00A11E6E"/>
    <w:rsid w:val="00A11EE4"/>
    <w:rsid w:val="00A143E8"/>
    <w:rsid w:val="00A14D71"/>
    <w:rsid w:val="00A17136"/>
    <w:rsid w:val="00A24457"/>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1CE4"/>
    <w:rsid w:val="00AA30E6"/>
    <w:rsid w:val="00AB1D60"/>
    <w:rsid w:val="00AB2CC8"/>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04A7C"/>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43937"/>
    <w:rsid w:val="00B51506"/>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178E"/>
    <w:rsid w:val="00BC48D5"/>
    <w:rsid w:val="00BD1CA3"/>
    <w:rsid w:val="00BD1F01"/>
    <w:rsid w:val="00BD248A"/>
    <w:rsid w:val="00BD346C"/>
    <w:rsid w:val="00BD41D0"/>
    <w:rsid w:val="00BD5A07"/>
    <w:rsid w:val="00BE04C7"/>
    <w:rsid w:val="00BE3FAF"/>
    <w:rsid w:val="00BE4BF0"/>
    <w:rsid w:val="00BE7AFD"/>
    <w:rsid w:val="00BF25DA"/>
    <w:rsid w:val="00BF289D"/>
    <w:rsid w:val="00BF3258"/>
    <w:rsid w:val="00BF3BBD"/>
    <w:rsid w:val="00BF57D9"/>
    <w:rsid w:val="00BF7A67"/>
    <w:rsid w:val="00C03A79"/>
    <w:rsid w:val="00C03F94"/>
    <w:rsid w:val="00C0435B"/>
    <w:rsid w:val="00C10460"/>
    <w:rsid w:val="00C116D2"/>
    <w:rsid w:val="00C14B81"/>
    <w:rsid w:val="00C2106C"/>
    <w:rsid w:val="00C211CF"/>
    <w:rsid w:val="00C21F72"/>
    <w:rsid w:val="00C2423D"/>
    <w:rsid w:val="00C32D7E"/>
    <w:rsid w:val="00C34E96"/>
    <w:rsid w:val="00C364B1"/>
    <w:rsid w:val="00C36E0F"/>
    <w:rsid w:val="00C37091"/>
    <w:rsid w:val="00C4066F"/>
    <w:rsid w:val="00C4555B"/>
    <w:rsid w:val="00C46B38"/>
    <w:rsid w:val="00C46D0C"/>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5E87"/>
    <w:rsid w:val="00C86F79"/>
    <w:rsid w:val="00C872EB"/>
    <w:rsid w:val="00C87B00"/>
    <w:rsid w:val="00C92DCC"/>
    <w:rsid w:val="00C96193"/>
    <w:rsid w:val="00CA2504"/>
    <w:rsid w:val="00CA42DA"/>
    <w:rsid w:val="00CA6728"/>
    <w:rsid w:val="00CA7B75"/>
    <w:rsid w:val="00CB2302"/>
    <w:rsid w:val="00CB2430"/>
    <w:rsid w:val="00CB2A56"/>
    <w:rsid w:val="00CB7EFE"/>
    <w:rsid w:val="00CC1A20"/>
    <w:rsid w:val="00CC6C10"/>
    <w:rsid w:val="00CC7F90"/>
    <w:rsid w:val="00CD08E6"/>
    <w:rsid w:val="00CD0F17"/>
    <w:rsid w:val="00CD5D3A"/>
    <w:rsid w:val="00CE19F4"/>
    <w:rsid w:val="00CF0209"/>
    <w:rsid w:val="00CF58FC"/>
    <w:rsid w:val="00D0135B"/>
    <w:rsid w:val="00D01EBF"/>
    <w:rsid w:val="00D03CAE"/>
    <w:rsid w:val="00D075C1"/>
    <w:rsid w:val="00D10733"/>
    <w:rsid w:val="00D1143A"/>
    <w:rsid w:val="00D1299C"/>
    <w:rsid w:val="00D14478"/>
    <w:rsid w:val="00D21113"/>
    <w:rsid w:val="00D326B5"/>
    <w:rsid w:val="00D32895"/>
    <w:rsid w:val="00D32C75"/>
    <w:rsid w:val="00D337DA"/>
    <w:rsid w:val="00D37CEF"/>
    <w:rsid w:val="00D42967"/>
    <w:rsid w:val="00D4758D"/>
    <w:rsid w:val="00D47623"/>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45B1"/>
    <w:rsid w:val="00D85804"/>
    <w:rsid w:val="00D86EAC"/>
    <w:rsid w:val="00D922C2"/>
    <w:rsid w:val="00D927C8"/>
    <w:rsid w:val="00D92D6E"/>
    <w:rsid w:val="00D95219"/>
    <w:rsid w:val="00DA00D9"/>
    <w:rsid w:val="00DA1882"/>
    <w:rsid w:val="00DA5A92"/>
    <w:rsid w:val="00DB29C9"/>
    <w:rsid w:val="00DB7577"/>
    <w:rsid w:val="00DC0FB4"/>
    <w:rsid w:val="00DC6A89"/>
    <w:rsid w:val="00DC6CE6"/>
    <w:rsid w:val="00DD0790"/>
    <w:rsid w:val="00DD2BED"/>
    <w:rsid w:val="00DD3F1D"/>
    <w:rsid w:val="00DD6E87"/>
    <w:rsid w:val="00DE0A6E"/>
    <w:rsid w:val="00DE2F31"/>
    <w:rsid w:val="00DE720C"/>
    <w:rsid w:val="00DF3422"/>
    <w:rsid w:val="00DF441A"/>
    <w:rsid w:val="00DF4F39"/>
    <w:rsid w:val="00E01928"/>
    <w:rsid w:val="00E058B1"/>
    <w:rsid w:val="00E07397"/>
    <w:rsid w:val="00E1089A"/>
    <w:rsid w:val="00E11C72"/>
    <w:rsid w:val="00E120F8"/>
    <w:rsid w:val="00E1406F"/>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E6FEE"/>
    <w:rsid w:val="00EF0C4B"/>
    <w:rsid w:val="00EF139A"/>
    <w:rsid w:val="00EF2285"/>
    <w:rsid w:val="00EF46C2"/>
    <w:rsid w:val="00EF4BF1"/>
    <w:rsid w:val="00F042D7"/>
    <w:rsid w:val="00F0733E"/>
    <w:rsid w:val="00F10DAE"/>
    <w:rsid w:val="00F1357E"/>
    <w:rsid w:val="00F1673B"/>
    <w:rsid w:val="00F1702F"/>
    <w:rsid w:val="00F20764"/>
    <w:rsid w:val="00F244DB"/>
    <w:rsid w:val="00F26C23"/>
    <w:rsid w:val="00F336E5"/>
    <w:rsid w:val="00F3475C"/>
    <w:rsid w:val="00F35065"/>
    <w:rsid w:val="00F369E4"/>
    <w:rsid w:val="00F448F4"/>
    <w:rsid w:val="00F51809"/>
    <w:rsid w:val="00F52247"/>
    <w:rsid w:val="00F55EA9"/>
    <w:rsid w:val="00F5658A"/>
    <w:rsid w:val="00F600EB"/>
    <w:rsid w:val="00F61A13"/>
    <w:rsid w:val="00F62236"/>
    <w:rsid w:val="00F63163"/>
    <w:rsid w:val="00F66728"/>
    <w:rsid w:val="00F6725C"/>
    <w:rsid w:val="00F71A54"/>
    <w:rsid w:val="00F752F1"/>
    <w:rsid w:val="00F7718A"/>
    <w:rsid w:val="00F80A9C"/>
    <w:rsid w:val="00F910F9"/>
    <w:rsid w:val="00F94A6A"/>
    <w:rsid w:val="00F975ED"/>
    <w:rsid w:val="00FA3FA2"/>
    <w:rsid w:val="00FB16CF"/>
    <w:rsid w:val="00FB3033"/>
    <w:rsid w:val="00FB6DC2"/>
    <w:rsid w:val="00FB6E76"/>
    <w:rsid w:val="00FB759D"/>
    <w:rsid w:val="00FC4500"/>
    <w:rsid w:val="00FD4252"/>
    <w:rsid w:val="00FD49D0"/>
    <w:rsid w:val="00FD4BBF"/>
    <w:rsid w:val="00FD4E51"/>
    <w:rsid w:val="00FD67FB"/>
    <w:rsid w:val="00FE4469"/>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58597"/>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35148382">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1230732">
      <w:bodyDiv w:val="1"/>
      <w:marLeft w:val="0"/>
      <w:marRight w:val="0"/>
      <w:marTop w:val="0"/>
      <w:marBottom w:val="0"/>
      <w:divBdr>
        <w:top w:val="none" w:sz="0" w:space="0" w:color="auto"/>
        <w:left w:val="none" w:sz="0" w:space="0" w:color="auto"/>
        <w:bottom w:val="none" w:sz="0" w:space="0" w:color="auto"/>
        <w:right w:val="none" w:sz="0" w:space="0" w:color="auto"/>
      </w:divBdr>
    </w:div>
    <w:div w:id="283732137">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16848400">
      <w:bodyDiv w:val="1"/>
      <w:marLeft w:val="0"/>
      <w:marRight w:val="0"/>
      <w:marTop w:val="0"/>
      <w:marBottom w:val="0"/>
      <w:divBdr>
        <w:top w:val="none" w:sz="0" w:space="0" w:color="auto"/>
        <w:left w:val="none" w:sz="0" w:space="0" w:color="auto"/>
        <w:bottom w:val="none" w:sz="0" w:space="0" w:color="auto"/>
        <w:right w:val="none" w:sz="0" w:space="0" w:color="auto"/>
      </w:divBdr>
    </w:div>
    <w:div w:id="542517356">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597372943">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06043549">
      <w:bodyDiv w:val="1"/>
      <w:marLeft w:val="0"/>
      <w:marRight w:val="0"/>
      <w:marTop w:val="0"/>
      <w:marBottom w:val="0"/>
      <w:divBdr>
        <w:top w:val="none" w:sz="0" w:space="0" w:color="auto"/>
        <w:left w:val="none" w:sz="0" w:space="0" w:color="auto"/>
        <w:bottom w:val="none" w:sz="0" w:space="0" w:color="auto"/>
        <w:right w:val="none" w:sz="0" w:space="0" w:color="auto"/>
      </w:divBdr>
    </w:div>
    <w:div w:id="811219298">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47408004">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880442225">
      <w:bodyDiv w:val="1"/>
      <w:marLeft w:val="0"/>
      <w:marRight w:val="0"/>
      <w:marTop w:val="0"/>
      <w:marBottom w:val="0"/>
      <w:divBdr>
        <w:top w:val="none" w:sz="0" w:space="0" w:color="auto"/>
        <w:left w:val="none" w:sz="0" w:space="0" w:color="auto"/>
        <w:bottom w:val="none" w:sz="0" w:space="0" w:color="auto"/>
        <w:right w:val="none" w:sz="0" w:space="0" w:color="auto"/>
      </w:divBdr>
    </w:div>
    <w:div w:id="882525674">
      <w:bodyDiv w:val="1"/>
      <w:marLeft w:val="0"/>
      <w:marRight w:val="0"/>
      <w:marTop w:val="0"/>
      <w:marBottom w:val="0"/>
      <w:divBdr>
        <w:top w:val="none" w:sz="0" w:space="0" w:color="auto"/>
        <w:left w:val="none" w:sz="0" w:space="0" w:color="auto"/>
        <w:bottom w:val="none" w:sz="0" w:space="0" w:color="auto"/>
        <w:right w:val="none" w:sz="0" w:space="0" w:color="auto"/>
      </w:divBdr>
    </w:div>
    <w:div w:id="896473834">
      <w:bodyDiv w:val="1"/>
      <w:marLeft w:val="0"/>
      <w:marRight w:val="0"/>
      <w:marTop w:val="0"/>
      <w:marBottom w:val="0"/>
      <w:divBdr>
        <w:top w:val="none" w:sz="0" w:space="0" w:color="auto"/>
        <w:left w:val="none" w:sz="0" w:space="0" w:color="auto"/>
        <w:bottom w:val="none" w:sz="0" w:space="0" w:color="auto"/>
        <w:right w:val="none" w:sz="0" w:space="0" w:color="auto"/>
      </w:divBdr>
    </w:div>
    <w:div w:id="897470419">
      <w:bodyDiv w:val="1"/>
      <w:marLeft w:val="0"/>
      <w:marRight w:val="0"/>
      <w:marTop w:val="0"/>
      <w:marBottom w:val="0"/>
      <w:divBdr>
        <w:top w:val="none" w:sz="0" w:space="0" w:color="auto"/>
        <w:left w:val="none" w:sz="0" w:space="0" w:color="auto"/>
        <w:bottom w:val="none" w:sz="0" w:space="0" w:color="auto"/>
        <w:right w:val="none" w:sz="0" w:space="0" w:color="auto"/>
      </w:divBdr>
    </w:div>
    <w:div w:id="903680609">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25118505">
      <w:bodyDiv w:val="1"/>
      <w:marLeft w:val="0"/>
      <w:marRight w:val="0"/>
      <w:marTop w:val="0"/>
      <w:marBottom w:val="0"/>
      <w:divBdr>
        <w:top w:val="none" w:sz="0" w:space="0" w:color="auto"/>
        <w:left w:val="none" w:sz="0" w:space="0" w:color="auto"/>
        <w:bottom w:val="none" w:sz="0" w:space="0" w:color="auto"/>
        <w:right w:val="none" w:sz="0" w:space="0" w:color="auto"/>
      </w:divBdr>
    </w:div>
    <w:div w:id="927621099">
      <w:bodyDiv w:val="1"/>
      <w:marLeft w:val="0"/>
      <w:marRight w:val="0"/>
      <w:marTop w:val="0"/>
      <w:marBottom w:val="0"/>
      <w:divBdr>
        <w:top w:val="none" w:sz="0" w:space="0" w:color="auto"/>
        <w:left w:val="none" w:sz="0" w:space="0" w:color="auto"/>
        <w:bottom w:val="none" w:sz="0" w:space="0" w:color="auto"/>
        <w:right w:val="none" w:sz="0" w:space="0" w:color="auto"/>
      </w:divBdr>
    </w:div>
    <w:div w:id="972759328">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2073986">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35948854">
      <w:bodyDiv w:val="1"/>
      <w:marLeft w:val="0"/>
      <w:marRight w:val="0"/>
      <w:marTop w:val="0"/>
      <w:marBottom w:val="0"/>
      <w:divBdr>
        <w:top w:val="none" w:sz="0" w:space="0" w:color="auto"/>
        <w:left w:val="none" w:sz="0" w:space="0" w:color="auto"/>
        <w:bottom w:val="none" w:sz="0" w:space="0" w:color="auto"/>
        <w:right w:val="none" w:sz="0" w:space="0" w:color="auto"/>
      </w:divBdr>
    </w:div>
    <w:div w:id="1143280532">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10410885">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06744298">
      <w:bodyDiv w:val="1"/>
      <w:marLeft w:val="0"/>
      <w:marRight w:val="0"/>
      <w:marTop w:val="0"/>
      <w:marBottom w:val="0"/>
      <w:divBdr>
        <w:top w:val="none" w:sz="0" w:space="0" w:color="auto"/>
        <w:left w:val="none" w:sz="0" w:space="0" w:color="auto"/>
        <w:bottom w:val="none" w:sz="0" w:space="0" w:color="auto"/>
        <w:right w:val="none" w:sz="0" w:space="0" w:color="auto"/>
      </w:divBdr>
    </w:div>
    <w:div w:id="1338730224">
      <w:bodyDiv w:val="1"/>
      <w:marLeft w:val="0"/>
      <w:marRight w:val="0"/>
      <w:marTop w:val="0"/>
      <w:marBottom w:val="0"/>
      <w:divBdr>
        <w:top w:val="none" w:sz="0" w:space="0" w:color="auto"/>
        <w:left w:val="none" w:sz="0" w:space="0" w:color="auto"/>
        <w:bottom w:val="none" w:sz="0" w:space="0" w:color="auto"/>
        <w:right w:val="none" w:sz="0" w:space="0" w:color="auto"/>
      </w:divBdr>
    </w:div>
    <w:div w:id="135877075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2461">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495955149">
      <w:bodyDiv w:val="1"/>
      <w:marLeft w:val="0"/>
      <w:marRight w:val="0"/>
      <w:marTop w:val="0"/>
      <w:marBottom w:val="0"/>
      <w:divBdr>
        <w:top w:val="none" w:sz="0" w:space="0" w:color="auto"/>
        <w:left w:val="none" w:sz="0" w:space="0" w:color="auto"/>
        <w:bottom w:val="none" w:sz="0" w:space="0" w:color="auto"/>
        <w:right w:val="none" w:sz="0" w:space="0" w:color="auto"/>
      </w:divBdr>
    </w:div>
    <w:div w:id="1541939662">
      <w:bodyDiv w:val="1"/>
      <w:marLeft w:val="0"/>
      <w:marRight w:val="0"/>
      <w:marTop w:val="0"/>
      <w:marBottom w:val="0"/>
      <w:divBdr>
        <w:top w:val="none" w:sz="0" w:space="0" w:color="auto"/>
        <w:left w:val="none" w:sz="0" w:space="0" w:color="auto"/>
        <w:bottom w:val="none" w:sz="0" w:space="0" w:color="auto"/>
        <w:right w:val="none" w:sz="0" w:space="0" w:color="auto"/>
      </w:divBdr>
    </w:div>
    <w:div w:id="1558663241">
      <w:bodyDiv w:val="1"/>
      <w:marLeft w:val="0"/>
      <w:marRight w:val="0"/>
      <w:marTop w:val="0"/>
      <w:marBottom w:val="0"/>
      <w:divBdr>
        <w:top w:val="none" w:sz="0" w:space="0" w:color="auto"/>
        <w:left w:val="none" w:sz="0" w:space="0" w:color="auto"/>
        <w:bottom w:val="none" w:sz="0" w:space="0" w:color="auto"/>
        <w:right w:val="none" w:sz="0" w:space="0" w:color="auto"/>
      </w:divBdr>
    </w:div>
    <w:div w:id="1581137291">
      <w:bodyDiv w:val="1"/>
      <w:marLeft w:val="0"/>
      <w:marRight w:val="0"/>
      <w:marTop w:val="0"/>
      <w:marBottom w:val="0"/>
      <w:divBdr>
        <w:top w:val="none" w:sz="0" w:space="0" w:color="auto"/>
        <w:left w:val="none" w:sz="0" w:space="0" w:color="auto"/>
        <w:bottom w:val="none" w:sz="0" w:space="0" w:color="auto"/>
        <w:right w:val="none" w:sz="0" w:space="0" w:color="auto"/>
      </w:divBdr>
    </w:div>
    <w:div w:id="1607495268">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789547870">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877963453">
      <w:bodyDiv w:val="1"/>
      <w:marLeft w:val="0"/>
      <w:marRight w:val="0"/>
      <w:marTop w:val="0"/>
      <w:marBottom w:val="0"/>
      <w:divBdr>
        <w:top w:val="none" w:sz="0" w:space="0" w:color="auto"/>
        <w:left w:val="none" w:sz="0" w:space="0" w:color="auto"/>
        <w:bottom w:val="none" w:sz="0" w:space="0" w:color="auto"/>
        <w:right w:val="none" w:sz="0" w:space="0" w:color="auto"/>
      </w:divBdr>
    </w:div>
    <w:div w:id="1882668559">
      <w:bodyDiv w:val="1"/>
      <w:marLeft w:val="0"/>
      <w:marRight w:val="0"/>
      <w:marTop w:val="0"/>
      <w:marBottom w:val="0"/>
      <w:divBdr>
        <w:top w:val="none" w:sz="0" w:space="0" w:color="auto"/>
        <w:left w:val="none" w:sz="0" w:space="0" w:color="auto"/>
        <w:bottom w:val="none" w:sz="0" w:space="0" w:color="auto"/>
        <w:right w:val="none" w:sz="0" w:space="0" w:color="auto"/>
      </w:divBdr>
    </w:div>
    <w:div w:id="1930263796">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90403575">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13046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png"/><Relationship Id="rId32" Type="http://schemas.openxmlformats.org/officeDocument/2006/relationships/image" Target="media/image170.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svg"/><Relationship Id="rId1" Type="http://schemas.openxmlformats.org/officeDocument/2006/relationships/image" Target="media/image24.png"/><Relationship Id="rId4" Type="http://schemas.openxmlformats.org/officeDocument/2006/relationships/image" Target="media/image27.svg"/></Relationships>
</file>

<file path=word/_rels/footer2.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1944AD"/>
    <w:rsid w:val="00421F35"/>
    <w:rsid w:val="004C51A5"/>
    <w:rsid w:val="006F1B9C"/>
    <w:rsid w:val="006F4F40"/>
    <w:rsid w:val="0085566E"/>
    <w:rsid w:val="00980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
    <b:Tag>Pet181</b:Tag>
    <b:SourceType>InternetSite</b:SourceType>
    <b:Guid>{A82096CA-FB09-4779-8429-8A642EA285FF}</b:Guid>
    <b:Author>
      <b:Author>
        <b:NameList>
          <b:Person>
            <b:Last>Vogel</b:Last>
            <b:First>Petra</b:First>
          </b:Person>
        </b:NameList>
      </b:Author>
    </b:Author>
    <b:Title>Paaspop ontvangt recordaantal van 81.000 bezoekers</b:Title>
    <b:InternetSiteTitle>bd</b:InternetSiteTitle>
    <b:Year>2018</b:Year>
    <b:Month>April</b:Month>
    <b:Day>1</b:Day>
    <b:URL>https://www.bd.nl/schijndel/paaspop-ontvangt-recordaantal-van-81-000-bezoekers~a96429a6/</b:URL>
    <b:RefOrder>4</b:RefOrder>
  </b:Source>
  <b:Source>
    <b:Tag>Gin18</b:Tag>
    <b:SourceType>InternetSite</b:SourceType>
    <b:Guid>{1273BFB8-B503-4BC8-80DA-80CD413BD0D3}</b:Guid>
    <b:Author>
      <b:Author>
        <b:NameList>
          <b:Person>
            <b:Last>Abbink</b:Last>
            <b:First>Ginny</b:First>
          </b:Person>
        </b:NameList>
      </b:Author>
    </b:Author>
    <b:Title>Top 10 festival ergernissen?</b:Title>
    <b:InternetSiteTitle>hardfestival</b:InternetSiteTitle>
    <b:Year>2018</b:Year>
    <b:Month>Januari</b:Month>
    <b:Day>15</b:Day>
    <b:URL>https://hardfestival.nl/top-tien-festival-ergernissen/</b:URL>
    <b:RefOrder>5</b:RefOrder>
  </b:Source>
  <b:Source>
    <b:Tag>JEF18</b:Tag>
    <b:SourceType>InternetSite</b:SourceType>
    <b:Guid>{278BD7B7-6969-4A09-8425-7AD162DD2721}</b:Guid>
    <b:Author>
      <b:Author>
        <b:NameList>
          <b:Person>
            <b:Last>JEFTA</b:Last>
          </b:Person>
        </b:NameList>
      </b:Author>
    </b:Author>
    <b:Title>Festival apps: deze zes apps moet je hebben!</b:Title>
    <b:InternetSiteTitle>Tele2</b:InternetSiteTitle>
    <b:Year>2018</b:Year>
    <b:Month>Mei</b:Month>
    <b:Day>30</b:Day>
    <b:URL>https://www.tele2.nl/blog/beste-festival-apps/</b:URL>
    <b:RefOrder>6</b:RefOrder>
  </b:Source>
  <b:Source>
    <b:Tag>Noi17</b:Tag>
    <b:SourceType>InternetSite</b:SourceType>
    <b:Guid>{4D258DA6-84F4-43E8-97DE-C0D85C78C898}</b:Guid>
    <b:Author>
      <b:Author>
        <b:Corporate>Noisey</b:Corporate>
      </b:Author>
    </b:Author>
    <b:Title>Technologische innovaties die een festivak écht beter maken</b:Title>
    <b:InternetSiteTitle>Noisey</b:InternetSiteTitle>
    <b:Year>2017</b:Year>
    <b:Month>Augustus</b:Month>
    <b:Day>24</b:Day>
    <b:URL>https://noisey.vice.com/nl/article/xww4y4/technologische-innovaties-die-een-festival-echt-beter-maken</b:URL>
    <b:RefOrder>7</b:RefOrder>
  </b:Source>
  <b:Source>
    <b:Tag>Moj18</b:Tag>
    <b:SourceType>InternetSite</b:SourceType>
    <b:Guid>{45BC13A6-99DF-4CB2-8C23-6C11E982B629}</b:Guid>
    <b:Title>Lowlands Festival 2018</b:Title>
    <b:InternetSiteTitle>Google Play</b:InternetSiteTitle>
    <b:Year>2018</b:Year>
    <b:Month>Augustus</b:Month>
    <b:Day>17</b:Day>
    <b:URL>https://play.google.com/store/apps/details?id=nl.greencopper.lowlands</b:URL>
    <b:Author>
      <b:Author>
        <b:Corporate>Mojo NL</b:Corporate>
      </b:Author>
    </b:Author>
    <b:RefOrder>8</b:RefOrder>
  </b:Source>
  <b:Source>
    <b:Tag>MOJ18</b:Tag>
    <b:SourceType>InternetSite</b:SourceType>
    <b:Guid>{15FA12FC-77CD-42D3-BCF8-3031BF55F973}</b:Guid>
    <b:Author>
      <b:Author>
        <b:Corporate>MOJO NL</b:Corporate>
      </b:Author>
    </b:Author>
    <b:Title>De officiële Pinkpop 2018 app</b:Title>
    <b:InternetSiteTitle>Google Play</b:InternetSiteTitle>
    <b:Year>2018</b:Year>
    <b:Month>Juni</b:Month>
    <b:Day>14</b:Day>
    <b:URL>https://play.google.com/store/apps/details?id=be.appstrakt.pinkpop</b:URL>
    <b:RefOrder>9</b:RefOrder>
  </b:Source>
  <b:Source>
    <b:Tag>MOJ181</b:Tag>
    <b:SourceType>InternetSite</b:SourceType>
    <b:Guid>{520042A9-22E4-4CF3-A5ED-0A182F281B2A}</b:Guid>
    <b:Author>
      <b:Author>
        <b:Corporate>MOJO NL</b:Corporate>
      </b:Author>
    </b:Author>
    <b:Title>Lowlands Festival 2018</b:Title>
    <b:InternetSiteTitle>Google Play</b:InternetSiteTitle>
    <b:Year>2018</b:Year>
    <b:Month>Augustus</b:Month>
    <b:Day>17</b:Day>
    <b:URL>https://play.google.com/store/apps/details?id=nl.greencopper.lowlands</b:URL>
    <b:RefOrder>10</b:RefOrder>
  </b:Source>
  <b:Source>
    <b:Tag>MOJ182</b:Tag>
    <b:SourceType>InternetSite</b:SourceType>
    <b:Guid>{885D1CAB-160D-45CD-A21D-44547D6BBB2F}</b:Guid>
    <b:Author>
      <b:Author>
        <b:Corporate>MOJO NL</b:Corporate>
      </b:Author>
    </b:Author>
    <b:Title>Down The Rabbit Hole 2018</b:Title>
    <b:InternetSiteTitle>Google Play</b:InternetSiteTitle>
    <b:Year>2018</b:Year>
    <b:Month>Juni</b:Month>
    <b:Day>14</b:Day>
    <b:URL>https://play.google.com/store/apps/details?id=nl.downtherabbithole.festival2015</b:URL>
    <b:RefOrder>11</b:RefOrder>
  </b:Source>
  <b:Source>
    <b:Tag>MOJ183</b:Tag>
    <b:SourceType>InternetSite</b:SourceType>
    <b:Guid>{BC77CC58-82A2-4C82-82B8-A58FF948A838}</b:Guid>
    <b:Author>
      <b:Author>
        <b:Corporate>MOJO NL</b:Corporate>
      </b:Author>
    </b:Author>
    <b:Title>Official WOO HAH! 2018</b:Title>
    <b:InternetSiteTitle>Google Play</b:InternetSiteTitle>
    <b:Year>2018</b:Year>
    <b:Month>Juni </b:Month>
    <b:URL>https://play.google.com/store/apps/details?id=fm.golive.woohah94decae8</b:URL>
    <b:Day>29</b:Day>
    <b:RefOrder>12</b:RefOrder>
  </b:Source>
  <b:Source>
    <b:Tag>MOJ184</b:Tag>
    <b:SourceType>InternetSite</b:SourceType>
    <b:Guid>{B6BD6D36-4093-4083-B9B0-FB7AE9D633F4}</b:Guid>
    <b:Author>
      <b:Author>
        <b:Corporate>MOJO NL</b:Corporate>
      </b:Author>
    </b:Author>
    <b:Title>Bospop</b:Title>
    <b:InternetSiteTitle>Google Play</b:InternetSiteTitle>
    <b:Year>2018</b:Year>
    <b:Month>Jnui</b:Month>
    <b:Day>29</b:Day>
    <b:URL>https://play.google.com/store/apps/details?id=fm.golive.bospopc0d85efd</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612B9EE9-2D81-409E-82A0-F717B25A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29</Pages>
  <Words>4567</Words>
  <Characters>25121</Characters>
  <Application>Microsoft Office Word</Application>
  <DocSecurity>0</DocSecurity>
  <Lines>209</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29629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141</cp:revision>
  <dcterms:created xsi:type="dcterms:W3CDTF">2019-02-11T08:25:00Z</dcterms:created>
  <dcterms:modified xsi:type="dcterms:W3CDTF">2019-02-15T08:42:00Z</dcterms:modified>
  <cp:contentStatus>Concept</cp:contentStatus>
</cp:coreProperties>
</file>