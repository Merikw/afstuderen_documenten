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1A32B3" w:rsidRPr="00891492" w:rsidRDefault="001A32B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1A32B3" w:rsidRPr="00891492" w:rsidRDefault="001A32B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1A32B3" w:rsidRPr="00C46B38" w:rsidRDefault="001A32B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1A32B3" w:rsidRPr="00C46B38" w:rsidRDefault="001A32B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1A32B3" w:rsidRPr="00B903BA" w:rsidRDefault="001A32B3"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1A32B3" w:rsidRPr="00B903BA" w:rsidRDefault="001A32B3" w:rsidP="00891492">
                                    <w:pPr>
                                      <w:pStyle w:val="Subtitle"/>
                                      <w:rPr>
                                        <w:color w:val="FFFFFF" w:themeColor="background1"/>
                                      </w:rPr>
                                    </w:pPr>
                                    <w:r>
                                      <w:rPr>
                                        <w:color w:val="FFFFFF" w:themeColor="background1"/>
                                        <w:sz w:val="28"/>
                                      </w:rPr>
                                      <w:t>Afstudeeropdracht: Paaspop de ultieme festival App</w:t>
                                    </w:r>
                                  </w:p>
                                </w:sdtContent>
                              </w:sdt>
                              <w:p w:rsidR="001A32B3" w:rsidRPr="00B903BA" w:rsidRDefault="001A32B3" w:rsidP="00EE57D9"/>
                              <w:p w:rsidR="001A32B3" w:rsidRPr="00B903BA" w:rsidRDefault="001A32B3"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p w:rsidR="001A32B3" w:rsidRPr="00515EB5" w:rsidRDefault="001A32B3"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1A32B3" w:rsidRPr="00515EB5" w:rsidRDefault="001A32B3"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1A32B3" w:rsidRPr="00B903BA" w:rsidRDefault="001A32B3"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1A32B3" w:rsidRPr="00B903BA" w:rsidRDefault="001A32B3" w:rsidP="00891492">
                              <w:pPr>
                                <w:pStyle w:val="Subtitle"/>
                                <w:rPr>
                                  <w:color w:val="FFFFFF" w:themeColor="background1"/>
                                </w:rPr>
                              </w:pPr>
                              <w:r>
                                <w:rPr>
                                  <w:color w:val="FFFFFF" w:themeColor="background1"/>
                                  <w:sz w:val="28"/>
                                </w:rPr>
                                <w:t>Afstudeeropdracht: Paaspop de ultieme festival App</w:t>
                              </w:r>
                            </w:p>
                          </w:sdtContent>
                        </w:sdt>
                        <w:p w:rsidR="001A32B3" w:rsidRPr="00B903BA" w:rsidRDefault="001A32B3" w:rsidP="00EE57D9"/>
                        <w:p w:rsidR="001A32B3" w:rsidRPr="00B903BA" w:rsidRDefault="001A32B3"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p w:rsidR="001A32B3" w:rsidRPr="00515EB5" w:rsidRDefault="001A32B3"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1A32B3" w:rsidRPr="00515EB5" w:rsidRDefault="001A32B3"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1A32B3" w:rsidRPr="00B903BA" w:rsidRDefault="001A32B3" w:rsidP="004D331A">
                            <w:pPr>
                              <w:spacing w:after="0"/>
                              <w:rPr>
                                <w:b/>
                                <w:color w:val="00A3E0" w:themeColor="accent1"/>
                                <w:sz w:val="16"/>
                                <w:szCs w:val="16"/>
                              </w:rPr>
                            </w:pPr>
                            <w:r w:rsidRPr="00B903BA">
                              <w:rPr>
                                <w:b/>
                                <w:color w:val="00A3E0" w:themeColor="accent1"/>
                                <w:sz w:val="16"/>
                                <w:szCs w:val="16"/>
                              </w:rPr>
                              <w:t>Hoofdkantoor</w:t>
                            </w:r>
                          </w:p>
                          <w:p w:rsidR="001A32B3" w:rsidRPr="00B903BA" w:rsidRDefault="001A32B3" w:rsidP="004D331A">
                            <w:pPr>
                              <w:spacing w:after="0"/>
                              <w:rPr>
                                <w:color w:val="00A3E0" w:themeColor="accent1"/>
                                <w:sz w:val="16"/>
                                <w:szCs w:val="16"/>
                              </w:rPr>
                            </w:pPr>
                            <w:r w:rsidRPr="00B903BA">
                              <w:rPr>
                                <w:color w:val="00A3E0" w:themeColor="accent1"/>
                                <w:sz w:val="16"/>
                                <w:szCs w:val="16"/>
                              </w:rPr>
                              <w:t>Kruisboog 42</w:t>
                            </w:r>
                          </w:p>
                          <w:p w:rsidR="001A32B3" w:rsidRPr="00B903BA" w:rsidRDefault="001A32B3" w:rsidP="004D331A">
                            <w:pPr>
                              <w:spacing w:after="0"/>
                              <w:rPr>
                                <w:color w:val="00A3E0" w:themeColor="accent1"/>
                                <w:sz w:val="16"/>
                                <w:szCs w:val="16"/>
                              </w:rPr>
                            </w:pPr>
                            <w:r w:rsidRPr="00B903BA">
                              <w:rPr>
                                <w:color w:val="00A3E0" w:themeColor="accent1"/>
                                <w:sz w:val="16"/>
                                <w:szCs w:val="16"/>
                              </w:rPr>
                              <w:t>3905 TG Veenendaal</w:t>
                            </w:r>
                          </w:p>
                          <w:p w:rsidR="001A32B3" w:rsidRPr="00B903BA" w:rsidRDefault="001A32B3" w:rsidP="004D331A">
                            <w:pPr>
                              <w:spacing w:after="0"/>
                              <w:rPr>
                                <w:color w:val="00A3E0" w:themeColor="accent1"/>
                                <w:sz w:val="16"/>
                                <w:szCs w:val="16"/>
                              </w:rPr>
                            </w:pPr>
                            <w:r w:rsidRPr="00B903BA">
                              <w:rPr>
                                <w:color w:val="00A3E0" w:themeColor="accent1"/>
                                <w:sz w:val="16"/>
                                <w:szCs w:val="16"/>
                              </w:rPr>
                              <w:t>Nederland</w:t>
                            </w:r>
                          </w:p>
                          <w:p w:rsidR="001A32B3" w:rsidRPr="00B903BA" w:rsidRDefault="001A32B3" w:rsidP="004D331A">
                            <w:pPr>
                              <w:spacing w:after="0"/>
                              <w:rPr>
                                <w:color w:val="00A3E0" w:themeColor="accent1"/>
                                <w:sz w:val="16"/>
                                <w:szCs w:val="16"/>
                              </w:rPr>
                            </w:pPr>
                            <w:r w:rsidRPr="00B903BA">
                              <w:rPr>
                                <w:color w:val="00A3E0" w:themeColor="accent1"/>
                                <w:sz w:val="16"/>
                                <w:szCs w:val="16"/>
                              </w:rPr>
                              <w:t>Tel. +31(0)318 - 55 20 20</w:t>
                            </w:r>
                          </w:p>
                          <w:p w:rsidR="001A32B3" w:rsidRPr="00B903BA" w:rsidRDefault="001A32B3" w:rsidP="004D331A">
                            <w:pPr>
                              <w:spacing w:after="0"/>
                              <w:rPr>
                                <w:color w:val="00A3E0" w:themeColor="accent1"/>
                                <w:sz w:val="16"/>
                                <w:szCs w:val="16"/>
                              </w:rPr>
                            </w:pPr>
                            <w:r w:rsidRPr="00B903BA">
                              <w:rPr>
                                <w:color w:val="00A3E0" w:themeColor="accent1"/>
                                <w:sz w:val="16"/>
                                <w:szCs w:val="16"/>
                              </w:rPr>
                              <w:t>Fax +31(0)318 - 55 23 55</w:t>
                            </w:r>
                          </w:p>
                          <w:p w:rsidR="001A32B3" w:rsidRPr="00B903BA" w:rsidRDefault="001A32B3" w:rsidP="004D331A">
                            <w:pPr>
                              <w:spacing w:after="0"/>
                              <w:rPr>
                                <w:color w:val="00A3E0" w:themeColor="accent1"/>
                                <w:sz w:val="16"/>
                                <w:szCs w:val="16"/>
                              </w:rPr>
                            </w:pPr>
                          </w:p>
                          <w:p w:rsidR="001A32B3" w:rsidRPr="00B903BA" w:rsidRDefault="001A32B3" w:rsidP="004D331A">
                            <w:pPr>
                              <w:spacing w:after="0"/>
                              <w:rPr>
                                <w:b/>
                                <w:color w:val="00A3E0" w:themeColor="accent1"/>
                                <w:sz w:val="16"/>
                                <w:szCs w:val="16"/>
                              </w:rPr>
                            </w:pPr>
                            <w:r w:rsidRPr="00B903BA">
                              <w:rPr>
                                <w:b/>
                                <w:color w:val="00A3E0" w:themeColor="accent1"/>
                                <w:sz w:val="16"/>
                                <w:szCs w:val="16"/>
                              </w:rPr>
                              <w:t>Kenniscentrum</w:t>
                            </w:r>
                          </w:p>
                          <w:p w:rsidR="001A32B3" w:rsidRPr="00B903BA" w:rsidRDefault="001A32B3" w:rsidP="004D331A">
                            <w:pPr>
                              <w:spacing w:after="0"/>
                              <w:rPr>
                                <w:color w:val="00A3E0" w:themeColor="accent1"/>
                                <w:sz w:val="16"/>
                                <w:szCs w:val="16"/>
                              </w:rPr>
                            </w:pPr>
                            <w:r w:rsidRPr="00B903BA">
                              <w:rPr>
                                <w:color w:val="00A3E0" w:themeColor="accent1"/>
                                <w:sz w:val="16"/>
                                <w:szCs w:val="16"/>
                              </w:rPr>
                              <w:t>De Smalle Zijde 39</w:t>
                            </w:r>
                          </w:p>
                          <w:p w:rsidR="001A32B3" w:rsidRPr="00B903BA" w:rsidRDefault="001A32B3" w:rsidP="004D331A">
                            <w:pPr>
                              <w:spacing w:after="0"/>
                              <w:rPr>
                                <w:color w:val="00A3E0" w:themeColor="accent1"/>
                                <w:sz w:val="16"/>
                                <w:szCs w:val="16"/>
                              </w:rPr>
                            </w:pPr>
                            <w:r w:rsidRPr="00B903BA">
                              <w:rPr>
                                <w:color w:val="00A3E0" w:themeColor="accent1"/>
                                <w:sz w:val="16"/>
                                <w:szCs w:val="16"/>
                              </w:rPr>
                              <w:t>3903 LM Veenendaal</w:t>
                            </w:r>
                          </w:p>
                          <w:p w:rsidR="001A32B3" w:rsidRPr="00B903BA" w:rsidRDefault="001A32B3" w:rsidP="004D331A">
                            <w:pPr>
                              <w:spacing w:after="0"/>
                              <w:rPr>
                                <w:color w:val="00A3E0" w:themeColor="accent1"/>
                                <w:sz w:val="16"/>
                                <w:szCs w:val="16"/>
                              </w:rPr>
                            </w:pPr>
                            <w:r w:rsidRPr="00B903BA">
                              <w:rPr>
                                <w:color w:val="00A3E0" w:themeColor="accent1"/>
                                <w:sz w:val="16"/>
                                <w:szCs w:val="16"/>
                              </w:rPr>
                              <w:t>Tel. +31(0)318 - 50 11 19</w:t>
                            </w:r>
                          </w:p>
                          <w:p w:rsidR="001A32B3" w:rsidRPr="00B903BA" w:rsidRDefault="001A32B3" w:rsidP="004D331A">
                            <w:pPr>
                              <w:spacing w:after="0"/>
                              <w:rPr>
                                <w:color w:val="00A3E0" w:themeColor="accent1"/>
                                <w:sz w:val="16"/>
                                <w:szCs w:val="16"/>
                              </w:rPr>
                            </w:pPr>
                            <w:r w:rsidRPr="00B903BA">
                              <w:rPr>
                                <w:color w:val="00A3E0" w:themeColor="accent1"/>
                                <w:sz w:val="16"/>
                                <w:szCs w:val="16"/>
                              </w:rPr>
                              <w:t>Fax +31(0)318 - 51 83 59</w:t>
                            </w:r>
                          </w:p>
                          <w:p w:rsidR="001A32B3" w:rsidRPr="00B903BA" w:rsidRDefault="001A32B3" w:rsidP="004D331A">
                            <w:pPr>
                              <w:spacing w:after="0"/>
                              <w:rPr>
                                <w:color w:val="00A3E0" w:themeColor="accent1"/>
                                <w:sz w:val="16"/>
                                <w:szCs w:val="16"/>
                              </w:rPr>
                            </w:pPr>
                          </w:p>
                          <w:p w:rsidR="001A32B3" w:rsidRPr="0050035A" w:rsidRDefault="001A32B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1A32B3" w:rsidRPr="0050035A" w:rsidRDefault="001A32B3" w:rsidP="004D331A">
                            <w:pPr>
                              <w:spacing w:after="0"/>
                              <w:rPr>
                                <w:color w:val="00A3E0" w:themeColor="accent1"/>
                                <w:sz w:val="16"/>
                                <w:szCs w:val="16"/>
                              </w:rPr>
                            </w:pPr>
                            <w:r w:rsidRPr="0050035A">
                              <w:rPr>
                                <w:color w:val="00A3E0" w:themeColor="accent1"/>
                                <w:sz w:val="16"/>
                                <w:szCs w:val="16"/>
                              </w:rPr>
                              <w:t>www.Info Support.com</w:t>
                            </w:r>
                          </w:p>
                          <w:p w:rsidR="001A32B3" w:rsidRPr="0050035A" w:rsidRDefault="001A32B3" w:rsidP="004D331A">
                            <w:pPr>
                              <w:spacing w:after="0"/>
                              <w:rPr>
                                <w:color w:val="00A3E0" w:themeColor="accent1"/>
                                <w:sz w:val="16"/>
                                <w:szCs w:val="16"/>
                              </w:rPr>
                            </w:pPr>
                          </w:p>
                          <w:p w:rsidR="001A32B3" w:rsidRPr="00B903BA" w:rsidRDefault="001A32B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1A32B3" w:rsidRPr="0050035A" w:rsidRDefault="001A32B3" w:rsidP="004D331A">
                            <w:pPr>
                              <w:spacing w:after="0"/>
                              <w:rPr>
                                <w:color w:val="00A3E0" w:themeColor="accent1"/>
                                <w:sz w:val="16"/>
                                <w:szCs w:val="16"/>
                              </w:rPr>
                            </w:pPr>
                            <w:r w:rsidRPr="0050035A">
                              <w:rPr>
                                <w:color w:val="00A3E0" w:themeColor="accent1"/>
                                <w:sz w:val="16"/>
                                <w:szCs w:val="16"/>
                              </w:rPr>
                              <w:t>BTW NL8062.30.277B01</w:t>
                            </w:r>
                          </w:p>
                          <w:p w:rsidR="001A32B3" w:rsidRPr="00B903BA" w:rsidRDefault="001A32B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BIC RABONL2U</w:t>
                            </w:r>
                          </w:p>
                          <w:p w:rsidR="001A32B3" w:rsidRPr="0050035A" w:rsidRDefault="001A32B3" w:rsidP="004D331A">
                            <w:pPr>
                              <w:spacing w:after="0"/>
                              <w:rPr>
                                <w:color w:val="00A3E0" w:themeColor="accent1"/>
                                <w:sz w:val="16"/>
                                <w:szCs w:val="16"/>
                                <w:lang w:val="en-US"/>
                              </w:rPr>
                            </w:pP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1A32B3" w:rsidRPr="00B903BA" w:rsidRDefault="001A32B3" w:rsidP="004D331A">
                      <w:pPr>
                        <w:spacing w:after="0"/>
                        <w:rPr>
                          <w:b/>
                          <w:color w:val="00A3E0" w:themeColor="accent1"/>
                          <w:sz w:val="16"/>
                          <w:szCs w:val="16"/>
                        </w:rPr>
                      </w:pPr>
                      <w:r w:rsidRPr="00B903BA">
                        <w:rPr>
                          <w:b/>
                          <w:color w:val="00A3E0" w:themeColor="accent1"/>
                          <w:sz w:val="16"/>
                          <w:szCs w:val="16"/>
                        </w:rPr>
                        <w:t>Hoofdkantoor</w:t>
                      </w:r>
                    </w:p>
                    <w:p w:rsidR="001A32B3" w:rsidRPr="00B903BA" w:rsidRDefault="001A32B3" w:rsidP="004D331A">
                      <w:pPr>
                        <w:spacing w:after="0"/>
                        <w:rPr>
                          <w:color w:val="00A3E0" w:themeColor="accent1"/>
                          <w:sz w:val="16"/>
                          <w:szCs w:val="16"/>
                        </w:rPr>
                      </w:pPr>
                      <w:r w:rsidRPr="00B903BA">
                        <w:rPr>
                          <w:color w:val="00A3E0" w:themeColor="accent1"/>
                          <w:sz w:val="16"/>
                          <w:szCs w:val="16"/>
                        </w:rPr>
                        <w:t>Kruisboog 42</w:t>
                      </w:r>
                    </w:p>
                    <w:p w:rsidR="001A32B3" w:rsidRPr="00B903BA" w:rsidRDefault="001A32B3" w:rsidP="004D331A">
                      <w:pPr>
                        <w:spacing w:after="0"/>
                        <w:rPr>
                          <w:color w:val="00A3E0" w:themeColor="accent1"/>
                          <w:sz w:val="16"/>
                          <w:szCs w:val="16"/>
                        </w:rPr>
                      </w:pPr>
                      <w:r w:rsidRPr="00B903BA">
                        <w:rPr>
                          <w:color w:val="00A3E0" w:themeColor="accent1"/>
                          <w:sz w:val="16"/>
                          <w:szCs w:val="16"/>
                        </w:rPr>
                        <w:t>3905 TG Veenendaal</w:t>
                      </w:r>
                    </w:p>
                    <w:p w:rsidR="001A32B3" w:rsidRPr="00B903BA" w:rsidRDefault="001A32B3" w:rsidP="004D331A">
                      <w:pPr>
                        <w:spacing w:after="0"/>
                        <w:rPr>
                          <w:color w:val="00A3E0" w:themeColor="accent1"/>
                          <w:sz w:val="16"/>
                          <w:szCs w:val="16"/>
                        </w:rPr>
                      </w:pPr>
                      <w:r w:rsidRPr="00B903BA">
                        <w:rPr>
                          <w:color w:val="00A3E0" w:themeColor="accent1"/>
                          <w:sz w:val="16"/>
                          <w:szCs w:val="16"/>
                        </w:rPr>
                        <w:t>Nederland</w:t>
                      </w:r>
                    </w:p>
                    <w:p w:rsidR="001A32B3" w:rsidRPr="00B903BA" w:rsidRDefault="001A32B3" w:rsidP="004D331A">
                      <w:pPr>
                        <w:spacing w:after="0"/>
                        <w:rPr>
                          <w:color w:val="00A3E0" w:themeColor="accent1"/>
                          <w:sz w:val="16"/>
                          <w:szCs w:val="16"/>
                        </w:rPr>
                      </w:pPr>
                      <w:r w:rsidRPr="00B903BA">
                        <w:rPr>
                          <w:color w:val="00A3E0" w:themeColor="accent1"/>
                          <w:sz w:val="16"/>
                          <w:szCs w:val="16"/>
                        </w:rPr>
                        <w:t>Tel. +31(0)318 - 55 20 20</w:t>
                      </w:r>
                    </w:p>
                    <w:p w:rsidR="001A32B3" w:rsidRPr="00B903BA" w:rsidRDefault="001A32B3" w:rsidP="004D331A">
                      <w:pPr>
                        <w:spacing w:after="0"/>
                        <w:rPr>
                          <w:color w:val="00A3E0" w:themeColor="accent1"/>
                          <w:sz w:val="16"/>
                          <w:szCs w:val="16"/>
                        </w:rPr>
                      </w:pPr>
                      <w:r w:rsidRPr="00B903BA">
                        <w:rPr>
                          <w:color w:val="00A3E0" w:themeColor="accent1"/>
                          <w:sz w:val="16"/>
                          <w:szCs w:val="16"/>
                        </w:rPr>
                        <w:t>Fax +31(0)318 - 55 23 55</w:t>
                      </w:r>
                    </w:p>
                    <w:p w:rsidR="001A32B3" w:rsidRPr="00B903BA" w:rsidRDefault="001A32B3" w:rsidP="004D331A">
                      <w:pPr>
                        <w:spacing w:after="0"/>
                        <w:rPr>
                          <w:color w:val="00A3E0" w:themeColor="accent1"/>
                          <w:sz w:val="16"/>
                          <w:szCs w:val="16"/>
                        </w:rPr>
                      </w:pPr>
                    </w:p>
                    <w:p w:rsidR="001A32B3" w:rsidRPr="00B903BA" w:rsidRDefault="001A32B3" w:rsidP="004D331A">
                      <w:pPr>
                        <w:spacing w:after="0"/>
                        <w:rPr>
                          <w:b/>
                          <w:color w:val="00A3E0" w:themeColor="accent1"/>
                          <w:sz w:val="16"/>
                          <w:szCs w:val="16"/>
                        </w:rPr>
                      </w:pPr>
                      <w:r w:rsidRPr="00B903BA">
                        <w:rPr>
                          <w:b/>
                          <w:color w:val="00A3E0" w:themeColor="accent1"/>
                          <w:sz w:val="16"/>
                          <w:szCs w:val="16"/>
                        </w:rPr>
                        <w:t>Kenniscentrum</w:t>
                      </w:r>
                    </w:p>
                    <w:p w:rsidR="001A32B3" w:rsidRPr="00B903BA" w:rsidRDefault="001A32B3" w:rsidP="004D331A">
                      <w:pPr>
                        <w:spacing w:after="0"/>
                        <w:rPr>
                          <w:color w:val="00A3E0" w:themeColor="accent1"/>
                          <w:sz w:val="16"/>
                          <w:szCs w:val="16"/>
                        </w:rPr>
                      </w:pPr>
                      <w:r w:rsidRPr="00B903BA">
                        <w:rPr>
                          <w:color w:val="00A3E0" w:themeColor="accent1"/>
                          <w:sz w:val="16"/>
                          <w:szCs w:val="16"/>
                        </w:rPr>
                        <w:t>De Smalle Zijde 39</w:t>
                      </w:r>
                    </w:p>
                    <w:p w:rsidR="001A32B3" w:rsidRPr="00B903BA" w:rsidRDefault="001A32B3" w:rsidP="004D331A">
                      <w:pPr>
                        <w:spacing w:after="0"/>
                        <w:rPr>
                          <w:color w:val="00A3E0" w:themeColor="accent1"/>
                          <w:sz w:val="16"/>
                          <w:szCs w:val="16"/>
                        </w:rPr>
                      </w:pPr>
                      <w:r w:rsidRPr="00B903BA">
                        <w:rPr>
                          <w:color w:val="00A3E0" w:themeColor="accent1"/>
                          <w:sz w:val="16"/>
                          <w:szCs w:val="16"/>
                        </w:rPr>
                        <w:t>3903 LM Veenendaal</w:t>
                      </w:r>
                    </w:p>
                    <w:p w:rsidR="001A32B3" w:rsidRPr="00B903BA" w:rsidRDefault="001A32B3" w:rsidP="004D331A">
                      <w:pPr>
                        <w:spacing w:after="0"/>
                        <w:rPr>
                          <w:color w:val="00A3E0" w:themeColor="accent1"/>
                          <w:sz w:val="16"/>
                          <w:szCs w:val="16"/>
                        </w:rPr>
                      </w:pPr>
                      <w:r w:rsidRPr="00B903BA">
                        <w:rPr>
                          <w:color w:val="00A3E0" w:themeColor="accent1"/>
                          <w:sz w:val="16"/>
                          <w:szCs w:val="16"/>
                        </w:rPr>
                        <w:t>Tel. +31(0)318 - 50 11 19</w:t>
                      </w:r>
                    </w:p>
                    <w:p w:rsidR="001A32B3" w:rsidRPr="00B903BA" w:rsidRDefault="001A32B3" w:rsidP="004D331A">
                      <w:pPr>
                        <w:spacing w:after="0"/>
                        <w:rPr>
                          <w:color w:val="00A3E0" w:themeColor="accent1"/>
                          <w:sz w:val="16"/>
                          <w:szCs w:val="16"/>
                        </w:rPr>
                      </w:pPr>
                      <w:r w:rsidRPr="00B903BA">
                        <w:rPr>
                          <w:color w:val="00A3E0" w:themeColor="accent1"/>
                          <w:sz w:val="16"/>
                          <w:szCs w:val="16"/>
                        </w:rPr>
                        <w:t>Fax +31(0)318 - 51 83 59</w:t>
                      </w:r>
                    </w:p>
                    <w:p w:rsidR="001A32B3" w:rsidRPr="00B903BA" w:rsidRDefault="001A32B3" w:rsidP="004D331A">
                      <w:pPr>
                        <w:spacing w:after="0"/>
                        <w:rPr>
                          <w:color w:val="00A3E0" w:themeColor="accent1"/>
                          <w:sz w:val="16"/>
                          <w:szCs w:val="16"/>
                        </w:rPr>
                      </w:pPr>
                    </w:p>
                    <w:p w:rsidR="001A32B3" w:rsidRPr="0050035A" w:rsidRDefault="001A32B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1A32B3" w:rsidRPr="0050035A" w:rsidRDefault="001A32B3" w:rsidP="004D331A">
                      <w:pPr>
                        <w:spacing w:after="0"/>
                        <w:rPr>
                          <w:color w:val="00A3E0" w:themeColor="accent1"/>
                          <w:sz w:val="16"/>
                          <w:szCs w:val="16"/>
                        </w:rPr>
                      </w:pPr>
                      <w:r w:rsidRPr="0050035A">
                        <w:rPr>
                          <w:color w:val="00A3E0" w:themeColor="accent1"/>
                          <w:sz w:val="16"/>
                          <w:szCs w:val="16"/>
                        </w:rPr>
                        <w:t>www.Info Support.com</w:t>
                      </w:r>
                    </w:p>
                    <w:p w:rsidR="001A32B3" w:rsidRPr="0050035A" w:rsidRDefault="001A32B3" w:rsidP="004D331A">
                      <w:pPr>
                        <w:spacing w:after="0"/>
                        <w:rPr>
                          <w:color w:val="00A3E0" w:themeColor="accent1"/>
                          <w:sz w:val="16"/>
                          <w:szCs w:val="16"/>
                        </w:rPr>
                      </w:pPr>
                    </w:p>
                    <w:p w:rsidR="001A32B3" w:rsidRPr="00B903BA" w:rsidRDefault="001A32B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1A32B3" w:rsidRPr="0050035A" w:rsidRDefault="001A32B3" w:rsidP="004D331A">
                      <w:pPr>
                        <w:spacing w:after="0"/>
                        <w:rPr>
                          <w:color w:val="00A3E0" w:themeColor="accent1"/>
                          <w:sz w:val="16"/>
                          <w:szCs w:val="16"/>
                        </w:rPr>
                      </w:pPr>
                      <w:r w:rsidRPr="0050035A">
                        <w:rPr>
                          <w:color w:val="00A3E0" w:themeColor="accent1"/>
                          <w:sz w:val="16"/>
                          <w:szCs w:val="16"/>
                        </w:rPr>
                        <w:t>BTW NL8062.30.277B01</w:t>
                      </w:r>
                    </w:p>
                    <w:p w:rsidR="001A32B3" w:rsidRPr="00B903BA" w:rsidRDefault="001A32B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BIC RABONL2U</w:t>
                      </w:r>
                    </w:p>
                    <w:p w:rsidR="001A32B3" w:rsidRPr="0050035A" w:rsidRDefault="001A32B3" w:rsidP="004D331A">
                      <w:pPr>
                        <w:spacing w:after="0"/>
                        <w:rPr>
                          <w:color w:val="00A3E0" w:themeColor="accent1"/>
                          <w:sz w:val="16"/>
                          <w:szCs w:val="16"/>
                          <w:lang w:val="en-US"/>
                        </w:rPr>
                      </w:pP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1A32B3" w:rsidRPr="0050035A" w:rsidRDefault="001A32B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1A32B3"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Title  \* MERGEFORMAT ">
              <w:r w:rsidR="000657DB">
                <w:t>Titel</w:t>
              </w:r>
            </w:fldSimple>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Project  \* MERGEFORMAT ">
              <w:r w:rsidR="000657DB">
                <w:t>Project</w:t>
              </w:r>
            </w:fldSimple>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Version  \* MERGEFORMAT ">
              <w:r w:rsidR="000657DB">
                <w:t>Versie</w:t>
              </w:r>
            </w:fldSimple>
          </w:p>
        </w:tc>
        <w:tc>
          <w:tcPr>
            <w:tcW w:w="4535" w:type="dxa"/>
          </w:tcPr>
          <w:p w:rsidR="004F0F73" w:rsidRPr="006333B1" w:rsidRDefault="001A32B3"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Status  \* MERGEFORMAT ">
              <w:r w:rsidR="000657DB">
                <w:t>Status</w:t>
              </w:r>
            </w:fldSimple>
          </w:p>
        </w:tc>
        <w:tc>
          <w:tcPr>
            <w:tcW w:w="4535" w:type="dxa"/>
          </w:tcPr>
          <w:p w:rsidR="004F0F73" w:rsidRPr="006333B1" w:rsidRDefault="001A32B3"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Date  \* MERGEFORMAT ">
              <w:r w:rsidR="000657DB">
                <w:t>Datum</w:t>
              </w:r>
            </w:fldSimple>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File  \* MERGEFORMAT ">
              <w:r w:rsidR="000657DB">
                <w:t>Bestand</w:t>
              </w:r>
            </w:fldSimple>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A32B3" w:rsidP="005238E2">
            <w:pPr>
              <w:pStyle w:val="NoSpacing"/>
            </w:pPr>
            <w:fldSimple w:instr=" DOCVARIABLE  txtCompany  \* MERGEFORMAT ">
              <w:r w:rsidR="000657DB">
                <w:t>Bedrijf</w:t>
              </w:r>
            </w:fldSimple>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1A32B3" w:rsidP="00117EC4">
      <w:pPr>
        <w:pStyle w:val="Kop1Ongenummerd"/>
      </w:pPr>
      <w:fldSimple w:instr=" DOCVARIABLE  txtHistory  \* MERGEFORMAT ">
        <w:r w:rsidR="000657DB">
          <w:t>Historie</w:t>
        </w:r>
      </w:fldSimple>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A32B3" w:rsidP="000A3272">
            <w:pPr>
              <w:pStyle w:val="NoSpacing"/>
            </w:pPr>
            <w:fldSimple w:instr=" DOCVARIABLE  txtVersion  \* MERGEFORMAT ">
              <w:r w:rsidR="000657DB">
                <w:t>Versie</w:t>
              </w:r>
            </w:fldSimple>
          </w:p>
        </w:tc>
        <w:tc>
          <w:tcPr>
            <w:tcW w:w="1417" w:type="dxa"/>
          </w:tcPr>
          <w:p w:rsidR="00891492" w:rsidRPr="006333B1" w:rsidRDefault="001A32B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891492" w:rsidRPr="006333B1" w:rsidRDefault="001A32B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2048" w:type="dxa"/>
          </w:tcPr>
          <w:p w:rsidR="00891492" w:rsidRPr="006333B1" w:rsidRDefault="001A32B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0657DB">
                <w:t>Auteur</w:t>
              </w:r>
            </w:fldSimple>
          </w:p>
        </w:tc>
        <w:tc>
          <w:tcPr>
            <w:tcW w:w="2870" w:type="dxa"/>
          </w:tcPr>
          <w:p w:rsidR="00891492" w:rsidRPr="006333B1" w:rsidRDefault="001A32B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0657DB">
                <w:t>Wijziging</w:t>
              </w:r>
            </w:fldSimple>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1A32B3" w:rsidP="00891492">
      <w:pPr>
        <w:pStyle w:val="Kop1Ongenummerd"/>
      </w:pPr>
      <w:fldSimple w:instr=" DOCVARIABLE  txtDistribution  \* MERGEFORMAT ">
        <w:r w:rsidR="000657DB">
          <w:t>Distributielijst</w:t>
        </w:r>
      </w:fldSimple>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1A32B3" w:rsidP="00A67EED">
            <w:pPr>
              <w:pStyle w:val="NoSpacing"/>
            </w:pPr>
            <w:fldSimple w:instr=" DOCVARIABLE  txtVersion  \* MERGEFORMAT ">
              <w:r w:rsidR="000657DB">
                <w:t>Versie</w:t>
              </w:r>
            </w:fldSimple>
          </w:p>
        </w:tc>
        <w:tc>
          <w:tcPr>
            <w:tcW w:w="1417" w:type="dxa"/>
          </w:tcPr>
          <w:p w:rsidR="00A67EED" w:rsidRPr="006333B1" w:rsidRDefault="001A32B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A67EED" w:rsidRPr="006333B1" w:rsidRDefault="001A32B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4918" w:type="dxa"/>
          </w:tcPr>
          <w:p w:rsidR="00A67EED" w:rsidRPr="006333B1" w:rsidRDefault="001A32B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0657DB">
                <w:t>Aan</w:t>
              </w:r>
            </w:fldSimple>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1A32B3" w:rsidRPr="00B903BA" w:rsidRDefault="001A32B3" w:rsidP="00891492">
                            <w:pPr>
                              <w:rPr>
                                <w:b/>
                                <w:color w:val="003865" w:themeColor="text2"/>
                              </w:rPr>
                            </w:pPr>
                            <w:r w:rsidRPr="00B903BA">
                              <w:rPr>
                                <w:b/>
                                <w:color w:val="003865" w:themeColor="text2"/>
                              </w:rPr>
                              <w:t>© Info Support B.V., Veenendaal 2019</w:t>
                            </w:r>
                          </w:p>
                          <w:p w:rsidR="001A32B3" w:rsidRPr="00B903BA" w:rsidRDefault="001A32B3" w:rsidP="00891492">
                            <w:pPr>
                              <w:rPr>
                                <w:b/>
                                <w:color w:val="003865" w:themeColor="text2"/>
                              </w:rPr>
                            </w:pPr>
                          </w:p>
                          <w:p w:rsidR="001A32B3" w:rsidRPr="00B903BA" w:rsidRDefault="001A32B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1A32B3" w:rsidRPr="00B903BA" w:rsidRDefault="001A32B3" w:rsidP="00891492">
                            <w:pPr>
                              <w:rPr>
                                <w:b/>
                                <w:color w:val="003865" w:themeColor="text2"/>
                              </w:rPr>
                            </w:pPr>
                          </w:p>
                          <w:p w:rsidR="001A32B3" w:rsidRPr="00B903BA" w:rsidRDefault="001A32B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1A32B3" w:rsidRPr="00B903BA" w:rsidRDefault="001A32B3" w:rsidP="00891492">
                            <w:pPr>
                              <w:rPr>
                                <w:b/>
                                <w:color w:val="003865" w:themeColor="text2"/>
                                <w:lang w:val="en-US"/>
                              </w:rPr>
                            </w:pPr>
                          </w:p>
                          <w:p w:rsidR="001A32B3" w:rsidRPr="00B8704B" w:rsidRDefault="001A32B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1A32B3" w:rsidRPr="00B903BA" w:rsidRDefault="001A32B3" w:rsidP="00891492">
                      <w:pPr>
                        <w:rPr>
                          <w:b/>
                          <w:color w:val="003865" w:themeColor="text2"/>
                        </w:rPr>
                      </w:pPr>
                      <w:r w:rsidRPr="00B903BA">
                        <w:rPr>
                          <w:b/>
                          <w:color w:val="003865" w:themeColor="text2"/>
                        </w:rPr>
                        <w:t>© Info Support B.V., Veenendaal 2019</w:t>
                      </w:r>
                    </w:p>
                    <w:p w:rsidR="001A32B3" w:rsidRPr="00B903BA" w:rsidRDefault="001A32B3" w:rsidP="00891492">
                      <w:pPr>
                        <w:rPr>
                          <w:b/>
                          <w:color w:val="003865" w:themeColor="text2"/>
                        </w:rPr>
                      </w:pPr>
                    </w:p>
                    <w:p w:rsidR="001A32B3" w:rsidRPr="00B903BA" w:rsidRDefault="001A32B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1A32B3" w:rsidRPr="00B903BA" w:rsidRDefault="001A32B3" w:rsidP="00891492">
                      <w:pPr>
                        <w:rPr>
                          <w:b/>
                          <w:color w:val="003865" w:themeColor="text2"/>
                        </w:rPr>
                      </w:pPr>
                    </w:p>
                    <w:p w:rsidR="001A32B3" w:rsidRPr="00B903BA" w:rsidRDefault="001A32B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1A32B3" w:rsidRPr="00B903BA" w:rsidRDefault="001A32B3" w:rsidP="00891492">
                      <w:pPr>
                        <w:rPr>
                          <w:b/>
                          <w:color w:val="003865" w:themeColor="text2"/>
                          <w:lang w:val="en-US"/>
                        </w:rPr>
                      </w:pPr>
                    </w:p>
                    <w:p w:rsidR="001A32B3" w:rsidRPr="00B8704B" w:rsidRDefault="001A32B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2689298"/>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2689299"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1A32B3"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2689298" w:history="1">
            <w:r w:rsidR="001A32B3" w:rsidRPr="00BF60DE">
              <w:rPr>
                <w:rStyle w:val="Hyperlink"/>
              </w:rPr>
              <w:t>1.</w:t>
            </w:r>
            <w:r w:rsidR="001A32B3">
              <w:rPr>
                <w:b w:val="0"/>
                <w:color w:val="auto"/>
                <w:sz w:val="22"/>
                <w:lang w:val="nl-NL"/>
              </w:rPr>
              <w:tab/>
            </w:r>
            <w:r w:rsidR="001A32B3" w:rsidRPr="00BF60DE">
              <w:rPr>
                <w:rStyle w:val="Hyperlink"/>
              </w:rPr>
              <w:t>Inleiding</w:t>
            </w:r>
            <w:r w:rsidR="001A32B3">
              <w:rPr>
                <w:webHidden/>
              </w:rPr>
              <w:tab/>
            </w:r>
            <w:r w:rsidR="001A32B3">
              <w:rPr>
                <w:webHidden/>
              </w:rPr>
              <w:fldChar w:fldCharType="begin"/>
            </w:r>
            <w:r w:rsidR="001A32B3">
              <w:rPr>
                <w:webHidden/>
              </w:rPr>
              <w:instrText xml:space="preserve"> PAGEREF _Toc2689298 \h </w:instrText>
            </w:r>
            <w:r w:rsidR="001A32B3">
              <w:rPr>
                <w:webHidden/>
              </w:rPr>
            </w:r>
            <w:r w:rsidR="001A32B3">
              <w:rPr>
                <w:webHidden/>
              </w:rPr>
              <w:fldChar w:fldCharType="separate"/>
            </w:r>
            <w:r w:rsidR="001A32B3">
              <w:rPr>
                <w:webHidden/>
              </w:rPr>
              <w:t>3</w:t>
            </w:r>
            <w:r w:rsidR="001A32B3">
              <w:rPr>
                <w:webHidden/>
              </w:rPr>
              <w:fldChar w:fldCharType="end"/>
            </w:r>
          </w:hyperlink>
        </w:p>
        <w:p w:rsidR="001A32B3" w:rsidRDefault="001A32B3">
          <w:pPr>
            <w:pStyle w:val="TOC1"/>
            <w:rPr>
              <w:b w:val="0"/>
              <w:color w:val="auto"/>
              <w:sz w:val="22"/>
              <w:lang w:val="nl-NL"/>
            </w:rPr>
          </w:pPr>
          <w:hyperlink w:anchor="_Toc2689299" w:history="1">
            <w:r w:rsidRPr="00BF60DE">
              <w:rPr>
                <w:rStyle w:val="Hyperlink"/>
              </w:rPr>
              <w:t>Inhoudsopgave</w:t>
            </w:r>
            <w:r>
              <w:rPr>
                <w:webHidden/>
              </w:rPr>
              <w:tab/>
            </w:r>
            <w:r>
              <w:rPr>
                <w:webHidden/>
              </w:rPr>
              <w:fldChar w:fldCharType="begin"/>
            </w:r>
            <w:r>
              <w:rPr>
                <w:webHidden/>
              </w:rPr>
              <w:instrText xml:space="preserve"> PAGEREF _Toc2689299 \h </w:instrText>
            </w:r>
            <w:r>
              <w:rPr>
                <w:webHidden/>
              </w:rPr>
            </w:r>
            <w:r>
              <w:rPr>
                <w:webHidden/>
              </w:rPr>
              <w:fldChar w:fldCharType="separate"/>
            </w:r>
            <w:r>
              <w:rPr>
                <w:webHidden/>
              </w:rPr>
              <w:t>4</w:t>
            </w:r>
            <w:r>
              <w:rPr>
                <w:webHidden/>
              </w:rPr>
              <w:fldChar w:fldCharType="end"/>
            </w:r>
          </w:hyperlink>
        </w:p>
        <w:p w:rsidR="001A32B3" w:rsidRDefault="001A32B3">
          <w:pPr>
            <w:pStyle w:val="TOC1"/>
            <w:rPr>
              <w:b w:val="0"/>
              <w:color w:val="auto"/>
              <w:sz w:val="22"/>
              <w:lang w:val="nl-NL"/>
            </w:rPr>
          </w:pPr>
          <w:hyperlink w:anchor="_Toc2689300" w:history="1">
            <w:r w:rsidRPr="00BF60DE">
              <w:rPr>
                <w:rStyle w:val="Hyperlink"/>
              </w:rPr>
              <w:t>2.</w:t>
            </w:r>
            <w:r>
              <w:rPr>
                <w:b w:val="0"/>
                <w:color w:val="auto"/>
                <w:sz w:val="22"/>
                <w:lang w:val="nl-NL"/>
              </w:rPr>
              <w:tab/>
            </w:r>
            <w:r w:rsidRPr="00BF60DE">
              <w:rPr>
                <w:rStyle w:val="Hyperlink"/>
              </w:rPr>
              <w:t>Eisen</w:t>
            </w:r>
            <w:r>
              <w:rPr>
                <w:webHidden/>
              </w:rPr>
              <w:tab/>
            </w:r>
            <w:r>
              <w:rPr>
                <w:webHidden/>
              </w:rPr>
              <w:fldChar w:fldCharType="begin"/>
            </w:r>
            <w:r>
              <w:rPr>
                <w:webHidden/>
              </w:rPr>
              <w:instrText xml:space="preserve"> PAGEREF _Toc2689300 \h </w:instrText>
            </w:r>
            <w:r>
              <w:rPr>
                <w:webHidden/>
              </w:rPr>
            </w:r>
            <w:r>
              <w:rPr>
                <w:webHidden/>
              </w:rPr>
              <w:fldChar w:fldCharType="separate"/>
            </w:r>
            <w:r>
              <w:rPr>
                <w:webHidden/>
              </w:rPr>
              <w:t>5</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01" w:history="1">
            <w:r w:rsidRPr="00BF60DE">
              <w:rPr>
                <w:rStyle w:val="Hyperlink"/>
              </w:rPr>
              <w:t>2.1</w:t>
            </w:r>
            <w:r>
              <w:rPr>
                <w:rFonts w:eastAsiaTheme="minorEastAsia"/>
                <w:color w:val="auto"/>
                <w:sz w:val="22"/>
                <w:szCs w:val="22"/>
                <w:lang w:val="nl-NL" w:eastAsia="nl-NL"/>
              </w:rPr>
              <w:tab/>
            </w:r>
            <w:r w:rsidRPr="00BF60DE">
              <w:rPr>
                <w:rStyle w:val="Hyperlink"/>
              </w:rPr>
              <w:t>Functionele eisen</w:t>
            </w:r>
            <w:r>
              <w:rPr>
                <w:webHidden/>
              </w:rPr>
              <w:tab/>
            </w:r>
            <w:r>
              <w:rPr>
                <w:webHidden/>
              </w:rPr>
              <w:fldChar w:fldCharType="begin"/>
            </w:r>
            <w:r>
              <w:rPr>
                <w:webHidden/>
              </w:rPr>
              <w:instrText xml:space="preserve"> PAGEREF _Toc2689301 \h </w:instrText>
            </w:r>
            <w:r>
              <w:rPr>
                <w:webHidden/>
              </w:rPr>
            </w:r>
            <w:r>
              <w:rPr>
                <w:webHidden/>
              </w:rPr>
              <w:fldChar w:fldCharType="separate"/>
            </w:r>
            <w:r>
              <w:rPr>
                <w:webHidden/>
              </w:rPr>
              <w:t>5</w:t>
            </w:r>
            <w:r>
              <w:rPr>
                <w:webHidden/>
              </w:rPr>
              <w:fldChar w:fldCharType="end"/>
            </w:r>
          </w:hyperlink>
        </w:p>
        <w:p w:rsidR="001A32B3" w:rsidRDefault="001A32B3">
          <w:pPr>
            <w:pStyle w:val="TOC3"/>
            <w:tabs>
              <w:tab w:val="left" w:pos="1985"/>
            </w:tabs>
            <w:rPr>
              <w:rFonts w:eastAsiaTheme="minorEastAsia"/>
              <w:color w:val="auto"/>
              <w:sz w:val="22"/>
              <w:szCs w:val="22"/>
              <w:lang w:val="nl-NL" w:eastAsia="nl-NL"/>
            </w:rPr>
          </w:pPr>
          <w:hyperlink w:anchor="_Toc2689302" w:history="1">
            <w:r w:rsidRPr="00BF60DE">
              <w:rPr>
                <w:rStyle w:val="Hyperlink"/>
              </w:rPr>
              <w:t>2.1.1</w:t>
            </w:r>
            <w:r>
              <w:rPr>
                <w:rFonts w:eastAsiaTheme="minorEastAsia"/>
                <w:color w:val="auto"/>
                <w:sz w:val="22"/>
                <w:szCs w:val="22"/>
                <w:lang w:val="nl-NL" w:eastAsia="nl-NL"/>
              </w:rPr>
              <w:tab/>
            </w:r>
            <w:r w:rsidRPr="00BF60DE">
              <w:rPr>
                <w:rStyle w:val="Hyperlink"/>
              </w:rPr>
              <w:t>Mobiele applicatie</w:t>
            </w:r>
            <w:r>
              <w:rPr>
                <w:webHidden/>
              </w:rPr>
              <w:tab/>
            </w:r>
            <w:r>
              <w:rPr>
                <w:webHidden/>
              </w:rPr>
              <w:fldChar w:fldCharType="begin"/>
            </w:r>
            <w:r>
              <w:rPr>
                <w:webHidden/>
              </w:rPr>
              <w:instrText xml:space="preserve"> PAGEREF _Toc2689302 \h </w:instrText>
            </w:r>
            <w:r>
              <w:rPr>
                <w:webHidden/>
              </w:rPr>
            </w:r>
            <w:r>
              <w:rPr>
                <w:webHidden/>
              </w:rPr>
              <w:fldChar w:fldCharType="separate"/>
            </w:r>
            <w:r>
              <w:rPr>
                <w:webHidden/>
              </w:rPr>
              <w:t>5</w:t>
            </w:r>
            <w:r>
              <w:rPr>
                <w:webHidden/>
              </w:rPr>
              <w:fldChar w:fldCharType="end"/>
            </w:r>
          </w:hyperlink>
        </w:p>
        <w:p w:rsidR="001A32B3" w:rsidRDefault="001A32B3">
          <w:pPr>
            <w:pStyle w:val="TOC3"/>
            <w:tabs>
              <w:tab w:val="left" w:pos="1985"/>
            </w:tabs>
            <w:rPr>
              <w:rFonts w:eastAsiaTheme="minorEastAsia"/>
              <w:color w:val="auto"/>
              <w:sz w:val="22"/>
              <w:szCs w:val="22"/>
              <w:lang w:val="nl-NL" w:eastAsia="nl-NL"/>
            </w:rPr>
          </w:pPr>
          <w:hyperlink w:anchor="_Toc2689303" w:history="1">
            <w:r w:rsidRPr="00BF60DE">
              <w:rPr>
                <w:rStyle w:val="Hyperlink"/>
              </w:rPr>
              <w:t>2.1.2</w:t>
            </w:r>
            <w:r>
              <w:rPr>
                <w:rFonts w:eastAsiaTheme="minorEastAsia"/>
                <w:color w:val="auto"/>
                <w:sz w:val="22"/>
                <w:szCs w:val="22"/>
                <w:lang w:val="nl-NL" w:eastAsia="nl-NL"/>
              </w:rPr>
              <w:tab/>
            </w:r>
            <w:r w:rsidRPr="00BF60DE">
              <w:rPr>
                <w:rStyle w:val="Hyperlink"/>
              </w:rPr>
              <w:t>Dashboard</w:t>
            </w:r>
            <w:r>
              <w:rPr>
                <w:webHidden/>
              </w:rPr>
              <w:tab/>
            </w:r>
            <w:r>
              <w:rPr>
                <w:webHidden/>
              </w:rPr>
              <w:fldChar w:fldCharType="begin"/>
            </w:r>
            <w:r>
              <w:rPr>
                <w:webHidden/>
              </w:rPr>
              <w:instrText xml:space="preserve"> PAGEREF _Toc2689303 \h </w:instrText>
            </w:r>
            <w:r>
              <w:rPr>
                <w:webHidden/>
              </w:rPr>
            </w:r>
            <w:r>
              <w:rPr>
                <w:webHidden/>
              </w:rPr>
              <w:fldChar w:fldCharType="separate"/>
            </w:r>
            <w:r>
              <w:rPr>
                <w:webHidden/>
              </w:rPr>
              <w:t>6</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04" w:history="1">
            <w:r w:rsidRPr="00BF60DE">
              <w:rPr>
                <w:rStyle w:val="Hyperlink"/>
              </w:rPr>
              <w:t>2.2</w:t>
            </w:r>
            <w:r>
              <w:rPr>
                <w:rFonts w:eastAsiaTheme="minorEastAsia"/>
                <w:color w:val="auto"/>
                <w:sz w:val="22"/>
                <w:szCs w:val="22"/>
                <w:lang w:val="nl-NL" w:eastAsia="nl-NL"/>
              </w:rPr>
              <w:tab/>
            </w:r>
            <w:r w:rsidRPr="00BF60DE">
              <w:rPr>
                <w:rStyle w:val="Hyperlink"/>
              </w:rPr>
              <w:t>Niet-functionele eisen</w:t>
            </w:r>
            <w:r>
              <w:rPr>
                <w:webHidden/>
              </w:rPr>
              <w:tab/>
            </w:r>
            <w:r>
              <w:rPr>
                <w:webHidden/>
              </w:rPr>
              <w:fldChar w:fldCharType="begin"/>
            </w:r>
            <w:r>
              <w:rPr>
                <w:webHidden/>
              </w:rPr>
              <w:instrText xml:space="preserve"> PAGEREF _Toc2689304 \h </w:instrText>
            </w:r>
            <w:r>
              <w:rPr>
                <w:webHidden/>
              </w:rPr>
            </w:r>
            <w:r>
              <w:rPr>
                <w:webHidden/>
              </w:rPr>
              <w:fldChar w:fldCharType="separate"/>
            </w:r>
            <w:r>
              <w:rPr>
                <w:webHidden/>
              </w:rPr>
              <w:t>6</w:t>
            </w:r>
            <w:r>
              <w:rPr>
                <w:webHidden/>
              </w:rPr>
              <w:fldChar w:fldCharType="end"/>
            </w:r>
          </w:hyperlink>
        </w:p>
        <w:p w:rsidR="001A32B3" w:rsidRDefault="001A32B3">
          <w:pPr>
            <w:pStyle w:val="TOC1"/>
            <w:rPr>
              <w:b w:val="0"/>
              <w:color w:val="auto"/>
              <w:sz w:val="22"/>
              <w:lang w:val="nl-NL"/>
            </w:rPr>
          </w:pPr>
          <w:hyperlink w:anchor="_Toc2689305" w:history="1">
            <w:r w:rsidRPr="00BF60DE">
              <w:rPr>
                <w:rStyle w:val="Hyperlink"/>
              </w:rPr>
              <w:t>3.</w:t>
            </w:r>
            <w:r>
              <w:rPr>
                <w:b w:val="0"/>
                <w:color w:val="auto"/>
                <w:sz w:val="22"/>
                <w:lang w:val="nl-NL"/>
              </w:rPr>
              <w:tab/>
            </w:r>
            <w:r w:rsidRPr="00BF60DE">
              <w:rPr>
                <w:rStyle w:val="Hyperlink"/>
              </w:rPr>
              <w:t>Mockup mobiele app</w:t>
            </w:r>
            <w:r>
              <w:rPr>
                <w:webHidden/>
              </w:rPr>
              <w:tab/>
            </w:r>
            <w:r>
              <w:rPr>
                <w:webHidden/>
              </w:rPr>
              <w:fldChar w:fldCharType="begin"/>
            </w:r>
            <w:r>
              <w:rPr>
                <w:webHidden/>
              </w:rPr>
              <w:instrText xml:space="preserve"> PAGEREF _Toc2689305 \h </w:instrText>
            </w:r>
            <w:r>
              <w:rPr>
                <w:webHidden/>
              </w:rPr>
            </w:r>
            <w:r>
              <w:rPr>
                <w:webHidden/>
              </w:rPr>
              <w:fldChar w:fldCharType="separate"/>
            </w:r>
            <w:r>
              <w:rPr>
                <w:webHidden/>
              </w:rPr>
              <w:t>7</w:t>
            </w:r>
            <w:r>
              <w:rPr>
                <w:webHidden/>
              </w:rPr>
              <w:fldChar w:fldCharType="end"/>
            </w:r>
          </w:hyperlink>
        </w:p>
        <w:p w:rsidR="001A32B3" w:rsidRDefault="001A32B3">
          <w:pPr>
            <w:pStyle w:val="TOC1"/>
            <w:rPr>
              <w:b w:val="0"/>
              <w:color w:val="auto"/>
              <w:sz w:val="22"/>
              <w:lang w:val="nl-NL"/>
            </w:rPr>
          </w:pPr>
          <w:hyperlink w:anchor="_Toc2689306" w:history="1">
            <w:r w:rsidRPr="00BF60DE">
              <w:rPr>
                <w:rStyle w:val="Hyperlink"/>
              </w:rPr>
              <w:t>4.</w:t>
            </w:r>
            <w:r>
              <w:rPr>
                <w:b w:val="0"/>
                <w:color w:val="auto"/>
                <w:sz w:val="22"/>
                <w:lang w:val="nl-NL"/>
              </w:rPr>
              <w:tab/>
            </w:r>
            <w:r w:rsidRPr="00BF60DE">
              <w:rPr>
                <w:rStyle w:val="Hyperlink"/>
              </w:rPr>
              <w:t>ERD (Entity-relationshipmodel)</w:t>
            </w:r>
            <w:r>
              <w:rPr>
                <w:webHidden/>
              </w:rPr>
              <w:tab/>
            </w:r>
            <w:r>
              <w:rPr>
                <w:webHidden/>
              </w:rPr>
              <w:fldChar w:fldCharType="begin"/>
            </w:r>
            <w:r>
              <w:rPr>
                <w:webHidden/>
              </w:rPr>
              <w:instrText xml:space="preserve"> PAGEREF _Toc2689306 \h </w:instrText>
            </w:r>
            <w:r>
              <w:rPr>
                <w:webHidden/>
              </w:rPr>
            </w:r>
            <w:r>
              <w:rPr>
                <w:webHidden/>
              </w:rPr>
              <w:fldChar w:fldCharType="separate"/>
            </w:r>
            <w:r>
              <w:rPr>
                <w:webHidden/>
              </w:rPr>
              <w:t>9</w:t>
            </w:r>
            <w:r>
              <w:rPr>
                <w:webHidden/>
              </w:rPr>
              <w:fldChar w:fldCharType="end"/>
            </w:r>
          </w:hyperlink>
        </w:p>
        <w:p w:rsidR="001A32B3" w:rsidRDefault="001A32B3">
          <w:pPr>
            <w:pStyle w:val="TOC1"/>
            <w:rPr>
              <w:b w:val="0"/>
              <w:color w:val="auto"/>
              <w:sz w:val="22"/>
              <w:lang w:val="nl-NL"/>
            </w:rPr>
          </w:pPr>
          <w:hyperlink w:anchor="_Toc2689307" w:history="1">
            <w:r w:rsidRPr="00BF60DE">
              <w:rPr>
                <w:rStyle w:val="Hyperlink"/>
              </w:rPr>
              <w:t>5.</w:t>
            </w:r>
            <w:r>
              <w:rPr>
                <w:b w:val="0"/>
                <w:color w:val="auto"/>
                <w:sz w:val="22"/>
                <w:lang w:val="nl-NL"/>
              </w:rPr>
              <w:tab/>
            </w:r>
            <w:r w:rsidRPr="00BF60DE">
              <w:rPr>
                <w:rStyle w:val="Hyperlink"/>
              </w:rPr>
              <w:t>Architectuur backend</w:t>
            </w:r>
            <w:r>
              <w:rPr>
                <w:webHidden/>
              </w:rPr>
              <w:tab/>
            </w:r>
            <w:r>
              <w:rPr>
                <w:webHidden/>
              </w:rPr>
              <w:fldChar w:fldCharType="begin"/>
            </w:r>
            <w:r>
              <w:rPr>
                <w:webHidden/>
              </w:rPr>
              <w:instrText xml:space="preserve"> PAGEREF _Toc2689307 \h </w:instrText>
            </w:r>
            <w:r>
              <w:rPr>
                <w:webHidden/>
              </w:rPr>
            </w:r>
            <w:r>
              <w:rPr>
                <w:webHidden/>
              </w:rPr>
              <w:fldChar w:fldCharType="separate"/>
            </w:r>
            <w:r>
              <w:rPr>
                <w:webHidden/>
              </w:rPr>
              <w:t>10</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08" w:history="1">
            <w:r w:rsidRPr="00BF60DE">
              <w:rPr>
                <w:rStyle w:val="Hyperlink"/>
              </w:rPr>
              <w:t>5.1</w:t>
            </w:r>
            <w:r>
              <w:rPr>
                <w:rFonts w:eastAsiaTheme="minorEastAsia"/>
                <w:color w:val="auto"/>
                <w:sz w:val="22"/>
                <w:szCs w:val="22"/>
                <w:lang w:val="nl-NL" w:eastAsia="nl-NL"/>
              </w:rPr>
              <w:tab/>
            </w:r>
            <w:r w:rsidRPr="00BF60DE">
              <w:rPr>
                <w:rStyle w:val="Hyperlink"/>
              </w:rPr>
              <w:t>Clean architecture</w:t>
            </w:r>
            <w:r>
              <w:rPr>
                <w:webHidden/>
              </w:rPr>
              <w:tab/>
            </w:r>
            <w:r>
              <w:rPr>
                <w:webHidden/>
              </w:rPr>
              <w:fldChar w:fldCharType="begin"/>
            </w:r>
            <w:r>
              <w:rPr>
                <w:webHidden/>
              </w:rPr>
              <w:instrText xml:space="preserve"> PAGEREF _Toc2689308 \h </w:instrText>
            </w:r>
            <w:r>
              <w:rPr>
                <w:webHidden/>
              </w:rPr>
            </w:r>
            <w:r>
              <w:rPr>
                <w:webHidden/>
              </w:rPr>
              <w:fldChar w:fldCharType="separate"/>
            </w:r>
            <w:r>
              <w:rPr>
                <w:webHidden/>
              </w:rPr>
              <w:t>10</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09" w:history="1">
            <w:r w:rsidRPr="00BF60DE">
              <w:rPr>
                <w:rStyle w:val="Hyperlink"/>
              </w:rPr>
              <w:t>5.2</w:t>
            </w:r>
            <w:r>
              <w:rPr>
                <w:rFonts w:eastAsiaTheme="minorEastAsia"/>
                <w:color w:val="auto"/>
                <w:sz w:val="22"/>
                <w:szCs w:val="22"/>
                <w:lang w:val="nl-NL" w:eastAsia="nl-NL"/>
              </w:rPr>
              <w:tab/>
            </w:r>
            <w:r w:rsidRPr="00BF60DE">
              <w:rPr>
                <w:rStyle w:val="Hyperlink"/>
              </w:rPr>
              <w:t>CQRS</w:t>
            </w:r>
            <w:r>
              <w:rPr>
                <w:webHidden/>
              </w:rPr>
              <w:tab/>
            </w:r>
            <w:r>
              <w:rPr>
                <w:webHidden/>
              </w:rPr>
              <w:fldChar w:fldCharType="begin"/>
            </w:r>
            <w:r>
              <w:rPr>
                <w:webHidden/>
              </w:rPr>
              <w:instrText xml:space="preserve"> PAGEREF _Toc2689309 \h </w:instrText>
            </w:r>
            <w:r>
              <w:rPr>
                <w:webHidden/>
              </w:rPr>
            </w:r>
            <w:r>
              <w:rPr>
                <w:webHidden/>
              </w:rPr>
              <w:fldChar w:fldCharType="separate"/>
            </w:r>
            <w:r>
              <w:rPr>
                <w:webHidden/>
              </w:rPr>
              <w:t>11</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10" w:history="1">
            <w:r w:rsidRPr="00BF60DE">
              <w:rPr>
                <w:rStyle w:val="Hyperlink"/>
              </w:rPr>
              <w:t>5.3</w:t>
            </w:r>
            <w:r>
              <w:rPr>
                <w:rFonts w:eastAsiaTheme="minorEastAsia"/>
                <w:color w:val="auto"/>
                <w:sz w:val="22"/>
                <w:szCs w:val="22"/>
                <w:lang w:val="nl-NL" w:eastAsia="nl-NL"/>
              </w:rPr>
              <w:tab/>
            </w:r>
            <w:r w:rsidRPr="00BF60DE">
              <w:rPr>
                <w:rStyle w:val="Hyperlink"/>
              </w:rPr>
              <w:t>Third party libraries</w:t>
            </w:r>
            <w:r>
              <w:rPr>
                <w:webHidden/>
              </w:rPr>
              <w:tab/>
            </w:r>
            <w:r>
              <w:rPr>
                <w:webHidden/>
              </w:rPr>
              <w:fldChar w:fldCharType="begin"/>
            </w:r>
            <w:r>
              <w:rPr>
                <w:webHidden/>
              </w:rPr>
              <w:instrText xml:space="preserve"> PAGEREF _Toc2689310 \h </w:instrText>
            </w:r>
            <w:r>
              <w:rPr>
                <w:webHidden/>
              </w:rPr>
            </w:r>
            <w:r>
              <w:rPr>
                <w:webHidden/>
              </w:rPr>
              <w:fldChar w:fldCharType="separate"/>
            </w:r>
            <w:r>
              <w:rPr>
                <w:webHidden/>
              </w:rPr>
              <w:t>11</w:t>
            </w:r>
            <w:r>
              <w:rPr>
                <w:webHidden/>
              </w:rPr>
              <w:fldChar w:fldCharType="end"/>
            </w:r>
          </w:hyperlink>
        </w:p>
        <w:p w:rsidR="001A32B3" w:rsidRDefault="001A32B3">
          <w:pPr>
            <w:pStyle w:val="TOC3"/>
            <w:tabs>
              <w:tab w:val="left" w:pos="1985"/>
            </w:tabs>
            <w:rPr>
              <w:rFonts w:eastAsiaTheme="minorEastAsia"/>
              <w:color w:val="auto"/>
              <w:sz w:val="22"/>
              <w:szCs w:val="22"/>
              <w:lang w:val="nl-NL" w:eastAsia="nl-NL"/>
            </w:rPr>
          </w:pPr>
          <w:hyperlink w:anchor="_Toc2689311" w:history="1">
            <w:r w:rsidRPr="00BF60DE">
              <w:rPr>
                <w:rStyle w:val="Hyperlink"/>
              </w:rPr>
              <w:t>5.3.1</w:t>
            </w:r>
            <w:r>
              <w:rPr>
                <w:rFonts w:eastAsiaTheme="minorEastAsia"/>
                <w:color w:val="auto"/>
                <w:sz w:val="22"/>
                <w:szCs w:val="22"/>
                <w:lang w:val="nl-NL" w:eastAsia="nl-NL"/>
              </w:rPr>
              <w:tab/>
            </w:r>
            <w:r w:rsidRPr="00BF60DE">
              <w:rPr>
                <w:rStyle w:val="Hyperlink"/>
              </w:rPr>
              <w:t>Mediatr</w:t>
            </w:r>
            <w:r>
              <w:rPr>
                <w:webHidden/>
              </w:rPr>
              <w:tab/>
            </w:r>
            <w:r>
              <w:rPr>
                <w:webHidden/>
              </w:rPr>
              <w:fldChar w:fldCharType="begin"/>
            </w:r>
            <w:r>
              <w:rPr>
                <w:webHidden/>
              </w:rPr>
              <w:instrText xml:space="preserve"> PAGEREF _Toc2689311 \h </w:instrText>
            </w:r>
            <w:r>
              <w:rPr>
                <w:webHidden/>
              </w:rPr>
            </w:r>
            <w:r>
              <w:rPr>
                <w:webHidden/>
              </w:rPr>
              <w:fldChar w:fldCharType="separate"/>
            </w:r>
            <w:r>
              <w:rPr>
                <w:webHidden/>
              </w:rPr>
              <w:t>11</w:t>
            </w:r>
            <w:r>
              <w:rPr>
                <w:webHidden/>
              </w:rPr>
              <w:fldChar w:fldCharType="end"/>
            </w:r>
          </w:hyperlink>
        </w:p>
        <w:p w:rsidR="001A32B3" w:rsidRDefault="001A32B3">
          <w:pPr>
            <w:pStyle w:val="TOC3"/>
            <w:tabs>
              <w:tab w:val="left" w:pos="1985"/>
            </w:tabs>
            <w:rPr>
              <w:rFonts w:eastAsiaTheme="minorEastAsia"/>
              <w:color w:val="auto"/>
              <w:sz w:val="22"/>
              <w:szCs w:val="22"/>
              <w:lang w:val="nl-NL" w:eastAsia="nl-NL"/>
            </w:rPr>
          </w:pPr>
          <w:hyperlink w:anchor="_Toc2689312" w:history="1">
            <w:r w:rsidRPr="00BF60DE">
              <w:rPr>
                <w:rStyle w:val="Hyperlink"/>
              </w:rPr>
              <w:t>5.3.2</w:t>
            </w:r>
            <w:r>
              <w:rPr>
                <w:rFonts w:eastAsiaTheme="minorEastAsia"/>
                <w:color w:val="auto"/>
                <w:sz w:val="22"/>
                <w:szCs w:val="22"/>
                <w:lang w:val="nl-NL" w:eastAsia="nl-NL"/>
              </w:rPr>
              <w:tab/>
            </w:r>
            <w:r w:rsidRPr="00BF60DE">
              <w:rPr>
                <w:rStyle w:val="Hyperlink"/>
              </w:rPr>
              <w:t>AutoMapper</w:t>
            </w:r>
            <w:r>
              <w:rPr>
                <w:webHidden/>
              </w:rPr>
              <w:tab/>
            </w:r>
            <w:r>
              <w:rPr>
                <w:webHidden/>
              </w:rPr>
              <w:fldChar w:fldCharType="begin"/>
            </w:r>
            <w:r>
              <w:rPr>
                <w:webHidden/>
              </w:rPr>
              <w:instrText xml:space="preserve"> PAGEREF _Toc2689312 \h </w:instrText>
            </w:r>
            <w:r>
              <w:rPr>
                <w:webHidden/>
              </w:rPr>
            </w:r>
            <w:r>
              <w:rPr>
                <w:webHidden/>
              </w:rPr>
              <w:fldChar w:fldCharType="separate"/>
            </w:r>
            <w:r>
              <w:rPr>
                <w:webHidden/>
              </w:rPr>
              <w:t>12</w:t>
            </w:r>
            <w:r>
              <w:rPr>
                <w:webHidden/>
              </w:rPr>
              <w:fldChar w:fldCharType="end"/>
            </w:r>
          </w:hyperlink>
        </w:p>
        <w:p w:rsidR="001A32B3" w:rsidRDefault="001A32B3">
          <w:pPr>
            <w:pStyle w:val="TOC3"/>
            <w:tabs>
              <w:tab w:val="left" w:pos="1985"/>
            </w:tabs>
            <w:rPr>
              <w:rFonts w:eastAsiaTheme="minorEastAsia"/>
              <w:color w:val="auto"/>
              <w:sz w:val="22"/>
              <w:szCs w:val="22"/>
              <w:lang w:val="nl-NL" w:eastAsia="nl-NL"/>
            </w:rPr>
          </w:pPr>
          <w:hyperlink w:anchor="_Toc2689313" w:history="1">
            <w:r w:rsidRPr="00BF60DE">
              <w:rPr>
                <w:rStyle w:val="Hyperlink"/>
              </w:rPr>
              <w:t>5.3.3</w:t>
            </w:r>
            <w:r>
              <w:rPr>
                <w:rFonts w:eastAsiaTheme="minorEastAsia"/>
                <w:color w:val="auto"/>
                <w:sz w:val="22"/>
                <w:szCs w:val="22"/>
                <w:lang w:val="nl-NL" w:eastAsia="nl-NL"/>
              </w:rPr>
              <w:tab/>
            </w:r>
            <w:r w:rsidRPr="00BF60DE">
              <w:rPr>
                <w:rStyle w:val="Hyperlink"/>
              </w:rPr>
              <w:t>FluentValidation</w:t>
            </w:r>
            <w:r>
              <w:rPr>
                <w:webHidden/>
              </w:rPr>
              <w:tab/>
            </w:r>
            <w:r>
              <w:rPr>
                <w:webHidden/>
              </w:rPr>
              <w:fldChar w:fldCharType="begin"/>
            </w:r>
            <w:r>
              <w:rPr>
                <w:webHidden/>
              </w:rPr>
              <w:instrText xml:space="preserve"> PAGEREF _Toc2689313 \h </w:instrText>
            </w:r>
            <w:r>
              <w:rPr>
                <w:webHidden/>
              </w:rPr>
            </w:r>
            <w:r>
              <w:rPr>
                <w:webHidden/>
              </w:rPr>
              <w:fldChar w:fldCharType="separate"/>
            </w:r>
            <w:r>
              <w:rPr>
                <w:webHidden/>
              </w:rPr>
              <w:t>13</w:t>
            </w:r>
            <w:r>
              <w:rPr>
                <w:webHidden/>
              </w:rPr>
              <w:fldChar w:fldCharType="end"/>
            </w:r>
          </w:hyperlink>
        </w:p>
        <w:p w:rsidR="001A32B3" w:rsidRDefault="001A32B3">
          <w:pPr>
            <w:pStyle w:val="TOC2"/>
            <w:rPr>
              <w:rFonts w:eastAsiaTheme="minorEastAsia"/>
              <w:color w:val="auto"/>
              <w:sz w:val="22"/>
              <w:szCs w:val="22"/>
              <w:lang w:val="nl-NL" w:eastAsia="nl-NL"/>
            </w:rPr>
          </w:pPr>
          <w:hyperlink w:anchor="_Toc2689314" w:history="1">
            <w:r w:rsidRPr="00BF60DE">
              <w:rPr>
                <w:rStyle w:val="Hyperlink"/>
              </w:rPr>
              <w:t>5.4</w:t>
            </w:r>
            <w:r>
              <w:rPr>
                <w:rFonts w:eastAsiaTheme="minorEastAsia"/>
                <w:color w:val="auto"/>
                <w:sz w:val="22"/>
                <w:szCs w:val="22"/>
                <w:lang w:val="nl-NL" w:eastAsia="nl-NL"/>
              </w:rPr>
              <w:tab/>
            </w:r>
            <w:r w:rsidRPr="00BF60DE">
              <w:rPr>
                <w:rStyle w:val="Hyperlink"/>
              </w:rPr>
              <w:t>Hoog level architectuur schets</w:t>
            </w:r>
            <w:r>
              <w:rPr>
                <w:webHidden/>
              </w:rPr>
              <w:tab/>
            </w:r>
            <w:r>
              <w:rPr>
                <w:webHidden/>
              </w:rPr>
              <w:fldChar w:fldCharType="begin"/>
            </w:r>
            <w:r>
              <w:rPr>
                <w:webHidden/>
              </w:rPr>
              <w:instrText xml:space="preserve"> PAGEREF _Toc2689314 \h </w:instrText>
            </w:r>
            <w:r>
              <w:rPr>
                <w:webHidden/>
              </w:rPr>
            </w:r>
            <w:r>
              <w:rPr>
                <w:webHidden/>
              </w:rPr>
              <w:fldChar w:fldCharType="separate"/>
            </w:r>
            <w:r>
              <w:rPr>
                <w:webHidden/>
              </w:rPr>
              <w:t>14</w:t>
            </w:r>
            <w:r>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2689300"/>
      <w:r>
        <w:lastRenderedPageBreak/>
        <w:t>Eisen</w:t>
      </w:r>
      <w:bookmarkEnd w:id="2"/>
    </w:p>
    <w:p w:rsidR="00CD7CC0" w:rsidRDefault="00CD7CC0" w:rsidP="00CD7CC0">
      <w:pPr>
        <w:pStyle w:val="Heading2"/>
      </w:pPr>
      <w:bookmarkStart w:id="3" w:name="_Toc2689301"/>
      <w:r>
        <w:t>Functionele eisen</w:t>
      </w:r>
      <w:bookmarkEnd w:id="3"/>
    </w:p>
    <w:p w:rsidR="005D39D2" w:rsidRPr="005D39D2" w:rsidRDefault="005D39D2" w:rsidP="005D39D2">
      <w:pPr>
        <w:pStyle w:val="Heading3"/>
      </w:pPr>
      <w:bookmarkStart w:id="4" w:name="_Toc2689302"/>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2689303"/>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welke hoe populair elke artiest is.</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6" w:name="_Toc2689304"/>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4562D3">
            <w:r>
              <w:t>ID</w:t>
            </w:r>
          </w:p>
        </w:tc>
        <w:tc>
          <w:tcPr>
            <w:tcW w:w="5258" w:type="dxa"/>
          </w:tcPr>
          <w:p w:rsidR="008B1913" w:rsidRDefault="008B1913" w:rsidP="004562D3">
            <w:r>
              <w:t>Omschrijving</w:t>
            </w:r>
          </w:p>
        </w:tc>
        <w:tc>
          <w:tcPr>
            <w:tcW w:w="2938" w:type="dxa"/>
          </w:tcPr>
          <w:p w:rsidR="008B1913" w:rsidRDefault="008B1913" w:rsidP="004562D3">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4562D3">
            <w:r>
              <w:t>NF</w:t>
            </w:r>
            <w:r w:rsidR="0028537F">
              <w:t>E</w:t>
            </w:r>
            <w:r w:rsidR="008B1913">
              <w:t>M1.</w:t>
            </w:r>
          </w:p>
        </w:tc>
        <w:tc>
          <w:tcPr>
            <w:tcW w:w="5258" w:type="dxa"/>
          </w:tcPr>
          <w:p w:rsidR="008B1913" w:rsidRDefault="00EE5910" w:rsidP="004562D3">
            <w:r>
              <w:t>De app moet zonder internet ook beschikbaar zijn (niet alle functionaliteiten).</w:t>
            </w:r>
          </w:p>
        </w:tc>
        <w:tc>
          <w:tcPr>
            <w:tcW w:w="2938" w:type="dxa"/>
          </w:tcPr>
          <w:p w:rsidR="008B1913" w:rsidRDefault="008B1913" w:rsidP="004562D3">
            <w:r>
              <w:t>M</w:t>
            </w:r>
          </w:p>
        </w:tc>
      </w:tr>
      <w:tr w:rsidR="00EE5910" w:rsidTr="00866362">
        <w:tc>
          <w:tcPr>
            <w:tcW w:w="877" w:type="dxa"/>
          </w:tcPr>
          <w:p w:rsidR="00EE5910" w:rsidRDefault="00EE5910" w:rsidP="004562D3">
            <w:r>
              <w:t>NFEM</w:t>
            </w:r>
            <w:r w:rsidR="00866362">
              <w:t>2</w:t>
            </w:r>
            <w:r>
              <w:t>.</w:t>
            </w:r>
          </w:p>
        </w:tc>
        <w:tc>
          <w:tcPr>
            <w:tcW w:w="5258" w:type="dxa"/>
          </w:tcPr>
          <w:p w:rsidR="00EE5910" w:rsidRDefault="00866362" w:rsidP="004562D3">
            <w:r>
              <w:t>Ongeautoriseerde personen mogen niet in het dashboard komen.</w:t>
            </w:r>
          </w:p>
        </w:tc>
        <w:tc>
          <w:tcPr>
            <w:tcW w:w="2938" w:type="dxa"/>
          </w:tcPr>
          <w:p w:rsidR="00EE5910" w:rsidRDefault="00866362" w:rsidP="004562D3">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4562D3">
            <w:r>
              <w:t>NFEM3.</w:t>
            </w:r>
          </w:p>
        </w:tc>
        <w:tc>
          <w:tcPr>
            <w:tcW w:w="5258" w:type="dxa"/>
          </w:tcPr>
          <w:p w:rsidR="003907B2" w:rsidRDefault="003907B2" w:rsidP="004562D3">
            <w:r>
              <w:t>De app</w:t>
            </w:r>
            <w:r w:rsidR="0077033A">
              <w:t xml:space="preserve"> en het opslaan van data</w:t>
            </w:r>
            <w:r>
              <w:t xml:space="preserve"> moet voldoen aan de privacy wetgeving.</w:t>
            </w:r>
          </w:p>
        </w:tc>
        <w:tc>
          <w:tcPr>
            <w:tcW w:w="2938" w:type="dxa"/>
          </w:tcPr>
          <w:p w:rsidR="003907B2" w:rsidRDefault="003907B2" w:rsidP="004562D3">
            <w:r>
              <w:t>M</w:t>
            </w:r>
          </w:p>
        </w:tc>
      </w:tr>
      <w:tr w:rsidR="00D96775" w:rsidTr="00866362">
        <w:tc>
          <w:tcPr>
            <w:tcW w:w="877" w:type="dxa"/>
          </w:tcPr>
          <w:p w:rsidR="00D96775" w:rsidRDefault="00D96775" w:rsidP="004562D3">
            <w:r>
              <w:t>NFEM4.</w:t>
            </w:r>
          </w:p>
        </w:tc>
        <w:tc>
          <w:tcPr>
            <w:tcW w:w="5258" w:type="dxa"/>
          </w:tcPr>
          <w:p w:rsidR="00D96775" w:rsidRDefault="00D96775" w:rsidP="004562D3">
            <w:r>
              <w:t>Voor beide de app en het dashboard moet de software goed gedocumenteerd zijn zodat op deze manier de kennis kan worden overdragen.</w:t>
            </w:r>
          </w:p>
        </w:tc>
        <w:tc>
          <w:tcPr>
            <w:tcW w:w="2938" w:type="dxa"/>
          </w:tcPr>
          <w:p w:rsidR="00D96775" w:rsidRDefault="00D96775" w:rsidP="004562D3">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4562D3">
            <w:r>
              <w:t>NFEM5.</w:t>
            </w:r>
          </w:p>
        </w:tc>
        <w:tc>
          <w:tcPr>
            <w:tcW w:w="5258" w:type="dxa"/>
          </w:tcPr>
          <w:p w:rsidR="00F04451" w:rsidRDefault="00F04451" w:rsidP="004562D3">
            <w:r>
              <w:t>Alle software moet op een juiste manier getest worden (unit testen, integratie testen en statische code kwaliteit testen).</w:t>
            </w:r>
          </w:p>
        </w:tc>
        <w:tc>
          <w:tcPr>
            <w:tcW w:w="2938" w:type="dxa"/>
          </w:tcPr>
          <w:p w:rsidR="00F04451" w:rsidRDefault="00F04451" w:rsidP="004562D3">
            <w:r>
              <w:t>M</w:t>
            </w:r>
          </w:p>
        </w:tc>
      </w:tr>
      <w:tr w:rsidR="00B67FAD" w:rsidTr="00866362">
        <w:tc>
          <w:tcPr>
            <w:tcW w:w="877" w:type="dxa"/>
          </w:tcPr>
          <w:p w:rsidR="00B67FAD" w:rsidRDefault="00B67FAD" w:rsidP="004562D3">
            <w:r>
              <w:t>NFEM6.</w:t>
            </w:r>
          </w:p>
        </w:tc>
        <w:tc>
          <w:tcPr>
            <w:tcW w:w="5258" w:type="dxa"/>
          </w:tcPr>
          <w:p w:rsidR="00B67FAD" w:rsidRDefault="00B67FAD" w:rsidP="004562D3">
            <w:r>
              <w:t>De app moet voldoen aan de huisstijl van Paaspop.</w:t>
            </w:r>
          </w:p>
        </w:tc>
        <w:tc>
          <w:tcPr>
            <w:tcW w:w="2938" w:type="dxa"/>
          </w:tcPr>
          <w:p w:rsidR="00B67FAD" w:rsidRDefault="00B67FAD" w:rsidP="004562D3">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4562D3">
            <w:r>
              <w:t>NFEM7.</w:t>
            </w:r>
          </w:p>
        </w:tc>
        <w:tc>
          <w:tcPr>
            <w:tcW w:w="5258" w:type="dxa"/>
          </w:tcPr>
          <w:p w:rsidR="00F26E74" w:rsidRDefault="00F26E74" w:rsidP="004562D3">
            <w:r>
              <w:t>De mobiele app moet beschikbaar zijn op zowel IOS als Android.</w:t>
            </w:r>
          </w:p>
        </w:tc>
        <w:tc>
          <w:tcPr>
            <w:tcW w:w="2938" w:type="dxa"/>
          </w:tcPr>
          <w:p w:rsidR="00F26E74" w:rsidRDefault="00F26E74" w:rsidP="004562D3">
            <w:r>
              <w:t>M</w:t>
            </w:r>
          </w:p>
        </w:tc>
      </w:tr>
      <w:tr w:rsidR="001F6CE7" w:rsidTr="00866362">
        <w:tc>
          <w:tcPr>
            <w:tcW w:w="877" w:type="dxa"/>
          </w:tcPr>
          <w:p w:rsidR="001F6CE7" w:rsidRDefault="001F6CE7" w:rsidP="004562D3">
            <w:r>
              <w:t>NFEM</w:t>
            </w:r>
            <w:r w:rsidR="00C62331">
              <w:t>8</w:t>
            </w:r>
            <w:r>
              <w:t>.</w:t>
            </w:r>
          </w:p>
        </w:tc>
        <w:tc>
          <w:tcPr>
            <w:tcW w:w="5258" w:type="dxa"/>
          </w:tcPr>
          <w:p w:rsidR="001F6CE7" w:rsidRDefault="001F6CE7" w:rsidP="004562D3">
            <w:r>
              <w:t>Beide de app en het dashboard mogen geen laadtijden hebben die langer dan 3 seconden duren.</w:t>
            </w:r>
          </w:p>
        </w:tc>
        <w:tc>
          <w:tcPr>
            <w:tcW w:w="2938" w:type="dxa"/>
          </w:tcPr>
          <w:p w:rsidR="001F6CE7" w:rsidRDefault="001F6CE7" w:rsidP="004562D3">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7" w:name="_Toc2689305"/>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7"/>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8" w:name="_Toc2689306"/>
      <w:r>
        <w:lastRenderedPageBreak/>
        <w:t>ERD (</w:t>
      </w:r>
      <w:proofErr w:type="spellStart"/>
      <w:r>
        <w:t>Entity-relationshipmodel</w:t>
      </w:r>
      <w:proofErr w:type="spellEnd"/>
      <w:r>
        <w:t>)</w:t>
      </w:r>
      <w:bookmarkEnd w:id="8"/>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7B0A4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7B0A4F" w:rsidRDefault="007B0A4F">
      <w:pPr>
        <w:spacing w:line="259" w:lineRule="auto"/>
      </w:pPr>
      <w:r>
        <w:br w:type="page"/>
      </w:r>
    </w:p>
    <w:p w:rsidR="009C4480" w:rsidRDefault="007B0A4F" w:rsidP="007B0A4F">
      <w:pPr>
        <w:pStyle w:val="Heading1"/>
      </w:pPr>
      <w:bookmarkStart w:id="9" w:name="_Toc2689307"/>
      <w:r>
        <w:lastRenderedPageBreak/>
        <w:t>Architectuur backend</w:t>
      </w:r>
      <w:bookmarkEnd w:id="9"/>
      <w:r>
        <w:t xml:space="preserve"> </w:t>
      </w:r>
    </w:p>
    <w:p w:rsidR="007B0A4F" w:rsidRDefault="007B0A4F" w:rsidP="007B0A4F">
      <w:pPr>
        <w:pStyle w:val="Heading2"/>
      </w:pPr>
      <w:bookmarkStart w:id="10" w:name="_Toc2689308"/>
      <w:r>
        <w:t xml:space="preserve">Clean </w:t>
      </w:r>
      <w:proofErr w:type="spellStart"/>
      <w:r>
        <w:t>architecture</w:t>
      </w:r>
      <w:bookmarkEnd w:id="10"/>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1"/>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w:t>
      </w:r>
      <w:fldSimple w:instr=" SEQ Figuur \* ARABIC ">
        <w:r>
          <w:rPr>
            <w:noProof/>
          </w:rPr>
          <w:t>1</w:t>
        </w:r>
      </w:fldSimple>
      <w:r>
        <w:t xml:space="preserve">: diagram van clean </w:t>
      </w:r>
      <w:proofErr w:type="spellStart"/>
      <w:r>
        <w:t>architecture</w:t>
      </w:r>
      <w:proofErr w:type="spellEnd"/>
      <w:r>
        <w:t xml:space="preserve"> </w:t>
      </w:r>
      <w:r>
        <w:rPr>
          <w:rStyle w:val="FootnoteReference"/>
        </w:rPr>
        <w:footnoteReference w:id="2"/>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193235" w:rsidP="00616B9F">
      <w:r>
        <w:rPr>
          <w:noProof/>
        </w:rPr>
        <w:drawing>
          <wp:anchor distT="0" distB="0" distL="114300" distR="114300" simplePos="0" relativeHeight="251703296" behindDoc="1" locked="0" layoutInCell="1" allowOverlap="1">
            <wp:simplePos x="0" y="0"/>
            <wp:positionH relativeFrom="margin">
              <wp:posOffset>-25400</wp:posOffset>
            </wp:positionH>
            <wp:positionV relativeFrom="paragraph">
              <wp:posOffset>9414</wp:posOffset>
            </wp:positionV>
            <wp:extent cx="2506345" cy="3175000"/>
            <wp:effectExtent l="0" t="0" r="0" b="6350"/>
            <wp:wrapTight wrapText="bothSides">
              <wp:wrapPolygon edited="0">
                <wp:start x="985" y="0"/>
                <wp:lineTo x="657" y="1944"/>
                <wp:lineTo x="657" y="3370"/>
                <wp:lineTo x="5582" y="4406"/>
                <wp:lineTo x="1970" y="4536"/>
                <wp:lineTo x="985" y="4795"/>
                <wp:lineTo x="985" y="7776"/>
                <wp:lineTo x="4597" y="8554"/>
                <wp:lineTo x="1313" y="8942"/>
                <wp:lineTo x="0" y="9331"/>
                <wp:lineTo x="0" y="12312"/>
                <wp:lineTo x="2134" y="12701"/>
                <wp:lineTo x="10015" y="12701"/>
                <wp:lineTo x="1478" y="13349"/>
                <wp:lineTo x="164" y="13608"/>
                <wp:lineTo x="164" y="16718"/>
                <wp:lineTo x="985" y="16848"/>
                <wp:lineTo x="9851" y="16848"/>
                <wp:lineTo x="1806" y="18014"/>
                <wp:lineTo x="985" y="18274"/>
                <wp:lineTo x="1149" y="20995"/>
                <wp:lineTo x="1478" y="21514"/>
                <wp:lineTo x="19373" y="21514"/>
                <wp:lineTo x="19865" y="20995"/>
                <wp:lineTo x="20194" y="18274"/>
                <wp:lineTo x="19209" y="18014"/>
                <wp:lineTo x="11000" y="16848"/>
                <wp:lineTo x="20029" y="16848"/>
                <wp:lineTo x="21179" y="16589"/>
                <wp:lineTo x="21179" y="13738"/>
                <wp:lineTo x="19865" y="13478"/>
                <wp:lineTo x="10836" y="12701"/>
                <wp:lineTo x="18716" y="12701"/>
                <wp:lineTo x="21179" y="12182"/>
                <wp:lineTo x="21179" y="9331"/>
                <wp:lineTo x="19537" y="8942"/>
                <wp:lineTo x="17074" y="8554"/>
                <wp:lineTo x="20029" y="7646"/>
                <wp:lineTo x="20194" y="4795"/>
                <wp:lineTo x="18880" y="4536"/>
                <wp:lineTo x="15597" y="4406"/>
                <wp:lineTo x="20522" y="3240"/>
                <wp:lineTo x="20194" y="518"/>
                <wp:lineTo x="20029" y="0"/>
                <wp:lineTo x="98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rotWithShape="1">
                    <a:blip r:embed="rId21" cstate="print">
                      <a:extLst>
                        <a:ext uri="{BEBA8EAE-BF5A-486C-A8C5-ECC9F3942E4B}">
                          <a14:imgProps xmlns:a14="http://schemas.microsoft.com/office/drawing/2010/main">
                            <a14:imgLayer r:embed="rId22">
                              <a14:imgEffect>
                                <a14:backgroundRemoval t="15021" b="86420" l="27381" r="72619">
                                  <a14:foregroundMark x1="39626" y1="19136" x2="39626" y2="19136"/>
                                  <a14:foregroundMark x1="30612" y1="15021" x2="69388" y2="19753"/>
                                  <a14:foregroundMark x1="29932" y1="33951" x2="29932" y2="34979"/>
                                  <a14:foregroundMark x1="70578" y1="33128" x2="70748" y2="34568"/>
                                  <a14:foregroundMark x1="71769" y1="47737" x2="71599" y2="49177"/>
                                  <a14:foregroundMark x1="28401" y1="49177" x2="28061" y2="52469"/>
                                  <a14:foregroundMark x1="27891" y1="65844" x2="27721" y2="67078"/>
                                  <a14:foregroundMark x1="72449" y1="65638" x2="72109" y2="68107"/>
                                  <a14:foregroundMark x1="72959" y1="49794" x2="72789" y2="50617"/>
                                  <a14:foregroundMark x1="27381" y1="48560" x2="27381" y2="49588"/>
                                  <a14:foregroundMark x1="29252" y1="81070" x2="69728" y2="81893"/>
                                  <a14:foregroundMark x1="30612" y1="82099" x2="40306" y2="86420"/>
                                  <a14:backgroundMark x1="54082" y1="75309" x2="54082" y2="75309"/>
                                  <a14:backgroundMark x1="53912" y1="43210" x2="53912" y2="43210"/>
                                  <a14:backgroundMark x1="52041" y1="28601" x2="52041" y2="28601"/>
                                  <a14:backgroundMark x1="52041" y1="27160" x2="52041" y2="27160"/>
                                </a14:backgroundRemoval>
                              </a14:imgEffect>
                            </a14:imgLayer>
                          </a14:imgProps>
                        </a:ext>
                        <a:ext uri="{28A0092B-C50C-407E-A947-70E740481C1C}">
                          <a14:useLocalDpi xmlns:a14="http://schemas.microsoft.com/office/drawing/2010/main" val="0"/>
                        </a:ext>
                      </a:extLst>
                    </a:blip>
                    <a:srcRect l="25772" t="12040" r="24453" b="11695"/>
                    <a:stretch/>
                  </pic:blipFill>
                  <pic:spPr bwMode="auto">
                    <a:xfrm>
                      <a:off x="0" y="0"/>
                      <a:ext cx="2506345" cy="317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4B55E8" w:rsidP="00616B9F">
      <w:r>
        <w:tab/>
      </w:r>
      <w:proofErr w:type="spellStart"/>
      <w:r>
        <w:t>PaaspopService.WebApi</w:t>
      </w:r>
      <w:proofErr w:type="spellEnd"/>
      <w:r>
        <w:t xml:space="preserve">: is de laag die verantwoordelijk is </w:t>
      </w:r>
      <w:r>
        <w:br/>
      </w:r>
      <w:r>
        <w:tab/>
        <w:t>Voor de UI / API. Di tis ook wel het entrypoint.</w:t>
      </w:r>
    </w:p>
    <w:p w:rsidR="00193235" w:rsidRDefault="00193235" w:rsidP="00193235">
      <w:r>
        <w:t xml:space="preserve">        </w:t>
      </w:r>
      <w:proofErr w:type="spellStart"/>
      <w:r>
        <w:t>PaaspopService.Persistence</w:t>
      </w:r>
      <w:proofErr w:type="spellEnd"/>
      <w:r>
        <w:t>: de laag die verbinding</w:t>
      </w:r>
      <w:r w:rsidR="006002ED">
        <w:t xml:space="preserve"> </w:t>
      </w:r>
      <w:r>
        <w:t xml:space="preserve">maakt </w:t>
      </w:r>
      <w:r>
        <w:tab/>
        <w:t>met de desbetreffende database.</w:t>
      </w:r>
    </w:p>
    <w:p w:rsidR="004B55E8" w:rsidRPr="004B55E8" w:rsidRDefault="004B55E8" w:rsidP="00616B9F">
      <w:r>
        <w:tab/>
      </w:r>
      <w:proofErr w:type="spellStart"/>
      <w:r w:rsidRPr="004B55E8">
        <w:t>PaaspopService.Application</w:t>
      </w:r>
      <w:proofErr w:type="spellEnd"/>
      <w:r w:rsidRPr="004B55E8">
        <w:t>: In deze la</w:t>
      </w:r>
      <w:r>
        <w:t xml:space="preserve">ag worden de </w:t>
      </w:r>
      <w:proofErr w:type="spellStart"/>
      <w:r>
        <w:t>use</w:t>
      </w:r>
      <w:proofErr w:type="spellEnd"/>
      <w:r>
        <w:t xml:space="preserve"> </w:t>
      </w:r>
      <w:r>
        <w:tab/>
        <w:t>cases beschreven, bijvoorbeeld een gebruiker vinden.</w:t>
      </w:r>
    </w:p>
    <w:p w:rsidR="004B55E8" w:rsidRDefault="004B55E8">
      <w:pPr>
        <w:spacing w:line="259" w:lineRule="auto"/>
      </w:pPr>
      <w:r>
        <w:tab/>
      </w:r>
      <w:proofErr w:type="spellStart"/>
      <w:r>
        <w:t>PaaspopService.Domain</w:t>
      </w:r>
      <w:proofErr w:type="spellEnd"/>
      <w:r>
        <w:t xml:space="preserve">: de entiteiten laag (vormt samen </w:t>
      </w:r>
      <w:r>
        <w:tab/>
      </w: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r>
        <w:tab/>
      </w:r>
      <w:proofErr w:type="spellStart"/>
      <w:r>
        <w:t>PaaspopService.Common</w:t>
      </w:r>
      <w:proofErr w:type="spellEnd"/>
      <w:r>
        <w:t xml:space="preserve">: </w:t>
      </w:r>
      <w:r w:rsidR="00C80C14">
        <w:t xml:space="preserve">elementen van de applicatie die </w:t>
      </w:r>
      <w:r w:rsidR="00C80C14">
        <w:tab/>
        <w:t xml:space="preserve">ook zonder aanpassingen in andere applicaties gebruikt zou </w:t>
      </w:r>
      <w:r w:rsidR="00C80C14">
        <w:tab/>
        <w:t xml:space="preserve">kunnen worden. </w:t>
      </w:r>
    </w:p>
    <w:p w:rsidR="00F34335" w:rsidRDefault="00F34335">
      <w:pPr>
        <w:spacing w:line="259" w:lineRule="auto"/>
      </w:pPr>
    </w:p>
    <w:p w:rsidR="004B55E8" w:rsidRPr="004B55E8" w:rsidRDefault="00F34335">
      <w:pPr>
        <w:spacing w:line="259" w:lineRule="auto"/>
        <w:rPr>
          <w:rFonts w:asciiTheme="majorHAnsi" w:eastAsiaTheme="majorEastAsia" w:hAnsiTheme="majorHAnsi" w:cstheme="majorBidi"/>
          <w:b/>
          <w:color w:val="003865" w:themeColor="text2"/>
          <w:sz w:val="22"/>
          <w:szCs w:val="26"/>
        </w:rPr>
      </w:pPr>
      <w:r>
        <w:tab/>
        <w:t xml:space="preserve">Er is voor deze architectuur gekozen </w:t>
      </w:r>
      <w:r w:rsidR="00120FBD">
        <w:t xml:space="preserve">omdat het onnodige </w:t>
      </w:r>
      <w:r w:rsidR="00120FBD">
        <w:tab/>
        <w:t xml:space="preserve">koppelingen weg haalt in een applicatie waardoor de </w:t>
      </w:r>
      <w:r w:rsidR="00120FBD">
        <w:tab/>
        <w:t>applicatie beter test- en uitwisselbaar is.</w:t>
      </w:r>
      <w:r w:rsidR="004B55E8" w:rsidRPr="004B55E8">
        <w:br w:type="page"/>
      </w:r>
    </w:p>
    <w:p w:rsidR="007B0A4F" w:rsidRDefault="007B0A4F" w:rsidP="007B0A4F">
      <w:pPr>
        <w:pStyle w:val="Heading2"/>
      </w:pPr>
      <w:bookmarkStart w:id="11" w:name="_Toc2689309"/>
      <w:r>
        <w:lastRenderedPageBreak/>
        <w:t>CQRS</w:t>
      </w:r>
      <w:bookmarkEnd w:id="11"/>
    </w:p>
    <w:p w:rsidR="001F0652" w:rsidRDefault="00150AE3" w:rsidP="001F0652">
      <w:r w:rsidRPr="00150AE3">
        <w:t xml:space="preserve">CQRS,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Responsibility</w:t>
      </w:r>
      <w:proofErr w:type="spellEnd"/>
      <w:r w:rsidRPr="00150AE3">
        <w:t xml:space="preserve">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B631E7" w:rsidP="001F0652">
      <w:r>
        <w:rPr>
          <w:noProof/>
        </w:rPr>
        <w:drawing>
          <wp:inline distT="0" distB="0" distL="0" distR="0" wp14:anchorId="2D14394C" wp14:editId="6D41C701">
            <wp:extent cx="3539323" cy="25237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214" cy="2537927"/>
                    </a:xfrm>
                    <a:prstGeom prst="rect">
                      <a:avLst/>
                    </a:prstGeom>
                  </pic:spPr>
                </pic:pic>
              </a:graphicData>
            </a:graphic>
          </wp:inline>
        </w:drawing>
      </w:r>
    </w:p>
    <w:p w:rsidR="00B631E7" w:rsidRPr="00150AE3" w:rsidRDefault="0054159B" w:rsidP="001F0652">
      <w:r>
        <w:t xml:space="preserve">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r w:rsidR="00F54EBF">
        <w:rPr>
          <w:rStyle w:val="FootnoteReference"/>
        </w:rPr>
        <w:footnoteReference w:id="3"/>
      </w:r>
    </w:p>
    <w:p w:rsidR="007B0A4F" w:rsidRDefault="007B0A4F" w:rsidP="007B0A4F">
      <w:pPr>
        <w:pStyle w:val="Heading2"/>
      </w:pPr>
      <w:bookmarkStart w:id="12" w:name="_Toc2689310"/>
      <w:proofErr w:type="spellStart"/>
      <w:r>
        <w:t>Third</w:t>
      </w:r>
      <w:proofErr w:type="spellEnd"/>
      <w:r>
        <w:t xml:space="preserve"> party </w:t>
      </w:r>
      <w:proofErr w:type="spellStart"/>
      <w:r>
        <w:t>libraries</w:t>
      </w:r>
      <w:bookmarkEnd w:id="12"/>
      <w:proofErr w:type="spellEnd"/>
      <w:r>
        <w:t xml:space="preserve"> </w:t>
      </w:r>
    </w:p>
    <w:p w:rsidR="001E07F0" w:rsidRDefault="00F54EBF" w:rsidP="00F54EBF">
      <w:pPr>
        <w:pStyle w:val="Heading3"/>
      </w:pPr>
      <w:bookmarkStart w:id="13" w:name="_Toc2689311"/>
      <w:proofErr w:type="spellStart"/>
      <w:r>
        <w:t>Mediatr</w:t>
      </w:r>
      <w:bookmarkEnd w:id="13"/>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lastRenderedPageBreak/>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4"/>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4" w:name="_Toc2689312"/>
      <w:proofErr w:type="spellStart"/>
      <w:r>
        <w:t>AutoMapper</w:t>
      </w:r>
      <w:bookmarkEnd w:id="14"/>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15" w:name="_Toc2689313"/>
      <w:proofErr w:type="spellStart"/>
      <w:r>
        <w:lastRenderedPageBreak/>
        <w:t>FluentValidation</w:t>
      </w:r>
      <w:bookmarkEnd w:id="15"/>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5"/>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04073E" w:rsidRDefault="0004073E">
      <w:pPr>
        <w:spacing w:line="259" w:lineRule="auto"/>
        <w:rPr>
          <w:rFonts w:asciiTheme="majorHAnsi" w:eastAsiaTheme="majorEastAsia" w:hAnsiTheme="majorHAnsi" w:cstheme="majorBidi"/>
          <w:b/>
          <w:color w:val="003865" w:themeColor="text2"/>
          <w:sz w:val="22"/>
          <w:szCs w:val="26"/>
        </w:rPr>
      </w:pPr>
      <w:r>
        <w:br w:type="page"/>
      </w:r>
    </w:p>
    <w:p w:rsidR="007B0A4F" w:rsidRDefault="00274175" w:rsidP="007B0A4F">
      <w:pPr>
        <w:pStyle w:val="Heading2"/>
      </w:pPr>
      <w:bookmarkStart w:id="16" w:name="_Toc2689314"/>
      <w:r>
        <w:lastRenderedPageBreak/>
        <w:t>Hoog level a</w:t>
      </w:r>
      <w:r w:rsidR="007B0A4F">
        <w:t>rchitectuur schets</w:t>
      </w:r>
      <w:bookmarkEnd w:id="16"/>
    </w:p>
    <w:p w:rsidR="00EB2B6C" w:rsidRPr="00EB2B6C" w:rsidRDefault="00EB2B6C" w:rsidP="00EB2B6C">
      <w:r>
        <w:t>Op een hoog niveau is er een architectuur schets gemaakt welke hier onder te zien is:</w:t>
      </w:r>
    </w:p>
    <w:p w:rsidR="007B0A4F" w:rsidRPr="007B0A4F" w:rsidRDefault="009001A8" w:rsidP="007B0A4F">
      <w:r>
        <w:rPr>
          <w:noProof/>
        </w:rPr>
        <w:drawing>
          <wp:inline distT="0" distB="0" distL="0" distR="0">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1A32B3" w:rsidRDefault="00EB2B6C" w:rsidP="009A7FC2">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w:t>
      </w:r>
      <w:r w:rsidR="00672E42">
        <w:t xml:space="preserve">terug / door stuurt. </w:t>
      </w:r>
    </w:p>
    <w:p w:rsidR="001A32B3" w:rsidRDefault="001A32B3">
      <w:pPr>
        <w:spacing w:line="259" w:lineRule="auto"/>
      </w:pPr>
      <w:r>
        <w:br w:type="page"/>
      </w:r>
    </w:p>
    <w:p w:rsidR="009C4480" w:rsidRDefault="001A32B3" w:rsidP="001A32B3">
      <w:pPr>
        <w:pStyle w:val="Heading1"/>
      </w:pPr>
      <w:r>
        <w:lastRenderedPageBreak/>
        <w:t xml:space="preserve">User </w:t>
      </w:r>
      <w:proofErr w:type="spellStart"/>
      <w:r>
        <w:t>stories</w:t>
      </w:r>
      <w:proofErr w:type="spellEnd"/>
    </w:p>
    <w:p w:rsidR="00843F4A" w:rsidRDefault="00843F4A" w:rsidP="00843F4A">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843F4A" w:rsidRDefault="00843F4A" w:rsidP="00843F4A">
      <w:r>
        <w:rPr>
          <w:b/>
        </w:rPr>
        <w:t>FEM</w:t>
      </w:r>
      <w:r>
        <w:rPr>
          <w:b/>
        </w:rPr>
        <w:t>2</w:t>
      </w:r>
      <w:r>
        <w:rPr>
          <w:b/>
        </w:rPr>
        <w:t xml:space="preserve">.: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843F4A" w:rsidRDefault="00843F4A" w:rsidP="00843F4A">
      <w:r>
        <w:rPr>
          <w:b/>
        </w:rPr>
        <w:t>FEM</w:t>
      </w:r>
      <w:r>
        <w:rPr>
          <w:b/>
        </w:rPr>
        <w:t>3</w:t>
      </w:r>
      <w:r>
        <w:rPr>
          <w:b/>
        </w:rPr>
        <w:t xml:space="preserve">.: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843F4A" w:rsidRDefault="00843F4A" w:rsidP="00843F4A">
      <w:r>
        <w:rPr>
          <w:b/>
        </w:rPr>
        <w:t>FEM</w:t>
      </w:r>
      <w:r>
        <w:rPr>
          <w:b/>
        </w:rPr>
        <w:t>4</w:t>
      </w:r>
      <w:r>
        <w:rPr>
          <w:b/>
        </w:rPr>
        <w:t xml:space="preserve">.: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843F4A" w:rsidRDefault="00843F4A" w:rsidP="00843F4A">
      <w:r>
        <w:rPr>
          <w:b/>
        </w:rPr>
        <w:t>FEM</w:t>
      </w:r>
      <w:r>
        <w:rPr>
          <w:b/>
        </w:rPr>
        <w:t>5</w:t>
      </w:r>
      <w:r>
        <w:rPr>
          <w:b/>
        </w:rPr>
        <w:t xml:space="preserve">.: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843F4A" w:rsidRDefault="00843F4A" w:rsidP="00843F4A">
      <w:r>
        <w:rPr>
          <w:b/>
        </w:rPr>
        <w:t>FEM</w:t>
      </w:r>
      <w:r>
        <w:rPr>
          <w:b/>
        </w:rPr>
        <w:t>6</w:t>
      </w:r>
      <w:r>
        <w:rPr>
          <w:b/>
        </w:rPr>
        <w:t xml:space="preserve">.: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843F4A" w:rsidRDefault="00843F4A" w:rsidP="00843F4A">
      <w:r>
        <w:rPr>
          <w:b/>
        </w:rPr>
        <w:t>FEM</w:t>
      </w:r>
      <w:r>
        <w:rPr>
          <w:b/>
        </w:rPr>
        <w:t>7</w:t>
      </w:r>
      <w:r>
        <w:rPr>
          <w:b/>
        </w:rPr>
        <w:t xml:space="preserve">.: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843F4A" w:rsidRDefault="00843F4A" w:rsidP="00843F4A">
      <w:r>
        <w:rPr>
          <w:b/>
        </w:rPr>
        <w:t>FEM</w:t>
      </w:r>
      <w:r>
        <w:rPr>
          <w:b/>
        </w:rPr>
        <w:t>8</w:t>
      </w:r>
      <w:r>
        <w:rPr>
          <w:b/>
        </w:rPr>
        <w:t xml:space="preserve">.: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843F4A" w:rsidRDefault="00843F4A" w:rsidP="00843F4A">
      <w:r>
        <w:rPr>
          <w:b/>
        </w:rPr>
        <w:t>FEM</w:t>
      </w:r>
      <w:r>
        <w:rPr>
          <w:b/>
        </w:rPr>
        <w:t>9</w:t>
      </w:r>
      <w:r>
        <w:rPr>
          <w:b/>
        </w:rPr>
        <w:t xml:space="preserve">.: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843F4A" w:rsidRDefault="00843F4A" w:rsidP="00843F4A">
      <w:r>
        <w:rPr>
          <w:b/>
        </w:rPr>
        <w:t>FEM</w:t>
      </w:r>
      <w:r>
        <w:rPr>
          <w:b/>
        </w:rPr>
        <w:t>10</w:t>
      </w:r>
      <w:r>
        <w:rPr>
          <w:b/>
        </w:rPr>
        <w:t xml:space="preserve">.: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843F4A" w:rsidRDefault="00843F4A" w:rsidP="00843F4A">
      <w:r>
        <w:rPr>
          <w:b/>
        </w:rPr>
        <w:t>FEM1</w:t>
      </w:r>
      <w:r>
        <w:rPr>
          <w:b/>
        </w:rPr>
        <w:t>1</w:t>
      </w:r>
      <w:r>
        <w:rPr>
          <w:b/>
        </w:rPr>
        <w:t xml:space="preserve">.: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843F4A" w:rsidRDefault="00843F4A" w:rsidP="00843F4A">
      <w:r>
        <w:rPr>
          <w:b/>
        </w:rPr>
        <w:t>FEM1</w:t>
      </w:r>
      <w:r>
        <w:rPr>
          <w:b/>
        </w:rPr>
        <w:t>2</w:t>
      </w:r>
      <w:r>
        <w:rPr>
          <w:b/>
        </w:rPr>
        <w:t xml:space="preserve">.: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843F4A" w:rsidRDefault="00843F4A" w:rsidP="00843F4A">
      <w:r>
        <w:rPr>
          <w:b/>
        </w:rPr>
        <w:t>FEM1</w:t>
      </w:r>
      <w:r>
        <w:rPr>
          <w:b/>
        </w:rPr>
        <w:t>3</w:t>
      </w:r>
      <w:r>
        <w:rPr>
          <w:b/>
        </w:rPr>
        <w:t xml:space="preserve">.: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843F4A" w:rsidRDefault="00843F4A" w:rsidP="00843F4A">
      <w:r>
        <w:rPr>
          <w:b/>
        </w:rPr>
        <w:t>FEM1</w:t>
      </w:r>
      <w:r>
        <w:rPr>
          <w:b/>
        </w:rPr>
        <w:t>4</w:t>
      </w:r>
      <w:r>
        <w:rPr>
          <w:b/>
        </w:rPr>
        <w:t xml:space="preserve">.: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843F4A" w:rsidRDefault="00843F4A" w:rsidP="00843F4A">
      <w:r>
        <w:rPr>
          <w:b/>
        </w:rPr>
        <w:t>FEM1</w:t>
      </w:r>
      <w:r>
        <w:rPr>
          <w:b/>
        </w:rPr>
        <w:t>5</w:t>
      </w:r>
      <w:r>
        <w:rPr>
          <w:b/>
        </w:rPr>
        <w:t xml:space="preserve">.: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843F4A" w:rsidRDefault="00843F4A" w:rsidP="00843F4A">
      <w:r>
        <w:rPr>
          <w:b/>
        </w:rPr>
        <w:t>FEM1</w:t>
      </w:r>
      <w:r>
        <w:rPr>
          <w:b/>
        </w:rPr>
        <w:t>6</w:t>
      </w:r>
      <w:r>
        <w:rPr>
          <w:b/>
        </w:rPr>
        <w:t xml:space="preserve">.: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843F4A" w:rsidRDefault="00843F4A" w:rsidP="00843F4A">
      <w:r>
        <w:rPr>
          <w:b/>
        </w:rPr>
        <w:t>FE</w:t>
      </w:r>
      <w:r>
        <w:rPr>
          <w:b/>
        </w:rPr>
        <w:t>D</w:t>
      </w:r>
      <w:r>
        <w:rPr>
          <w:b/>
        </w:rPr>
        <w:t xml:space="preserve">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843F4A" w:rsidRDefault="00843F4A" w:rsidP="00843F4A">
      <w:r>
        <w:rPr>
          <w:b/>
        </w:rPr>
        <w:lastRenderedPageBreak/>
        <w:t>FE</w:t>
      </w:r>
      <w:r>
        <w:rPr>
          <w:b/>
        </w:rPr>
        <w:t>D2</w:t>
      </w:r>
      <w:r>
        <w:rPr>
          <w:b/>
        </w:rPr>
        <w:t xml:space="preserve">.: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843F4A" w:rsidRPr="00EC44EE" w:rsidRDefault="00843F4A" w:rsidP="00843F4A">
      <w:r>
        <w:rPr>
          <w:b/>
        </w:rPr>
        <w:t>FE</w:t>
      </w:r>
      <w:r>
        <w:rPr>
          <w:b/>
        </w:rPr>
        <w:t>D3</w:t>
      </w:r>
      <w:bookmarkStart w:id="17" w:name="_GoBack"/>
      <w:bookmarkEnd w:id="17"/>
      <w:r>
        <w:rPr>
          <w:b/>
        </w:rPr>
        <w:t xml:space="preserve">.: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1A32B3" w:rsidRPr="001A32B3" w:rsidRDefault="001A32B3" w:rsidP="001A32B3"/>
    <w:sectPr w:rsidR="001A32B3" w:rsidRPr="001A32B3"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0EE" w:rsidRDefault="008250EE" w:rsidP="002A4867">
      <w:pPr>
        <w:spacing w:line="240" w:lineRule="auto"/>
      </w:pPr>
      <w:r>
        <w:separator/>
      </w:r>
    </w:p>
  </w:endnote>
  <w:endnote w:type="continuationSeparator" w:id="0">
    <w:p w:rsidR="008250EE" w:rsidRDefault="008250EE"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2B3" w:rsidRDefault="001A32B3">
    <w:pPr>
      <w:pStyle w:val="Footer"/>
    </w:pPr>
  </w:p>
  <w:p w:rsidR="001A32B3" w:rsidRDefault="001A32B3">
    <w:pPr>
      <w:pStyle w:val="Footer"/>
    </w:pPr>
  </w:p>
  <w:p w:rsidR="001A32B3" w:rsidRDefault="001A32B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1A32B3" w:rsidRPr="0028505A" w:rsidRDefault="001A32B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2B3" w:rsidRDefault="001A32B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1A32B3" w:rsidRDefault="001A3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0EE" w:rsidRDefault="008250EE" w:rsidP="002A4867">
      <w:pPr>
        <w:spacing w:line="240" w:lineRule="auto"/>
      </w:pPr>
      <w:r>
        <w:separator/>
      </w:r>
    </w:p>
  </w:footnote>
  <w:footnote w:type="continuationSeparator" w:id="0">
    <w:p w:rsidR="008250EE" w:rsidRDefault="008250EE" w:rsidP="002A4867">
      <w:pPr>
        <w:spacing w:line="240" w:lineRule="auto"/>
      </w:pPr>
      <w:r>
        <w:continuationSeparator/>
      </w:r>
    </w:p>
  </w:footnote>
  <w:footnote w:id="1">
    <w:p w:rsidR="001A32B3" w:rsidRPr="001A32B3" w:rsidRDefault="001A32B3">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Content>
          <w:r w:rsidRPr="00A3762C">
            <w:rPr>
              <w:sz w:val="16"/>
            </w:rPr>
            <w:fldChar w:fldCharType="begin"/>
          </w:r>
          <w:r w:rsidRPr="001A32B3">
            <w:rPr>
              <w:sz w:val="16"/>
            </w:rPr>
            <w:instrText xml:space="preserve"> CITATION Rob12 \l 1033 </w:instrText>
          </w:r>
          <w:r w:rsidRPr="00A3762C">
            <w:rPr>
              <w:sz w:val="16"/>
            </w:rPr>
            <w:fldChar w:fldCharType="separate"/>
          </w:r>
          <w:r w:rsidRPr="001A32B3">
            <w:rPr>
              <w:noProof/>
              <w:sz w:val="16"/>
            </w:rPr>
            <w:t>(Martin, 2012)</w:t>
          </w:r>
          <w:r w:rsidRPr="00A3762C">
            <w:rPr>
              <w:sz w:val="16"/>
            </w:rPr>
            <w:fldChar w:fldCharType="end"/>
          </w:r>
        </w:sdtContent>
      </w:sdt>
    </w:p>
  </w:footnote>
  <w:footnote w:id="2">
    <w:p w:rsidR="001A32B3" w:rsidRPr="001A32B3" w:rsidRDefault="001A32B3">
      <w:pPr>
        <w:pStyle w:val="FootnoteText"/>
      </w:pPr>
      <w:r>
        <w:rPr>
          <w:rStyle w:val="FootnoteReference"/>
        </w:rPr>
        <w:footnoteRef/>
      </w:r>
      <w:r>
        <w:t xml:space="preserve"> </w:t>
      </w:r>
      <w:sdt>
        <w:sdtPr>
          <w:rPr>
            <w:sz w:val="16"/>
          </w:rPr>
          <w:id w:val="1045255632"/>
          <w:citation/>
        </w:sdtPr>
        <w:sdtContent>
          <w:r w:rsidRPr="00E72EDE">
            <w:rPr>
              <w:sz w:val="16"/>
            </w:rPr>
            <w:fldChar w:fldCharType="begin"/>
          </w:r>
          <w:r w:rsidRPr="001A32B3">
            <w:rPr>
              <w:sz w:val="16"/>
            </w:rPr>
            <w:instrText xml:space="preserve"> CITATION Mat16 \l 1033 </w:instrText>
          </w:r>
          <w:r w:rsidRPr="00E72EDE">
            <w:rPr>
              <w:sz w:val="16"/>
            </w:rPr>
            <w:fldChar w:fldCharType="separate"/>
          </w:r>
          <w:r w:rsidRPr="001A32B3">
            <w:rPr>
              <w:noProof/>
              <w:sz w:val="16"/>
            </w:rPr>
            <w:t>(Battiston, 2016)</w:t>
          </w:r>
          <w:r w:rsidRPr="00E72EDE">
            <w:rPr>
              <w:sz w:val="16"/>
            </w:rPr>
            <w:fldChar w:fldCharType="end"/>
          </w:r>
        </w:sdtContent>
      </w:sdt>
    </w:p>
  </w:footnote>
  <w:footnote w:id="3">
    <w:p w:rsidR="001A32B3" w:rsidRDefault="001A32B3">
      <w:pPr>
        <w:pStyle w:val="FootnoteText"/>
      </w:pPr>
      <w:r>
        <w:rPr>
          <w:rStyle w:val="FootnoteReference"/>
        </w:rPr>
        <w:footnoteRef/>
      </w:r>
      <w:r>
        <w:t xml:space="preserve"> </w:t>
      </w:r>
      <w:sdt>
        <w:sdtPr>
          <w:rPr>
            <w:sz w:val="16"/>
          </w:rPr>
          <w:id w:val="-326361829"/>
          <w:citation/>
        </w:sdtPr>
        <w:sdtContent>
          <w:r w:rsidRPr="00F54EBF">
            <w:rPr>
              <w:sz w:val="16"/>
            </w:rPr>
            <w:fldChar w:fldCharType="begin"/>
          </w:r>
          <w:r w:rsidRPr="00F54EBF">
            <w:rPr>
              <w:sz w:val="16"/>
            </w:rPr>
            <w:instrText xml:space="preserve"> CITATION Mic18 \l 1043 </w:instrText>
          </w:r>
          <w:r w:rsidRPr="00F54EBF">
            <w:rPr>
              <w:sz w:val="16"/>
            </w:rPr>
            <w:fldChar w:fldCharType="separate"/>
          </w:r>
          <w:r w:rsidRPr="00F54EBF">
            <w:rPr>
              <w:noProof/>
              <w:sz w:val="16"/>
            </w:rPr>
            <w:t>(Microsoft, 2018)</w:t>
          </w:r>
          <w:r w:rsidRPr="00F54EBF">
            <w:rPr>
              <w:sz w:val="16"/>
            </w:rPr>
            <w:fldChar w:fldCharType="end"/>
          </w:r>
        </w:sdtContent>
      </w:sdt>
    </w:p>
  </w:footnote>
  <w:footnote w:id="4">
    <w:p w:rsidR="001A32B3" w:rsidRDefault="001A32B3">
      <w:pPr>
        <w:pStyle w:val="FootnoteText"/>
      </w:pPr>
      <w:r w:rsidRPr="00435B6E">
        <w:rPr>
          <w:rStyle w:val="FootnoteReference"/>
          <w:sz w:val="14"/>
        </w:rPr>
        <w:footnoteRef/>
      </w:r>
      <w:r w:rsidRPr="00435B6E">
        <w:rPr>
          <w:sz w:val="14"/>
        </w:rPr>
        <w:t xml:space="preserve"> Deze </w:t>
      </w:r>
      <w:proofErr w:type="spellStart"/>
      <w:r w:rsidRPr="00435B6E">
        <w:rPr>
          <w:sz w:val="14"/>
        </w:rPr>
        <w:t>requestlogger</w:t>
      </w:r>
      <w:proofErr w:type="spellEnd"/>
      <w:r w:rsidRPr="00435B6E">
        <w:rPr>
          <w:sz w:val="14"/>
        </w:rPr>
        <w:t xml:space="preserve"> is niet zelfgeschreven maar is uit deels uit het volgende project overgenomen: https://github.com/JasonGT/NorthwindTraders</w:t>
      </w:r>
    </w:p>
  </w:footnote>
  <w:footnote w:id="5">
    <w:p w:rsidR="001A32B3" w:rsidRDefault="001A32B3">
      <w:pPr>
        <w:pStyle w:val="FootnoteText"/>
      </w:pPr>
      <w:r w:rsidRPr="007F32AE">
        <w:rPr>
          <w:rStyle w:val="FootnoteReference"/>
          <w:sz w:val="12"/>
        </w:rPr>
        <w:footnoteRef/>
      </w:r>
      <w:r w:rsidRPr="007F32AE">
        <w:rPr>
          <w:sz w:val="12"/>
        </w:rPr>
        <w:t xml:space="preserve"> Deze </w:t>
      </w:r>
      <w:proofErr w:type="spellStart"/>
      <w:r w:rsidRPr="007F32AE">
        <w:rPr>
          <w:sz w:val="12"/>
        </w:rPr>
        <w:t>validation</w:t>
      </w:r>
      <w:proofErr w:type="spellEnd"/>
      <w:r w:rsidRPr="007F32AE">
        <w:rPr>
          <w:sz w:val="12"/>
        </w:rPr>
        <w:t xml:space="preserve">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1A32B3" w:rsidRDefault="001A32B3">
        <w:pPr>
          <w:pStyle w:val="Header"/>
          <w:jc w:val="right"/>
        </w:pPr>
        <w:r>
          <w:fldChar w:fldCharType="begin"/>
        </w:r>
        <w:r>
          <w:instrText>PAGE   \* MERGEFORMAT</w:instrText>
        </w:r>
        <w:r>
          <w:fldChar w:fldCharType="separate"/>
        </w:r>
        <w:r>
          <w:t>2</w:t>
        </w:r>
        <w:r>
          <w:fldChar w:fldCharType="end"/>
        </w:r>
      </w:p>
    </w:sdtContent>
  </w:sdt>
  <w:p w:rsidR="001A32B3" w:rsidRDefault="001A3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5C73"/>
    <w:rsid w:val="0004073E"/>
    <w:rsid w:val="000411FD"/>
    <w:rsid w:val="00041B92"/>
    <w:rsid w:val="00043441"/>
    <w:rsid w:val="0004683C"/>
    <w:rsid w:val="00054453"/>
    <w:rsid w:val="00062336"/>
    <w:rsid w:val="000657DB"/>
    <w:rsid w:val="000766CC"/>
    <w:rsid w:val="000770ED"/>
    <w:rsid w:val="00080740"/>
    <w:rsid w:val="00086FEF"/>
    <w:rsid w:val="00094484"/>
    <w:rsid w:val="0009564F"/>
    <w:rsid w:val="000A0570"/>
    <w:rsid w:val="000A2C2D"/>
    <w:rsid w:val="000A3272"/>
    <w:rsid w:val="000A645B"/>
    <w:rsid w:val="000B06E5"/>
    <w:rsid w:val="000B1781"/>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256B"/>
    <w:rsid w:val="00137784"/>
    <w:rsid w:val="001435E7"/>
    <w:rsid w:val="001448D0"/>
    <w:rsid w:val="0014605F"/>
    <w:rsid w:val="00150AE3"/>
    <w:rsid w:val="00151917"/>
    <w:rsid w:val="00151D8D"/>
    <w:rsid w:val="001528B9"/>
    <w:rsid w:val="001531FD"/>
    <w:rsid w:val="0015323E"/>
    <w:rsid w:val="001551D4"/>
    <w:rsid w:val="00156677"/>
    <w:rsid w:val="001612D1"/>
    <w:rsid w:val="00161D3F"/>
    <w:rsid w:val="00163735"/>
    <w:rsid w:val="0016453F"/>
    <w:rsid w:val="00164885"/>
    <w:rsid w:val="001668E2"/>
    <w:rsid w:val="0016790C"/>
    <w:rsid w:val="00171B83"/>
    <w:rsid w:val="00174445"/>
    <w:rsid w:val="00176B77"/>
    <w:rsid w:val="00176F9C"/>
    <w:rsid w:val="00185582"/>
    <w:rsid w:val="00193235"/>
    <w:rsid w:val="0019325A"/>
    <w:rsid w:val="00194BB4"/>
    <w:rsid w:val="00194D62"/>
    <w:rsid w:val="00195286"/>
    <w:rsid w:val="00197EF6"/>
    <w:rsid w:val="001A32B3"/>
    <w:rsid w:val="001A39A4"/>
    <w:rsid w:val="001A579F"/>
    <w:rsid w:val="001A6182"/>
    <w:rsid w:val="001B5517"/>
    <w:rsid w:val="001C1026"/>
    <w:rsid w:val="001C362B"/>
    <w:rsid w:val="001C65A8"/>
    <w:rsid w:val="001D301B"/>
    <w:rsid w:val="001D571E"/>
    <w:rsid w:val="001D7BE4"/>
    <w:rsid w:val="001E07F0"/>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3865"/>
    <w:rsid w:val="002A114B"/>
    <w:rsid w:val="002A4867"/>
    <w:rsid w:val="002B0153"/>
    <w:rsid w:val="002B0358"/>
    <w:rsid w:val="002B038E"/>
    <w:rsid w:val="002B64E6"/>
    <w:rsid w:val="002B6E99"/>
    <w:rsid w:val="002B77AF"/>
    <w:rsid w:val="002C62CD"/>
    <w:rsid w:val="002C78A3"/>
    <w:rsid w:val="002D6129"/>
    <w:rsid w:val="002E0E54"/>
    <w:rsid w:val="002E3A7D"/>
    <w:rsid w:val="002E48FC"/>
    <w:rsid w:val="002F09A0"/>
    <w:rsid w:val="002F22ED"/>
    <w:rsid w:val="002F2EB4"/>
    <w:rsid w:val="002F5216"/>
    <w:rsid w:val="003001F5"/>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15EB5"/>
    <w:rsid w:val="00522F0F"/>
    <w:rsid w:val="005238E2"/>
    <w:rsid w:val="00527F28"/>
    <w:rsid w:val="005304DE"/>
    <w:rsid w:val="00536355"/>
    <w:rsid w:val="0054159B"/>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4279"/>
    <w:rsid w:val="005E521E"/>
    <w:rsid w:val="005F24D9"/>
    <w:rsid w:val="006002ED"/>
    <w:rsid w:val="006008C3"/>
    <w:rsid w:val="00616B9F"/>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149C"/>
    <w:rsid w:val="00672E42"/>
    <w:rsid w:val="0067387F"/>
    <w:rsid w:val="00674070"/>
    <w:rsid w:val="0067531F"/>
    <w:rsid w:val="00680789"/>
    <w:rsid w:val="00681271"/>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11E9"/>
    <w:rsid w:val="006F3079"/>
    <w:rsid w:val="006F7BF4"/>
    <w:rsid w:val="00700453"/>
    <w:rsid w:val="00701D2A"/>
    <w:rsid w:val="0070215A"/>
    <w:rsid w:val="00704324"/>
    <w:rsid w:val="00710D47"/>
    <w:rsid w:val="00711C2B"/>
    <w:rsid w:val="00712871"/>
    <w:rsid w:val="00713497"/>
    <w:rsid w:val="0071712A"/>
    <w:rsid w:val="00723B0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7F26"/>
    <w:rsid w:val="0077033A"/>
    <w:rsid w:val="00771424"/>
    <w:rsid w:val="0077206A"/>
    <w:rsid w:val="00776D5C"/>
    <w:rsid w:val="007770D0"/>
    <w:rsid w:val="00777116"/>
    <w:rsid w:val="007874F8"/>
    <w:rsid w:val="007925A7"/>
    <w:rsid w:val="007962FC"/>
    <w:rsid w:val="007A08D2"/>
    <w:rsid w:val="007A1A81"/>
    <w:rsid w:val="007A32C3"/>
    <w:rsid w:val="007A5817"/>
    <w:rsid w:val="007A61B0"/>
    <w:rsid w:val="007B0A4F"/>
    <w:rsid w:val="007B2C27"/>
    <w:rsid w:val="007B5AB4"/>
    <w:rsid w:val="007B5F78"/>
    <w:rsid w:val="007C1B7D"/>
    <w:rsid w:val="007D2431"/>
    <w:rsid w:val="007E7A12"/>
    <w:rsid w:val="007F32AE"/>
    <w:rsid w:val="007F61ED"/>
    <w:rsid w:val="007F69E2"/>
    <w:rsid w:val="007F785C"/>
    <w:rsid w:val="008043CC"/>
    <w:rsid w:val="00805839"/>
    <w:rsid w:val="00816C58"/>
    <w:rsid w:val="008214A2"/>
    <w:rsid w:val="008224D4"/>
    <w:rsid w:val="00823EB9"/>
    <w:rsid w:val="008250EE"/>
    <w:rsid w:val="0082791F"/>
    <w:rsid w:val="00831A79"/>
    <w:rsid w:val="008363C8"/>
    <w:rsid w:val="00840AE6"/>
    <w:rsid w:val="00840FCC"/>
    <w:rsid w:val="00843F4A"/>
    <w:rsid w:val="00845546"/>
    <w:rsid w:val="00845821"/>
    <w:rsid w:val="00853243"/>
    <w:rsid w:val="0086279C"/>
    <w:rsid w:val="008628C0"/>
    <w:rsid w:val="00866362"/>
    <w:rsid w:val="00867138"/>
    <w:rsid w:val="00882E3E"/>
    <w:rsid w:val="008833B0"/>
    <w:rsid w:val="00883541"/>
    <w:rsid w:val="00891492"/>
    <w:rsid w:val="008A052D"/>
    <w:rsid w:val="008A2F5F"/>
    <w:rsid w:val="008A6F6D"/>
    <w:rsid w:val="008B17BA"/>
    <w:rsid w:val="008B1913"/>
    <w:rsid w:val="008B5C9F"/>
    <w:rsid w:val="008C001B"/>
    <w:rsid w:val="008C03CA"/>
    <w:rsid w:val="008C476C"/>
    <w:rsid w:val="008D0F85"/>
    <w:rsid w:val="008D3371"/>
    <w:rsid w:val="008E2202"/>
    <w:rsid w:val="008E5034"/>
    <w:rsid w:val="008E6D15"/>
    <w:rsid w:val="008F044D"/>
    <w:rsid w:val="008F092D"/>
    <w:rsid w:val="008F0E15"/>
    <w:rsid w:val="008F44BD"/>
    <w:rsid w:val="009001A8"/>
    <w:rsid w:val="00900EAB"/>
    <w:rsid w:val="00900F0E"/>
    <w:rsid w:val="0090400C"/>
    <w:rsid w:val="00904877"/>
    <w:rsid w:val="00905E20"/>
    <w:rsid w:val="0091013F"/>
    <w:rsid w:val="00910304"/>
    <w:rsid w:val="00915DEA"/>
    <w:rsid w:val="00920BDB"/>
    <w:rsid w:val="00921327"/>
    <w:rsid w:val="00921E22"/>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60A91"/>
    <w:rsid w:val="00A619B2"/>
    <w:rsid w:val="00A61A38"/>
    <w:rsid w:val="00A65049"/>
    <w:rsid w:val="00A67EED"/>
    <w:rsid w:val="00A71C63"/>
    <w:rsid w:val="00A7658F"/>
    <w:rsid w:val="00A80FBF"/>
    <w:rsid w:val="00A91081"/>
    <w:rsid w:val="00A91EF4"/>
    <w:rsid w:val="00AA2E4F"/>
    <w:rsid w:val="00AA30E6"/>
    <w:rsid w:val="00AB1D60"/>
    <w:rsid w:val="00AB5645"/>
    <w:rsid w:val="00AB77CF"/>
    <w:rsid w:val="00AC1E52"/>
    <w:rsid w:val="00AC5059"/>
    <w:rsid w:val="00AD0701"/>
    <w:rsid w:val="00AE04C1"/>
    <w:rsid w:val="00AE06D2"/>
    <w:rsid w:val="00AE0DAE"/>
    <w:rsid w:val="00AE250E"/>
    <w:rsid w:val="00AF0A94"/>
    <w:rsid w:val="00AF5C38"/>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1E7"/>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0C14"/>
    <w:rsid w:val="00C82157"/>
    <w:rsid w:val="00C8241A"/>
    <w:rsid w:val="00C86F79"/>
    <w:rsid w:val="00C872EB"/>
    <w:rsid w:val="00C87B00"/>
    <w:rsid w:val="00C96193"/>
    <w:rsid w:val="00CA2504"/>
    <w:rsid w:val="00CA6728"/>
    <w:rsid w:val="00CA7B75"/>
    <w:rsid w:val="00CB2430"/>
    <w:rsid w:val="00CB2A56"/>
    <w:rsid w:val="00CB7EFE"/>
    <w:rsid w:val="00CC1A20"/>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27513"/>
    <w:rsid w:val="00D326B5"/>
    <w:rsid w:val="00D32895"/>
    <w:rsid w:val="00D32C75"/>
    <w:rsid w:val="00D32C98"/>
    <w:rsid w:val="00D337DA"/>
    <w:rsid w:val="00D37789"/>
    <w:rsid w:val="00D37CEF"/>
    <w:rsid w:val="00D42967"/>
    <w:rsid w:val="00D4765C"/>
    <w:rsid w:val="00D47D5F"/>
    <w:rsid w:val="00D51330"/>
    <w:rsid w:val="00D51759"/>
    <w:rsid w:val="00D51D54"/>
    <w:rsid w:val="00D53EE4"/>
    <w:rsid w:val="00D540AD"/>
    <w:rsid w:val="00D553BA"/>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D4C"/>
    <w:rsid w:val="00EB6A5D"/>
    <w:rsid w:val="00EC0AB3"/>
    <w:rsid w:val="00EC23F9"/>
    <w:rsid w:val="00ED25B2"/>
    <w:rsid w:val="00ED7D85"/>
    <w:rsid w:val="00EE2690"/>
    <w:rsid w:val="00EE57D9"/>
    <w:rsid w:val="00EE5910"/>
    <w:rsid w:val="00EF0C4B"/>
    <w:rsid w:val="00EF103B"/>
    <w:rsid w:val="00EF139A"/>
    <w:rsid w:val="00EF2285"/>
    <w:rsid w:val="00EF4BF1"/>
    <w:rsid w:val="00F042D7"/>
    <w:rsid w:val="00F04451"/>
    <w:rsid w:val="00F1357E"/>
    <w:rsid w:val="00F1673B"/>
    <w:rsid w:val="00F1702F"/>
    <w:rsid w:val="00F20764"/>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6761"/>
    <w:rsid w:val="00F910F9"/>
    <w:rsid w:val="00F94A6A"/>
    <w:rsid w:val="00F975ED"/>
    <w:rsid w:val="00FA3FA2"/>
    <w:rsid w:val="00FB0704"/>
    <w:rsid w:val="00FB16CF"/>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B156F"/>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svg"/><Relationship Id="rId1" Type="http://schemas.openxmlformats.org/officeDocument/2006/relationships/image" Target="media/image14.png"/><Relationship Id="rId4" Type="http://schemas.openxmlformats.org/officeDocument/2006/relationships/image" Target="media/image17.svg"/></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A6F38"/>
    <w:rsid w:val="002D0542"/>
    <w:rsid w:val="007A1192"/>
    <w:rsid w:val="007B4C39"/>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9B4DA83-B2DF-4EF4-A2A7-8698D397C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17</Pages>
  <Words>3128</Words>
  <Characters>17210</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158</cp:revision>
  <dcterms:created xsi:type="dcterms:W3CDTF">2019-02-15T08:51:00Z</dcterms:created>
  <dcterms:modified xsi:type="dcterms:W3CDTF">2019-03-05T14:29:00Z</dcterms:modified>
  <cp:contentStatus>Concept</cp:contentStatus>
</cp:coreProperties>
</file>