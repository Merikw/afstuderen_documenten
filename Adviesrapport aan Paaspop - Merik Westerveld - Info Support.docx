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D21113" w:rsidRPr="00891492" w:rsidRDefault="00D2111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D21113" w:rsidRPr="00891492" w:rsidRDefault="00D21113">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323D8"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D21113" w:rsidRPr="00C46B38" w:rsidRDefault="00D21113"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D21113" w:rsidRPr="00C46B38" w:rsidRDefault="00D21113"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380739662B684F69AEDCEA0D106B084B"/>
                                  </w:placeholder>
                                  <w:dataBinding w:prefixMappings="xmlns:ns0='http://purl.org/dc/elements/1.1/' xmlns:ns1='http://schemas.openxmlformats.org/package/2006/metadata/core-properties' " w:xpath="/ns1:coreProperties[1]/ns0:title[1]" w:storeItemID="{6C3C8BC8-F283-45AE-878A-BAB7291924A1}"/>
                                  <w:text/>
                                </w:sdtPr>
                                <w:sdtEndPr/>
                                <w:sdtContent>
                                  <w:p w:rsidR="00D21113" w:rsidRPr="00B903BA" w:rsidRDefault="00A56695" w:rsidP="00891492">
                                    <w:pPr>
                                      <w:pStyle w:val="Title"/>
                                      <w:rPr>
                                        <w:color w:val="FFFFFF" w:themeColor="background1"/>
                                      </w:rPr>
                                    </w:pPr>
                                    <w:r>
                                      <w:rPr>
                                        <w:color w:val="FFFFFF" w:themeColor="background1"/>
                                      </w:rPr>
                                      <w:t>Advies</w:t>
                                    </w:r>
                                    <w:r w:rsidR="00E8019B">
                                      <w:rPr>
                                        <w:color w:val="FFFFFF" w:themeColor="background1"/>
                                      </w:rPr>
                                      <w:t>rapport</w:t>
                                    </w:r>
                                  </w:p>
                                </w:sdtContent>
                              </w:sdt>
                              <w:sdt>
                                <w:sdtPr>
                                  <w:rPr>
                                    <w:color w:val="FFFFFF" w:themeColor="background1"/>
                                    <w:sz w:val="28"/>
                                  </w:rPr>
                                  <w:alias w:val="Onderwerp"/>
                                  <w:tag w:val=""/>
                                  <w:id w:val="-551696347"/>
                                  <w:placeholder>
                                    <w:docPart w:val="5E832E24A5FB451292076D81FE72AEE1"/>
                                  </w:placeholder>
                                  <w:dataBinding w:prefixMappings="xmlns:ns0='http://purl.org/dc/elements/1.1/' xmlns:ns1='http://schemas.openxmlformats.org/package/2006/metadata/core-properties' " w:xpath="/ns1:coreProperties[1]/ns0:subject[1]" w:storeItemID="{6C3C8BC8-F283-45AE-878A-BAB7291924A1}"/>
                                  <w:text/>
                                </w:sdtPr>
                                <w:sdtEndPr/>
                                <w:sdtContent>
                                  <w:p w:rsidR="00D21113" w:rsidRPr="00B903BA" w:rsidRDefault="00392725" w:rsidP="00891492">
                                    <w:pPr>
                                      <w:pStyle w:val="Subtitle"/>
                                      <w:rPr>
                                        <w:color w:val="FFFFFF" w:themeColor="background1"/>
                                      </w:rPr>
                                    </w:pPr>
                                    <w:r>
                                      <w:rPr>
                                        <w:color w:val="FFFFFF" w:themeColor="background1"/>
                                        <w:sz w:val="28"/>
                                      </w:rPr>
                                      <w:t>Advies aan Paaspop n.a.v. de ultieme festival app</w:t>
                                    </w:r>
                                  </w:p>
                                </w:sdtContent>
                              </w:sdt>
                              <w:p w:rsidR="00D21113" w:rsidRPr="00B903BA" w:rsidRDefault="00D21113" w:rsidP="00EE57D9"/>
                              <w:p w:rsidR="00D21113" w:rsidRPr="00B903BA" w:rsidRDefault="003A6282" w:rsidP="00EE57D9">
                                <w:pPr>
                                  <w:rPr>
                                    <w:color w:val="FFFFFF" w:themeColor="background1"/>
                                    <w:sz w:val="26"/>
                                    <w:szCs w:val="26"/>
                                  </w:rPr>
                                </w:pPr>
                                <w:sdt>
                                  <w:sdtPr>
                                    <w:rPr>
                                      <w:color w:val="FFFFFF" w:themeColor="background1"/>
                                      <w:sz w:val="26"/>
                                      <w:szCs w:val="26"/>
                                    </w:rPr>
                                    <w:alias w:val="Auteur"/>
                                    <w:tag w:val=""/>
                                    <w:id w:val="-1517603666"/>
                                    <w:placeholder>
                                      <w:docPart w:val="BBFC2DC817AA42149A25CFB9DDE993A3"/>
                                    </w:placeholder>
                                    <w:dataBinding w:prefixMappings="xmlns:ns0='http://purl.org/dc/elements/1.1/' xmlns:ns1='http://schemas.openxmlformats.org/package/2006/metadata/core-properties' " w:xpath="/ns1:coreProperties[1]/ns0:creator[1]" w:storeItemID="{6C3C8BC8-F283-45AE-878A-BAB7291924A1}"/>
                                    <w:text/>
                                  </w:sdtPr>
                                  <w:sdtEndPr/>
                                  <w:sdtContent>
                                    <w:r w:rsidR="00D21113">
                                      <w:rPr>
                                        <w:color w:val="FFFFFF" w:themeColor="background1"/>
                                        <w:sz w:val="26"/>
                                        <w:szCs w:val="26"/>
                                      </w:rPr>
                                      <w:t>Merik Westerveld</w:t>
                                    </w:r>
                                  </w:sdtContent>
                                </w:sdt>
                                <w:r w:rsidR="00D21113" w:rsidRPr="00B903BA">
                                  <w:rPr>
                                    <w:color w:val="FFFFFF" w:themeColor="background1"/>
                                    <w:sz w:val="26"/>
                                    <w:szCs w:val="26"/>
                                  </w:rPr>
                                  <w:t xml:space="preserve"> </w:t>
                                </w:r>
                                <w:r w:rsidR="00D21113">
                                  <w:rPr>
                                    <w:color w:val="FFFFFF" w:themeColor="background1"/>
                                    <w:sz w:val="26"/>
                                    <w:szCs w:val="26"/>
                                  </w:rPr>
                                  <w:t>- 2737450</w:t>
                                </w:r>
                              </w:p>
                              <w:sdt>
                                <w:sdtPr>
                                  <w:rPr>
                                    <w:color w:val="FFFFFF" w:themeColor="background1"/>
                                    <w:sz w:val="26"/>
                                    <w:szCs w:val="26"/>
                                  </w:rPr>
                                  <w:alias w:val="Publicatiedatum"/>
                                  <w:tag w:val=""/>
                                  <w:id w:val="1319770433"/>
                                  <w:placeholder>
                                    <w:docPart w:val="D29862F6EC72465A858BABF43AB950E8"/>
                                  </w:placeholder>
                                  <w:dataBinding w:prefixMappings="xmlns:ns0='http://schemas.microsoft.com/office/2006/coverPageProps' " w:xpath="/ns0:CoverPageProperties[1]/ns0:PublishDate[1]" w:storeItemID="{55AF091B-3C7A-41E3-B477-F2FDAA23CFDA}"/>
                                  <w:date w:fullDate="2019-05-01T00:00:00Z">
                                    <w:dateFormat w:val="d MMMM yyyy"/>
                                    <w:lid w:val="nl-NL"/>
                                    <w:storeMappedDataAs w:val="date"/>
                                    <w:calendar w:val="gregorian"/>
                                  </w:date>
                                </w:sdtPr>
                                <w:sdtEndPr/>
                                <w:sdtContent>
                                  <w:p w:rsidR="00D21113" w:rsidRPr="00515EB5" w:rsidRDefault="00392725" w:rsidP="00EE57D9">
                                    <w:pPr>
                                      <w:rPr>
                                        <w:color w:val="FFFFFF" w:themeColor="background1"/>
                                        <w:sz w:val="26"/>
                                        <w:szCs w:val="26"/>
                                      </w:rPr>
                                    </w:pPr>
                                    <w:r>
                                      <w:rPr>
                                        <w:color w:val="FFFFFF" w:themeColor="background1"/>
                                        <w:sz w:val="26"/>
                                        <w:szCs w:val="26"/>
                                      </w:rPr>
                                      <w:t>1 mei 2019</w:t>
                                    </w:r>
                                  </w:p>
                                </w:sdtContent>
                              </w:sdt>
                              <w:sdt>
                                <w:sdtPr>
                                  <w:rPr>
                                    <w:color w:val="FFFFFF" w:themeColor="background1"/>
                                    <w:sz w:val="26"/>
                                    <w:szCs w:val="26"/>
                                  </w:rPr>
                                  <w:id w:val="664363676"/>
                                  <w:placeholder>
                                    <w:docPart w:val="F3F384899DAF4539B07E7C73804964F6"/>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21113" w:rsidRPr="00515EB5" w:rsidRDefault="00392725"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380739662B684F69AEDCEA0D106B084B"/>
                            </w:placeholder>
                            <w:dataBinding w:prefixMappings="xmlns:ns0='http://purl.org/dc/elements/1.1/' xmlns:ns1='http://schemas.openxmlformats.org/package/2006/metadata/core-properties' " w:xpath="/ns1:coreProperties[1]/ns0:title[1]" w:storeItemID="{6C3C8BC8-F283-45AE-878A-BAB7291924A1}"/>
                            <w:text/>
                          </w:sdtPr>
                          <w:sdtEndPr/>
                          <w:sdtContent>
                            <w:p w:rsidR="00D21113" w:rsidRPr="00B903BA" w:rsidRDefault="00A56695" w:rsidP="00891492">
                              <w:pPr>
                                <w:pStyle w:val="Title"/>
                                <w:rPr>
                                  <w:color w:val="FFFFFF" w:themeColor="background1"/>
                                </w:rPr>
                              </w:pPr>
                              <w:r>
                                <w:rPr>
                                  <w:color w:val="FFFFFF" w:themeColor="background1"/>
                                </w:rPr>
                                <w:t>Advies</w:t>
                              </w:r>
                              <w:r w:rsidR="00E8019B">
                                <w:rPr>
                                  <w:color w:val="FFFFFF" w:themeColor="background1"/>
                                </w:rPr>
                                <w:t>rapport</w:t>
                              </w:r>
                            </w:p>
                          </w:sdtContent>
                        </w:sdt>
                        <w:sdt>
                          <w:sdtPr>
                            <w:rPr>
                              <w:color w:val="FFFFFF" w:themeColor="background1"/>
                              <w:sz w:val="28"/>
                            </w:rPr>
                            <w:alias w:val="Onderwerp"/>
                            <w:tag w:val=""/>
                            <w:id w:val="-551696347"/>
                            <w:placeholder>
                              <w:docPart w:val="5E832E24A5FB451292076D81FE72AEE1"/>
                            </w:placeholder>
                            <w:dataBinding w:prefixMappings="xmlns:ns0='http://purl.org/dc/elements/1.1/' xmlns:ns1='http://schemas.openxmlformats.org/package/2006/metadata/core-properties' " w:xpath="/ns1:coreProperties[1]/ns0:subject[1]" w:storeItemID="{6C3C8BC8-F283-45AE-878A-BAB7291924A1}"/>
                            <w:text/>
                          </w:sdtPr>
                          <w:sdtEndPr/>
                          <w:sdtContent>
                            <w:p w:rsidR="00D21113" w:rsidRPr="00B903BA" w:rsidRDefault="00392725" w:rsidP="00891492">
                              <w:pPr>
                                <w:pStyle w:val="Subtitle"/>
                                <w:rPr>
                                  <w:color w:val="FFFFFF" w:themeColor="background1"/>
                                </w:rPr>
                              </w:pPr>
                              <w:r>
                                <w:rPr>
                                  <w:color w:val="FFFFFF" w:themeColor="background1"/>
                                  <w:sz w:val="28"/>
                                </w:rPr>
                                <w:t>Advies aan Paaspop n.a.v. de ultieme festival app</w:t>
                              </w:r>
                            </w:p>
                          </w:sdtContent>
                        </w:sdt>
                        <w:p w:rsidR="00D21113" w:rsidRPr="00B903BA" w:rsidRDefault="00D21113" w:rsidP="00EE57D9"/>
                        <w:p w:rsidR="00D21113" w:rsidRPr="00B903BA" w:rsidRDefault="003A6282" w:rsidP="00EE57D9">
                          <w:pPr>
                            <w:rPr>
                              <w:color w:val="FFFFFF" w:themeColor="background1"/>
                              <w:sz w:val="26"/>
                              <w:szCs w:val="26"/>
                            </w:rPr>
                          </w:pPr>
                          <w:sdt>
                            <w:sdtPr>
                              <w:rPr>
                                <w:color w:val="FFFFFF" w:themeColor="background1"/>
                                <w:sz w:val="26"/>
                                <w:szCs w:val="26"/>
                              </w:rPr>
                              <w:alias w:val="Auteur"/>
                              <w:tag w:val=""/>
                              <w:id w:val="-1517603666"/>
                              <w:placeholder>
                                <w:docPart w:val="BBFC2DC817AA42149A25CFB9DDE993A3"/>
                              </w:placeholder>
                              <w:dataBinding w:prefixMappings="xmlns:ns0='http://purl.org/dc/elements/1.1/' xmlns:ns1='http://schemas.openxmlformats.org/package/2006/metadata/core-properties' " w:xpath="/ns1:coreProperties[1]/ns0:creator[1]" w:storeItemID="{6C3C8BC8-F283-45AE-878A-BAB7291924A1}"/>
                              <w:text/>
                            </w:sdtPr>
                            <w:sdtEndPr/>
                            <w:sdtContent>
                              <w:r w:rsidR="00D21113">
                                <w:rPr>
                                  <w:color w:val="FFFFFF" w:themeColor="background1"/>
                                  <w:sz w:val="26"/>
                                  <w:szCs w:val="26"/>
                                </w:rPr>
                                <w:t>Merik Westerveld</w:t>
                              </w:r>
                            </w:sdtContent>
                          </w:sdt>
                          <w:r w:rsidR="00D21113" w:rsidRPr="00B903BA">
                            <w:rPr>
                              <w:color w:val="FFFFFF" w:themeColor="background1"/>
                              <w:sz w:val="26"/>
                              <w:szCs w:val="26"/>
                            </w:rPr>
                            <w:t xml:space="preserve"> </w:t>
                          </w:r>
                          <w:r w:rsidR="00D21113">
                            <w:rPr>
                              <w:color w:val="FFFFFF" w:themeColor="background1"/>
                              <w:sz w:val="26"/>
                              <w:szCs w:val="26"/>
                            </w:rPr>
                            <w:t>- 2737450</w:t>
                          </w:r>
                        </w:p>
                        <w:sdt>
                          <w:sdtPr>
                            <w:rPr>
                              <w:color w:val="FFFFFF" w:themeColor="background1"/>
                              <w:sz w:val="26"/>
                              <w:szCs w:val="26"/>
                            </w:rPr>
                            <w:alias w:val="Publicatiedatum"/>
                            <w:tag w:val=""/>
                            <w:id w:val="1319770433"/>
                            <w:placeholder>
                              <w:docPart w:val="D29862F6EC72465A858BABF43AB950E8"/>
                            </w:placeholder>
                            <w:dataBinding w:prefixMappings="xmlns:ns0='http://schemas.microsoft.com/office/2006/coverPageProps' " w:xpath="/ns0:CoverPageProperties[1]/ns0:PublishDate[1]" w:storeItemID="{55AF091B-3C7A-41E3-B477-F2FDAA23CFDA}"/>
                            <w:date w:fullDate="2019-05-01T00:00:00Z">
                              <w:dateFormat w:val="d MMMM yyyy"/>
                              <w:lid w:val="nl-NL"/>
                              <w:storeMappedDataAs w:val="date"/>
                              <w:calendar w:val="gregorian"/>
                            </w:date>
                          </w:sdtPr>
                          <w:sdtEndPr/>
                          <w:sdtContent>
                            <w:p w:rsidR="00D21113" w:rsidRPr="00515EB5" w:rsidRDefault="00392725" w:rsidP="00EE57D9">
                              <w:pPr>
                                <w:rPr>
                                  <w:color w:val="FFFFFF" w:themeColor="background1"/>
                                  <w:sz w:val="26"/>
                                  <w:szCs w:val="26"/>
                                </w:rPr>
                              </w:pPr>
                              <w:r>
                                <w:rPr>
                                  <w:color w:val="FFFFFF" w:themeColor="background1"/>
                                  <w:sz w:val="26"/>
                                  <w:szCs w:val="26"/>
                                </w:rPr>
                                <w:t>1 mei 2019</w:t>
                              </w:r>
                            </w:p>
                          </w:sdtContent>
                        </w:sdt>
                        <w:sdt>
                          <w:sdtPr>
                            <w:rPr>
                              <w:color w:val="FFFFFF" w:themeColor="background1"/>
                              <w:sz w:val="26"/>
                              <w:szCs w:val="26"/>
                            </w:rPr>
                            <w:id w:val="664363676"/>
                            <w:placeholder>
                              <w:docPart w:val="F3F384899DAF4539B07E7C73804964F6"/>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21113" w:rsidRPr="00515EB5" w:rsidRDefault="00392725"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D21113" w:rsidRPr="00B903BA" w:rsidRDefault="00D21113" w:rsidP="004D331A">
                            <w:pPr>
                              <w:spacing w:after="0"/>
                              <w:rPr>
                                <w:b/>
                                <w:color w:val="00A3E0" w:themeColor="accent1"/>
                                <w:sz w:val="16"/>
                                <w:szCs w:val="16"/>
                              </w:rPr>
                            </w:pPr>
                            <w:r w:rsidRPr="00B903BA">
                              <w:rPr>
                                <w:b/>
                                <w:color w:val="00A3E0" w:themeColor="accent1"/>
                                <w:sz w:val="16"/>
                                <w:szCs w:val="16"/>
                              </w:rPr>
                              <w:t>Hoofdkantoor</w:t>
                            </w:r>
                          </w:p>
                          <w:p w:rsidR="00D21113" w:rsidRPr="00B903BA" w:rsidRDefault="00D21113" w:rsidP="004D331A">
                            <w:pPr>
                              <w:spacing w:after="0"/>
                              <w:rPr>
                                <w:color w:val="00A3E0" w:themeColor="accent1"/>
                                <w:sz w:val="16"/>
                                <w:szCs w:val="16"/>
                              </w:rPr>
                            </w:pPr>
                            <w:r w:rsidRPr="00B903BA">
                              <w:rPr>
                                <w:color w:val="00A3E0" w:themeColor="accent1"/>
                                <w:sz w:val="16"/>
                                <w:szCs w:val="16"/>
                              </w:rPr>
                              <w:t>Kruisboog 42</w:t>
                            </w:r>
                          </w:p>
                          <w:p w:rsidR="00D21113" w:rsidRPr="00B903BA" w:rsidRDefault="00D21113" w:rsidP="004D331A">
                            <w:pPr>
                              <w:spacing w:after="0"/>
                              <w:rPr>
                                <w:color w:val="00A3E0" w:themeColor="accent1"/>
                                <w:sz w:val="16"/>
                                <w:szCs w:val="16"/>
                              </w:rPr>
                            </w:pPr>
                            <w:r w:rsidRPr="00B903BA">
                              <w:rPr>
                                <w:color w:val="00A3E0" w:themeColor="accent1"/>
                                <w:sz w:val="16"/>
                                <w:szCs w:val="16"/>
                              </w:rPr>
                              <w:t>3905 TG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Nederland</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+31(0)318 - 55 20 20</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+31(0)318 - 55 23 55</w:t>
                            </w:r>
                          </w:p>
                          <w:p w:rsidR="00D21113" w:rsidRPr="00B903BA" w:rsidRDefault="00D21113" w:rsidP="004D331A">
                            <w:pPr>
                              <w:spacing w:after="0"/>
                              <w:rPr>
                                <w:color w:val="00A3E0" w:themeColor="accent1"/>
                                <w:sz w:val="16"/>
                                <w:szCs w:val="16"/>
                              </w:rPr>
                            </w:pPr>
                          </w:p>
                          <w:p w:rsidR="00D21113" w:rsidRPr="00B903BA" w:rsidRDefault="00D21113" w:rsidP="004D331A">
                            <w:pPr>
                              <w:spacing w:after="0"/>
                              <w:rPr>
                                <w:b/>
                                <w:color w:val="00A3E0" w:themeColor="accent1"/>
                                <w:sz w:val="16"/>
                                <w:szCs w:val="16"/>
                              </w:rPr>
                            </w:pPr>
                            <w:r w:rsidRPr="00B903BA">
                              <w:rPr>
                                <w:b/>
                                <w:color w:val="00A3E0" w:themeColor="accent1"/>
                                <w:sz w:val="16"/>
                                <w:szCs w:val="16"/>
                              </w:rPr>
                              <w:t>Kenniscentrum</w:t>
                            </w:r>
                          </w:p>
                          <w:p w:rsidR="00D21113" w:rsidRPr="00B903BA" w:rsidRDefault="00D21113" w:rsidP="004D331A">
                            <w:pPr>
                              <w:spacing w:after="0"/>
                              <w:rPr>
                                <w:color w:val="00A3E0" w:themeColor="accent1"/>
                                <w:sz w:val="16"/>
                                <w:szCs w:val="16"/>
                              </w:rPr>
                            </w:pPr>
                            <w:r w:rsidRPr="00B903BA">
                              <w:rPr>
                                <w:color w:val="00A3E0" w:themeColor="accent1"/>
                                <w:sz w:val="16"/>
                                <w:szCs w:val="16"/>
                              </w:rPr>
                              <w:t>De Smalle Zijde 39</w:t>
                            </w:r>
                          </w:p>
                          <w:p w:rsidR="00D21113" w:rsidRPr="00B903BA" w:rsidRDefault="00D21113" w:rsidP="004D331A">
                            <w:pPr>
                              <w:spacing w:after="0"/>
                              <w:rPr>
                                <w:color w:val="00A3E0" w:themeColor="accent1"/>
                                <w:sz w:val="16"/>
                                <w:szCs w:val="16"/>
                              </w:rPr>
                            </w:pPr>
                            <w:r w:rsidRPr="00B903BA">
                              <w:rPr>
                                <w:color w:val="00A3E0" w:themeColor="accent1"/>
                                <w:sz w:val="16"/>
                                <w:szCs w:val="16"/>
                              </w:rPr>
                              <w:t>3903 LM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+31(0)318 - 50 11 19</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+31(0)318 - 51 83 59</w:t>
                            </w:r>
                          </w:p>
                          <w:p w:rsidR="00D21113" w:rsidRPr="00B903BA" w:rsidRDefault="00D21113" w:rsidP="004D331A">
                            <w:pPr>
                              <w:spacing w:after="0"/>
                              <w:rPr>
                                <w:color w:val="00A3E0" w:themeColor="accent1"/>
                                <w:sz w:val="16"/>
                                <w:szCs w:val="16"/>
                              </w:rPr>
                            </w:pPr>
                          </w:p>
                          <w:p w:rsidR="00D21113" w:rsidRPr="0050035A" w:rsidRDefault="00D2111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21113" w:rsidRPr="0050035A" w:rsidRDefault="00D21113" w:rsidP="004D331A">
                            <w:pPr>
                              <w:spacing w:after="0"/>
                              <w:rPr>
                                <w:color w:val="00A3E0" w:themeColor="accent1"/>
                                <w:sz w:val="16"/>
                                <w:szCs w:val="16"/>
                              </w:rPr>
                            </w:pPr>
                            <w:r w:rsidRPr="0050035A">
                              <w:rPr>
                                <w:color w:val="00A3E0" w:themeColor="accent1"/>
                                <w:sz w:val="16"/>
                                <w:szCs w:val="16"/>
                              </w:rPr>
                              <w:t>www.Info Support.com</w:t>
                            </w:r>
                          </w:p>
                          <w:p w:rsidR="00D21113" w:rsidRPr="0050035A" w:rsidRDefault="00D21113" w:rsidP="004D331A">
                            <w:pPr>
                              <w:spacing w:after="0"/>
                              <w:rPr>
                                <w:color w:val="00A3E0" w:themeColor="accent1"/>
                                <w:sz w:val="16"/>
                                <w:szCs w:val="16"/>
                              </w:rPr>
                            </w:pPr>
                          </w:p>
                          <w:p w:rsidR="00D21113" w:rsidRPr="00B903BA" w:rsidRDefault="00D2111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21113" w:rsidRPr="0050035A" w:rsidRDefault="00D21113" w:rsidP="004D331A">
                            <w:pPr>
                              <w:spacing w:after="0"/>
                              <w:rPr>
                                <w:color w:val="00A3E0" w:themeColor="accent1"/>
                                <w:sz w:val="16"/>
                                <w:szCs w:val="16"/>
                              </w:rPr>
                            </w:pPr>
                            <w:r w:rsidRPr="0050035A">
                              <w:rPr>
                                <w:color w:val="00A3E0" w:themeColor="accent1"/>
                                <w:sz w:val="16"/>
                                <w:szCs w:val="16"/>
                              </w:rPr>
                              <w:t>BTW NL8062.30.277B01</w:t>
                            </w:r>
                          </w:p>
                          <w:p w:rsidR="00D21113" w:rsidRPr="00B903BA" w:rsidRDefault="00D2111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RABONL2U</w:t>
                            </w:r>
                          </w:p>
                          <w:p w:rsidR="00D21113" w:rsidRPr="0050035A" w:rsidRDefault="00D21113" w:rsidP="004D331A">
                            <w:pPr>
                              <w:spacing w:after="0"/>
                              <w:rPr>
                                <w:color w:val="00A3E0" w:themeColor="accent1"/>
                                <w:sz w:val="16"/>
                                <w:szCs w:val="16"/>
                                <w:lang w:val="en-US"/>
                              </w:rPr>
                            </w:pP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D21113" w:rsidRPr="00B903BA" w:rsidRDefault="00D21113" w:rsidP="004D331A">
                      <w:pPr>
                        <w:spacing w:after="0"/>
                        <w:rPr>
                          <w:b/>
                          <w:color w:val="00A3E0" w:themeColor="accent1"/>
                          <w:sz w:val="16"/>
                          <w:szCs w:val="16"/>
                        </w:rPr>
                      </w:pPr>
                      <w:r w:rsidRPr="00B903BA">
                        <w:rPr>
                          <w:b/>
                          <w:color w:val="00A3E0" w:themeColor="accent1"/>
                          <w:sz w:val="16"/>
                          <w:szCs w:val="16"/>
                        </w:rPr>
                        <w:t>Hoofdkantoor</w:t>
                      </w:r>
                    </w:p>
                    <w:p w:rsidR="00D21113" w:rsidRPr="00B903BA" w:rsidRDefault="00D21113" w:rsidP="004D331A">
                      <w:pPr>
                        <w:spacing w:after="0"/>
                        <w:rPr>
                          <w:color w:val="00A3E0" w:themeColor="accent1"/>
                          <w:sz w:val="16"/>
                          <w:szCs w:val="16"/>
                        </w:rPr>
                      </w:pPr>
                      <w:r w:rsidRPr="00B903BA">
                        <w:rPr>
                          <w:color w:val="00A3E0" w:themeColor="accent1"/>
                          <w:sz w:val="16"/>
                          <w:szCs w:val="16"/>
                        </w:rPr>
                        <w:t>Kruisboog 42</w:t>
                      </w:r>
                    </w:p>
                    <w:p w:rsidR="00D21113" w:rsidRPr="00B903BA" w:rsidRDefault="00D21113" w:rsidP="004D331A">
                      <w:pPr>
                        <w:spacing w:after="0"/>
                        <w:rPr>
                          <w:color w:val="00A3E0" w:themeColor="accent1"/>
                          <w:sz w:val="16"/>
                          <w:szCs w:val="16"/>
                        </w:rPr>
                      </w:pPr>
                      <w:r w:rsidRPr="00B903BA">
                        <w:rPr>
                          <w:color w:val="00A3E0" w:themeColor="accent1"/>
                          <w:sz w:val="16"/>
                          <w:szCs w:val="16"/>
                        </w:rPr>
                        <w:t>3905 TG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Nederland</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+31(0)318 - 55 20 20</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+31(0)318 - 55 23 55</w:t>
                      </w:r>
                    </w:p>
                    <w:p w:rsidR="00D21113" w:rsidRPr="00B903BA" w:rsidRDefault="00D21113" w:rsidP="004D331A">
                      <w:pPr>
                        <w:spacing w:after="0"/>
                        <w:rPr>
                          <w:color w:val="00A3E0" w:themeColor="accent1"/>
                          <w:sz w:val="16"/>
                          <w:szCs w:val="16"/>
                        </w:rPr>
                      </w:pPr>
                    </w:p>
                    <w:p w:rsidR="00D21113" w:rsidRPr="00B903BA" w:rsidRDefault="00D21113" w:rsidP="004D331A">
                      <w:pPr>
                        <w:spacing w:after="0"/>
                        <w:rPr>
                          <w:b/>
                          <w:color w:val="00A3E0" w:themeColor="accent1"/>
                          <w:sz w:val="16"/>
                          <w:szCs w:val="16"/>
                        </w:rPr>
                      </w:pPr>
                      <w:r w:rsidRPr="00B903BA">
                        <w:rPr>
                          <w:b/>
                          <w:color w:val="00A3E0" w:themeColor="accent1"/>
                          <w:sz w:val="16"/>
                          <w:szCs w:val="16"/>
                        </w:rPr>
                        <w:t>Kenniscentrum</w:t>
                      </w:r>
                    </w:p>
                    <w:p w:rsidR="00D21113" w:rsidRPr="00B903BA" w:rsidRDefault="00D21113" w:rsidP="004D331A">
                      <w:pPr>
                        <w:spacing w:after="0"/>
                        <w:rPr>
                          <w:color w:val="00A3E0" w:themeColor="accent1"/>
                          <w:sz w:val="16"/>
                          <w:szCs w:val="16"/>
                        </w:rPr>
                      </w:pPr>
                      <w:r w:rsidRPr="00B903BA">
                        <w:rPr>
                          <w:color w:val="00A3E0" w:themeColor="accent1"/>
                          <w:sz w:val="16"/>
                          <w:szCs w:val="16"/>
                        </w:rPr>
                        <w:t>De Smalle Zijde 39</w:t>
                      </w:r>
                    </w:p>
                    <w:p w:rsidR="00D21113" w:rsidRPr="00B903BA" w:rsidRDefault="00D21113" w:rsidP="004D331A">
                      <w:pPr>
                        <w:spacing w:after="0"/>
                        <w:rPr>
                          <w:color w:val="00A3E0" w:themeColor="accent1"/>
                          <w:sz w:val="16"/>
                          <w:szCs w:val="16"/>
                        </w:rPr>
                      </w:pPr>
                      <w:r w:rsidRPr="00B903BA">
                        <w:rPr>
                          <w:color w:val="00A3E0" w:themeColor="accent1"/>
                          <w:sz w:val="16"/>
                          <w:szCs w:val="16"/>
                        </w:rPr>
                        <w:t>3903 LM Veenendaal</w:t>
                      </w:r>
                    </w:p>
                    <w:p w:rsidR="00D21113" w:rsidRPr="00B903BA" w:rsidRDefault="00D21113" w:rsidP="004D331A">
                      <w:pPr>
                        <w:spacing w:after="0"/>
                        <w:rPr>
                          <w:color w:val="00A3E0" w:themeColor="accent1"/>
                          <w:sz w:val="16"/>
                          <w:szCs w:val="16"/>
                        </w:rPr>
                      </w:pPr>
                      <w:r w:rsidRPr="00B903BA">
                        <w:rPr>
                          <w:color w:val="00A3E0" w:themeColor="accent1"/>
                          <w:sz w:val="16"/>
                          <w:szCs w:val="16"/>
                        </w:rPr>
                        <w:t>Tel. +31(0)318 - 50 11 19</w:t>
                      </w:r>
                    </w:p>
                    <w:p w:rsidR="00D21113" w:rsidRPr="00B903BA" w:rsidRDefault="00D21113" w:rsidP="004D331A">
                      <w:pPr>
                        <w:spacing w:after="0"/>
                        <w:rPr>
                          <w:color w:val="00A3E0" w:themeColor="accent1"/>
                          <w:sz w:val="16"/>
                          <w:szCs w:val="16"/>
                        </w:rPr>
                      </w:pPr>
                      <w:r w:rsidRPr="00B903BA">
                        <w:rPr>
                          <w:color w:val="00A3E0" w:themeColor="accent1"/>
                          <w:sz w:val="16"/>
                          <w:szCs w:val="16"/>
                        </w:rPr>
                        <w:t>Fax +31(0)318 - 51 83 59</w:t>
                      </w:r>
                    </w:p>
                    <w:p w:rsidR="00D21113" w:rsidRPr="00B903BA" w:rsidRDefault="00D21113" w:rsidP="004D331A">
                      <w:pPr>
                        <w:spacing w:after="0"/>
                        <w:rPr>
                          <w:color w:val="00A3E0" w:themeColor="accent1"/>
                          <w:sz w:val="16"/>
                          <w:szCs w:val="16"/>
                        </w:rPr>
                      </w:pPr>
                    </w:p>
                    <w:p w:rsidR="00D21113" w:rsidRPr="0050035A" w:rsidRDefault="00D21113"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21113" w:rsidRPr="0050035A" w:rsidRDefault="00D21113" w:rsidP="004D331A">
                      <w:pPr>
                        <w:spacing w:after="0"/>
                        <w:rPr>
                          <w:color w:val="00A3E0" w:themeColor="accent1"/>
                          <w:sz w:val="16"/>
                          <w:szCs w:val="16"/>
                        </w:rPr>
                      </w:pPr>
                      <w:r w:rsidRPr="0050035A">
                        <w:rPr>
                          <w:color w:val="00A3E0" w:themeColor="accent1"/>
                          <w:sz w:val="16"/>
                          <w:szCs w:val="16"/>
                        </w:rPr>
                        <w:t>www.Info Support.com</w:t>
                      </w:r>
                    </w:p>
                    <w:p w:rsidR="00D21113" w:rsidRPr="0050035A" w:rsidRDefault="00D21113" w:rsidP="004D331A">
                      <w:pPr>
                        <w:spacing w:after="0"/>
                        <w:rPr>
                          <w:color w:val="00A3E0" w:themeColor="accent1"/>
                          <w:sz w:val="16"/>
                          <w:szCs w:val="16"/>
                        </w:rPr>
                      </w:pPr>
                    </w:p>
                    <w:p w:rsidR="00D21113" w:rsidRPr="00B903BA" w:rsidRDefault="00D21113"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21113" w:rsidRPr="0050035A" w:rsidRDefault="00D21113" w:rsidP="004D331A">
                      <w:pPr>
                        <w:spacing w:after="0"/>
                        <w:rPr>
                          <w:color w:val="00A3E0" w:themeColor="accent1"/>
                          <w:sz w:val="16"/>
                          <w:szCs w:val="16"/>
                        </w:rPr>
                      </w:pPr>
                      <w:r w:rsidRPr="0050035A">
                        <w:rPr>
                          <w:color w:val="00A3E0" w:themeColor="accent1"/>
                          <w:sz w:val="16"/>
                          <w:szCs w:val="16"/>
                        </w:rPr>
                        <w:t>BTW NL8062.30.277B01</w:t>
                      </w:r>
                    </w:p>
                    <w:p w:rsidR="00D21113" w:rsidRPr="00B903BA" w:rsidRDefault="00D21113"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RABONL2U</w:t>
                      </w:r>
                    </w:p>
                    <w:p w:rsidR="00D21113" w:rsidRPr="0050035A" w:rsidRDefault="00D21113" w:rsidP="004D331A">
                      <w:pPr>
                        <w:spacing w:after="0"/>
                        <w:rPr>
                          <w:color w:val="00A3E0" w:themeColor="accent1"/>
                          <w:sz w:val="16"/>
                          <w:szCs w:val="16"/>
                          <w:lang w:val="en-US"/>
                        </w:rPr>
                      </w:pP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21113" w:rsidRPr="0050035A" w:rsidRDefault="00D21113"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3A6282" w:rsidP="00CF58FC">
      <w:pPr>
        <w:ind w:right="1843"/>
        <w:rPr>
          <w:i/>
          <w:color w:val="003865" w:themeColor="text2"/>
          <w:sz w:val="72"/>
          <w:szCs w:val="72"/>
        </w:rPr>
      </w:pPr>
      <w:sdt>
        <w:sdtPr>
          <w:rPr>
            <w:color w:val="003865" w:themeColor="text2"/>
            <w:sz w:val="72"/>
            <w:szCs w:val="72"/>
          </w:rPr>
          <w:alias w:val="Titel"/>
          <w:tag w:val=""/>
          <w:id w:val="-798996129"/>
          <w:placeholder>
            <w:docPart w:val="3B784EC63B554D1786BB925E912389A5"/>
          </w:placeholder>
          <w:dataBinding w:prefixMappings="xmlns:ns0='http://purl.org/dc/elements/1.1/' xmlns:ns1='http://schemas.openxmlformats.org/package/2006/metadata/core-properties' " w:xpath="/ns1:coreProperties[1]/ns0:title[1]" w:storeItemID="{6C3C8BC8-F283-45AE-878A-BAB7291924A1}"/>
          <w:text/>
        </w:sdtPr>
        <w:sdtEndPr/>
        <w:sdtContent>
          <w:r w:rsidR="00E8019B">
            <w:rPr>
              <w:color w:val="003865" w:themeColor="text2"/>
              <w:sz w:val="72"/>
              <w:szCs w:val="72"/>
            </w:rPr>
            <w:t>Adviesrapport</w:t>
          </w:r>
        </w:sdtContent>
      </w:sdt>
    </w:p>
    <w:sdt>
      <w:sdtPr>
        <w:rPr>
          <w:rStyle w:val="SubtitleChar"/>
          <w:sz w:val="28"/>
        </w:rPr>
        <w:alias w:val="Onderwerp"/>
        <w:tag w:val=""/>
        <w:id w:val="679626401"/>
        <w:placeholder>
          <w:docPart w:val="883F1717E9EA4210A89AAB779A2E52C3"/>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392725" w:rsidP="00CF58FC">
          <w:pPr>
            <w:ind w:right="1843"/>
            <w:rPr>
              <w:rStyle w:val="SubtitleChar"/>
              <w:sz w:val="28"/>
            </w:rPr>
          </w:pPr>
          <w:r>
            <w:rPr>
              <w:rStyle w:val="SubtitleChar"/>
              <w:sz w:val="28"/>
            </w:rPr>
            <w:t>Advies aan Paaspop n.a.v. de ultieme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83541" w:rsidP="005238E2">
            <w:pPr>
              <w:pStyle w:val="NoSpacing"/>
            </w:pPr>
            <w:fldSimple w:instr=" DOCVARIABLE  txtTitle  \* MERGEFORMAT ">
              <w:r w:rsidR="00A56695">
                <w:t>Titel</w:t>
              </w:r>
            </w:fldSimple>
          </w:p>
        </w:tc>
        <w:sdt>
          <w:sdtPr>
            <w:alias w:val="Titel"/>
            <w:tag w:val=""/>
            <w:id w:val="-614589452"/>
            <w:placeholder>
              <w:docPart w:val="0895411F7639442BA5ED5AEB7A132990"/>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E8019B" w:rsidP="005238E2">
                <w:pPr>
                  <w:pStyle w:val="NoSpacing"/>
                  <w:cnfStyle w:val="000000100000" w:firstRow="0" w:lastRow="0" w:firstColumn="0" w:lastColumn="0" w:oddVBand="0" w:evenVBand="0" w:oddHBand="1" w:evenHBand="0" w:firstRowFirstColumn="0" w:firstRowLastColumn="0" w:lastRowFirstColumn="0" w:lastRowLastColumn="0"/>
                </w:pPr>
                <w:r>
                  <w:t>Adviesrapport</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83541" w:rsidP="005238E2">
            <w:pPr>
              <w:pStyle w:val="NoSpacing"/>
            </w:pPr>
            <w:fldSimple w:instr=" DOCVARIABLE  txtProject  \* MERGEFORMAT ">
              <w:r w:rsidR="00A56695">
                <w:t>Project</w:t>
              </w:r>
            </w:fldSimple>
          </w:p>
        </w:tc>
        <w:sdt>
          <w:sdtPr>
            <w:alias w:val="Onderwerp"/>
            <w:tag w:val=""/>
            <w:id w:val="-1276937607"/>
            <w:placeholder>
              <w:docPart w:val="1432461BC7724763988065ABA7E8A71C"/>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392725" w:rsidP="005238E2">
                <w:pPr>
                  <w:pStyle w:val="NoSpacing"/>
                  <w:cnfStyle w:val="000000000000" w:firstRow="0" w:lastRow="0" w:firstColumn="0" w:lastColumn="0" w:oddVBand="0" w:evenVBand="0" w:oddHBand="0" w:evenHBand="0" w:firstRowFirstColumn="0" w:firstRowLastColumn="0" w:lastRowFirstColumn="0" w:lastRowLastColumn="0"/>
                </w:pPr>
                <w:r>
                  <w:t>Advies aan Paaspop n.a.v. de ultieme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83541" w:rsidP="005238E2">
            <w:pPr>
              <w:pStyle w:val="NoSpacing"/>
            </w:pPr>
            <w:fldSimple w:instr=" DOCVARIABLE  txtVersion  \* MERGEFORMAT ">
              <w:r w:rsidR="00A56695">
                <w:t>Versie</w:t>
              </w:r>
            </w:fldSimple>
          </w:p>
        </w:tc>
        <w:tc>
          <w:tcPr>
            <w:tcW w:w="4535" w:type="dxa"/>
          </w:tcPr>
          <w:p w:rsidR="004F0F73" w:rsidRPr="006333B1" w:rsidRDefault="003A6282"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7B5367CFE0744BFA80E183EC3FF6AA3F"/>
                </w:placeholder>
                <w:dataBinding w:prefixMappings="xmlns:ns0='Extra' " w:xpath="/ns0:Extra[1]/ns0:DocumentVersion[1]" w:storeItemID="{E9D924CF-BAA0-4B0B-9B0F-A47FD35602B1}"/>
                <w:text/>
              </w:sdtPr>
              <w:sdtEndPr/>
              <w:sdtContent>
                <w:r w:rsidR="00DD4867">
                  <w:t>0.1</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83541" w:rsidP="005238E2">
            <w:pPr>
              <w:pStyle w:val="NoSpacing"/>
            </w:pPr>
            <w:fldSimple w:instr=" DOCVARIABLE  txtStatus  \* MERGEFORMAT ">
              <w:r w:rsidR="00A56695">
                <w:t>Status</w:t>
              </w:r>
            </w:fldSimple>
          </w:p>
        </w:tc>
        <w:tc>
          <w:tcPr>
            <w:tcW w:w="4535" w:type="dxa"/>
          </w:tcPr>
          <w:p w:rsidR="004F0F73" w:rsidRPr="006333B1" w:rsidRDefault="003A6282"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60EF1D5262C44B6B9E885D7C1749C63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392725">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83541" w:rsidP="005238E2">
            <w:pPr>
              <w:pStyle w:val="NoSpacing"/>
            </w:pPr>
            <w:fldSimple w:instr=" DOCVARIABLE  txtDate  \* MERGEFORMAT ">
              <w:r w:rsidR="00A56695">
                <w:t>Datum</w:t>
              </w:r>
            </w:fldSimple>
          </w:p>
        </w:tc>
        <w:sdt>
          <w:sdtPr>
            <w:alias w:val="Publicatiedatum"/>
            <w:tag w:val=""/>
            <w:id w:val="1179231962"/>
            <w:placeholder>
              <w:docPart w:val="05776F8F6A9447A2B9A165BC2AF8F330"/>
            </w:placeholder>
            <w:dataBinding w:prefixMappings="xmlns:ns0='http://schemas.microsoft.com/office/2006/coverPageProps' " w:xpath="/ns0:CoverPageProperties[1]/ns0:PublishDate[1]" w:storeItemID="{55AF091B-3C7A-41E3-B477-F2FDAA23CFDA}"/>
            <w:date w:fullDate="2019-05-01T00:00:00Z">
              <w:dateFormat w:val="d MMMM yyyy"/>
              <w:lid w:val="nl-NL"/>
              <w:storeMappedDataAs w:val="date"/>
              <w:calendar w:val="gregorian"/>
            </w:date>
          </w:sdtPr>
          <w:sdtEndPr/>
          <w:sdtContent>
            <w:tc>
              <w:tcPr>
                <w:tcW w:w="4535" w:type="dxa"/>
              </w:tcPr>
              <w:p w:rsidR="004F0F73" w:rsidRPr="006333B1" w:rsidRDefault="00392725" w:rsidP="005238E2">
                <w:pPr>
                  <w:pStyle w:val="NoSpacing"/>
                  <w:cnfStyle w:val="000000100000" w:firstRow="0" w:lastRow="0" w:firstColumn="0" w:lastColumn="0" w:oddVBand="0" w:evenVBand="0" w:oddHBand="1" w:evenHBand="0" w:firstRowFirstColumn="0" w:firstRowLastColumn="0" w:lastRowFirstColumn="0" w:lastRowLastColumn="0"/>
                </w:pPr>
                <w:r>
                  <w:t>1 mei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83541" w:rsidP="005238E2">
            <w:pPr>
              <w:pStyle w:val="NoSpacing"/>
            </w:pPr>
            <w:fldSimple w:instr=" DOCVARIABLE  txtFile  \* MERGEFORMAT ">
              <w:r w:rsidR="00A56695">
                <w:t>Bestand</w:t>
              </w:r>
            </w:fldSimple>
          </w:p>
        </w:tc>
        <w:tc>
          <w:tcPr>
            <w:tcW w:w="4535" w:type="dxa"/>
          </w:tcPr>
          <w:p w:rsidR="004F0F73" w:rsidRPr="006333B1" w:rsidRDefault="00AF3EE6" w:rsidP="005238E2">
            <w:pPr>
              <w:pStyle w:val="NoSpacing"/>
              <w:cnfStyle w:val="000000000000" w:firstRow="0" w:lastRow="0" w:firstColumn="0" w:lastColumn="0" w:oddVBand="0" w:evenVBand="0" w:oddHBand="0" w:evenHBand="0" w:firstRowFirstColumn="0" w:firstRowLastColumn="0" w:lastRowFirstColumn="0" w:lastRowLastColumn="0"/>
            </w:pPr>
            <w:r>
              <w:t>Adviesrapport aan Paaspop – Merik Westerveld – Info Support.docx</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883541" w:rsidP="005238E2">
            <w:pPr>
              <w:pStyle w:val="NoSpacing"/>
            </w:pPr>
            <w:fldSimple w:instr=" DOCVARIABLE  txtCompany  \* MERGEFORMAT ">
              <w:r w:rsidR="00A56695">
                <w:t>Bedrijf</w:t>
              </w:r>
            </w:fldSimple>
          </w:p>
        </w:tc>
        <w:sdt>
          <w:sdtPr>
            <w:alias w:val="Bedrijfsnaam"/>
            <w:tag w:val=""/>
            <w:id w:val="1406346858"/>
            <w:placeholder>
              <w:docPart w:val="408B38BE35504D878ECE0D2AC063A4F5"/>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883541" w:rsidP="00117EC4">
      <w:pPr>
        <w:pStyle w:val="Kop1Ongenummerd"/>
      </w:pPr>
      <w:fldSimple w:instr=" DOCVARIABLE  txtHistory  \* MERGEFORMAT ">
        <w:r w:rsidR="00A56695">
          <w:t>Historie</w:t>
        </w:r>
      </w:fldSimple>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83541" w:rsidP="000A3272">
            <w:pPr>
              <w:pStyle w:val="NoSpacing"/>
            </w:pPr>
            <w:fldSimple w:instr=" DOCVARIABLE  txtVersion  \* MERGEFORMAT ">
              <w:r w:rsidR="00A56695">
                <w:t>Versie</w:t>
              </w:r>
            </w:fldSimple>
          </w:p>
        </w:tc>
        <w:tc>
          <w:tcPr>
            <w:tcW w:w="1859" w:type="dxa"/>
          </w:tcPr>
          <w:p w:rsidR="00891492" w:rsidRPr="006333B1" w:rsidRDefault="00883541"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A56695">
                <w:t>Status</w:t>
              </w:r>
            </w:fldSimple>
          </w:p>
        </w:tc>
        <w:tc>
          <w:tcPr>
            <w:tcW w:w="1303" w:type="dxa"/>
          </w:tcPr>
          <w:p w:rsidR="00891492" w:rsidRPr="006333B1" w:rsidRDefault="00883541"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A56695">
                <w:t>Datum</w:t>
              </w:r>
            </w:fldSimple>
          </w:p>
        </w:tc>
        <w:tc>
          <w:tcPr>
            <w:tcW w:w="2048" w:type="dxa"/>
          </w:tcPr>
          <w:p w:rsidR="00891492" w:rsidRPr="006333B1" w:rsidRDefault="00883541"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A56695">
                <w:t>Auteur</w:t>
              </w:r>
            </w:fldSimple>
          </w:p>
        </w:tc>
        <w:tc>
          <w:tcPr>
            <w:tcW w:w="2870" w:type="dxa"/>
          </w:tcPr>
          <w:p w:rsidR="00891492" w:rsidRPr="006333B1" w:rsidRDefault="00883541"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A56695">
                <w:t>Wijziging</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415CE0" w:rsidP="000A3272">
            <w:pPr>
              <w:pStyle w:val="NoSpacing"/>
            </w:pPr>
            <w:r>
              <w:t>0.1</w:t>
            </w:r>
          </w:p>
        </w:tc>
        <w:tc>
          <w:tcPr>
            <w:tcW w:w="1859" w:type="dxa"/>
          </w:tcPr>
          <w:p w:rsidR="00891492" w:rsidRPr="006333B1" w:rsidRDefault="00415CE0"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415CE0" w:rsidP="000A3272">
            <w:pPr>
              <w:pStyle w:val="NoSpacing"/>
              <w:cnfStyle w:val="000000100000" w:firstRow="0" w:lastRow="0" w:firstColumn="0" w:lastColumn="0" w:oddVBand="0" w:evenVBand="0" w:oddHBand="1" w:evenHBand="0" w:firstRowFirstColumn="0" w:firstRowLastColumn="0" w:lastRowFirstColumn="0" w:lastRowLastColumn="0"/>
            </w:pPr>
            <w:r>
              <w:t>01/05</w:t>
            </w:r>
          </w:p>
        </w:tc>
        <w:tc>
          <w:tcPr>
            <w:tcW w:w="2048" w:type="dxa"/>
          </w:tcPr>
          <w:p w:rsidR="00891492" w:rsidRPr="006333B1" w:rsidRDefault="00415CE0"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15CE0" w:rsidP="000A3272">
            <w:pPr>
              <w:pStyle w:val="NoSpacing"/>
              <w:cnfStyle w:val="000000100000" w:firstRow="0" w:lastRow="0" w:firstColumn="0" w:lastColumn="0" w:oddVBand="0" w:evenVBand="0" w:oddHBand="1" w:evenHBand="0" w:firstRowFirstColumn="0" w:firstRowLastColumn="0" w:lastRowFirstColumn="0" w:lastRowLastColumn="0"/>
            </w:pPr>
            <w:r>
              <w:t>Opzet adviesrapport en eerste versie schrijven.</w:t>
            </w:r>
          </w:p>
        </w:tc>
      </w:tr>
    </w:tbl>
    <w:p w:rsidR="00415CE0" w:rsidRDefault="00415CE0" w:rsidP="00891492">
      <w:pPr>
        <w:pStyle w:val="Kop1Ongenummerd"/>
      </w:pPr>
    </w:p>
    <w:p w:rsidR="00891492" w:rsidRPr="006333B1" w:rsidRDefault="00883541" w:rsidP="00891492">
      <w:pPr>
        <w:pStyle w:val="Kop1Ongenummerd"/>
      </w:pPr>
      <w:fldSimple w:instr=" DOCVARIABLE  txtDistribution  \* MERGEFORMAT ">
        <w:r w:rsidR="00A56695">
          <w:t>Distributielijst</w:t>
        </w:r>
      </w:fldSimple>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883541" w:rsidP="00A67EED">
            <w:pPr>
              <w:pStyle w:val="NoSpacing"/>
            </w:pPr>
            <w:fldSimple w:instr=" DOCVARIABLE  txtVersion  \* MERGEFORMAT ">
              <w:r w:rsidR="00A56695">
                <w:t>Versie</w:t>
              </w:r>
            </w:fldSimple>
          </w:p>
        </w:tc>
        <w:tc>
          <w:tcPr>
            <w:tcW w:w="1859" w:type="dxa"/>
          </w:tcPr>
          <w:p w:rsidR="00A67EED" w:rsidRPr="006333B1" w:rsidRDefault="00883541"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A56695">
                <w:t>Status</w:t>
              </w:r>
            </w:fldSimple>
          </w:p>
        </w:tc>
        <w:tc>
          <w:tcPr>
            <w:tcW w:w="1303" w:type="dxa"/>
          </w:tcPr>
          <w:p w:rsidR="00A67EED" w:rsidRPr="006333B1" w:rsidRDefault="00883541"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A56695">
                <w:t>Datum</w:t>
              </w:r>
            </w:fldSimple>
          </w:p>
        </w:tc>
        <w:tc>
          <w:tcPr>
            <w:tcW w:w="4918" w:type="dxa"/>
          </w:tcPr>
          <w:p w:rsidR="00A67EED" w:rsidRPr="006333B1" w:rsidRDefault="00883541"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A56695">
                <w:t>Aan</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1303"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4918"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D21113" w:rsidRPr="00B903BA" w:rsidRDefault="00D21113" w:rsidP="00891492">
                            <w:pPr>
                              <w:rPr>
                                <w:b/>
                                <w:color w:val="003865" w:themeColor="text2"/>
                              </w:rPr>
                            </w:pPr>
                            <w:r w:rsidRPr="00B903BA">
                              <w:rPr>
                                <w:b/>
                                <w:color w:val="003865" w:themeColor="text2"/>
                              </w:rPr>
                              <w:t>© Info Support B.V., Veenendaal 2019</w:t>
                            </w:r>
                          </w:p>
                          <w:p w:rsidR="00D21113" w:rsidRPr="00B903BA" w:rsidRDefault="00D21113" w:rsidP="00891492">
                            <w:pPr>
                              <w:rPr>
                                <w:b/>
                                <w:color w:val="003865" w:themeColor="text2"/>
                              </w:rPr>
                            </w:pPr>
                          </w:p>
                          <w:p w:rsidR="00D21113" w:rsidRPr="00B903BA" w:rsidRDefault="00D2111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21113" w:rsidRPr="00B903BA" w:rsidRDefault="00D21113" w:rsidP="00891492">
                            <w:pPr>
                              <w:rPr>
                                <w:b/>
                                <w:color w:val="003865" w:themeColor="text2"/>
                              </w:rPr>
                            </w:pPr>
                          </w:p>
                          <w:p w:rsidR="00D21113" w:rsidRPr="00B903BA" w:rsidRDefault="00D2111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21113" w:rsidRPr="00B903BA" w:rsidRDefault="00D21113" w:rsidP="00891492">
                            <w:pPr>
                              <w:rPr>
                                <w:b/>
                                <w:color w:val="003865" w:themeColor="text2"/>
                                <w:lang w:val="en-US"/>
                              </w:rPr>
                            </w:pPr>
                          </w:p>
                          <w:p w:rsidR="00D21113" w:rsidRPr="00B8704B" w:rsidRDefault="00D2111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D21113" w:rsidRPr="00B903BA" w:rsidRDefault="00D21113" w:rsidP="00891492">
                      <w:pPr>
                        <w:rPr>
                          <w:b/>
                          <w:color w:val="003865" w:themeColor="text2"/>
                        </w:rPr>
                      </w:pPr>
                      <w:r w:rsidRPr="00B903BA">
                        <w:rPr>
                          <w:b/>
                          <w:color w:val="003865" w:themeColor="text2"/>
                        </w:rPr>
                        <w:t>© Info Support B.V., Veenendaal 2019</w:t>
                      </w:r>
                    </w:p>
                    <w:p w:rsidR="00D21113" w:rsidRPr="00B903BA" w:rsidRDefault="00D21113" w:rsidP="00891492">
                      <w:pPr>
                        <w:rPr>
                          <w:b/>
                          <w:color w:val="003865" w:themeColor="text2"/>
                        </w:rPr>
                      </w:pPr>
                    </w:p>
                    <w:p w:rsidR="00D21113" w:rsidRPr="00B903BA" w:rsidRDefault="00D21113"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21113" w:rsidRPr="00B903BA" w:rsidRDefault="00D21113" w:rsidP="00891492">
                      <w:pPr>
                        <w:rPr>
                          <w:b/>
                          <w:color w:val="003865" w:themeColor="text2"/>
                        </w:rPr>
                      </w:pPr>
                    </w:p>
                    <w:p w:rsidR="00D21113" w:rsidRPr="00B903BA" w:rsidRDefault="00D21113"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21113" w:rsidRPr="00B903BA" w:rsidRDefault="00D21113" w:rsidP="00891492">
                      <w:pPr>
                        <w:rPr>
                          <w:b/>
                          <w:color w:val="003865" w:themeColor="text2"/>
                          <w:lang w:val="en-US"/>
                        </w:rPr>
                      </w:pPr>
                    </w:p>
                    <w:p w:rsidR="00D21113" w:rsidRPr="00B8704B" w:rsidRDefault="00D21113"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bookmarkStart w:id="0" w:name="_Toc769505" w:displacedByCustomXml="next"/>
    <w:sdt>
      <w:sdtPr>
        <w:id w:val="-1607959567"/>
        <w:docPartObj>
          <w:docPartGallery w:val="Table of Contents"/>
          <w:docPartUnique/>
        </w:docPartObj>
      </w:sdtPr>
      <w:sdtEndPr>
        <w:rPr>
          <w:rFonts w:asciiTheme="minorHAnsi" w:eastAsiaTheme="minorHAnsi" w:hAnsiTheme="minorHAnsi" w:cstheme="minorBidi"/>
          <w:b/>
          <w:bCs/>
          <w:color w:val="auto"/>
          <w:sz w:val="18"/>
          <w:szCs w:val="18"/>
          <w:lang w:eastAsia="en-US"/>
        </w:rPr>
      </w:sdtEndPr>
      <w:sdtContent>
        <w:p w:rsidR="009E34BD" w:rsidRPr="009E34BD" w:rsidRDefault="009E34BD">
          <w:pPr>
            <w:pStyle w:val="TOCHeading"/>
            <w:rPr>
              <w:rStyle w:val="Heading1Char"/>
            </w:rPr>
          </w:pPr>
          <w:r w:rsidRPr="009E34BD">
            <w:rPr>
              <w:rStyle w:val="Heading1Char"/>
            </w:rPr>
            <w:t>Inhoud</w:t>
          </w:r>
        </w:p>
        <w:p w:rsidR="001E0654" w:rsidRDefault="009E34BD">
          <w:pPr>
            <w:pStyle w:val="TOC1"/>
            <w:rPr>
              <w:b w:val="0"/>
              <w:color w:val="auto"/>
              <w:sz w:val="22"/>
              <w:lang w:val="nl-NL"/>
            </w:rPr>
          </w:pPr>
          <w:r>
            <w:fldChar w:fldCharType="begin"/>
          </w:r>
          <w:r>
            <w:instrText xml:space="preserve"> TOC \o "1-3" \h \z \u </w:instrText>
          </w:r>
          <w:r>
            <w:fldChar w:fldCharType="separate"/>
          </w:r>
          <w:hyperlink w:anchor="_Toc7614273" w:history="1">
            <w:r w:rsidR="001E0654" w:rsidRPr="004F729C">
              <w:rPr>
                <w:rStyle w:val="Hyperlink"/>
              </w:rPr>
              <w:t>1.</w:t>
            </w:r>
            <w:r w:rsidR="001E0654">
              <w:rPr>
                <w:b w:val="0"/>
                <w:color w:val="auto"/>
                <w:sz w:val="22"/>
                <w:lang w:val="nl-NL"/>
              </w:rPr>
              <w:tab/>
            </w:r>
            <w:r w:rsidR="001E0654" w:rsidRPr="004F729C">
              <w:rPr>
                <w:rStyle w:val="Hyperlink"/>
              </w:rPr>
              <w:t>Inleiding</w:t>
            </w:r>
            <w:r w:rsidR="001E0654">
              <w:rPr>
                <w:webHidden/>
              </w:rPr>
              <w:tab/>
            </w:r>
            <w:r w:rsidR="001E0654">
              <w:rPr>
                <w:webHidden/>
              </w:rPr>
              <w:fldChar w:fldCharType="begin"/>
            </w:r>
            <w:r w:rsidR="001E0654">
              <w:rPr>
                <w:webHidden/>
              </w:rPr>
              <w:instrText xml:space="preserve"> PAGEREF _Toc7614273 \h </w:instrText>
            </w:r>
            <w:r w:rsidR="001E0654">
              <w:rPr>
                <w:webHidden/>
              </w:rPr>
            </w:r>
            <w:r w:rsidR="001E0654">
              <w:rPr>
                <w:webHidden/>
              </w:rPr>
              <w:fldChar w:fldCharType="separate"/>
            </w:r>
            <w:r w:rsidR="001E0654">
              <w:rPr>
                <w:webHidden/>
              </w:rPr>
              <w:t>4</w:t>
            </w:r>
            <w:r w:rsidR="001E0654">
              <w:rPr>
                <w:webHidden/>
              </w:rPr>
              <w:fldChar w:fldCharType="end"/>
            </w:r>
          </w:hyperlink>
        </w:p>
        <w:p w:rsidR="001E0654" w:rsidRDefault="001E0654">
          <w:pPr>
            <w:pStyle w:val="TOC1"/>
            <w:rPr>
              <w:b w:val="0"/>
              <w:color w:val="auto"/>
              <w:sz w:val="22"/>
              <w:lang w:val="nl-NL"/>
            </w:rPr>
          </w:pPr>
          <w:hyperlink w:anchor="_Toc7614274" w:history="1">
            <w:r w:rsidRPr="004F729C">
              <w:rPr>
                <w:rStyle w:val="Hyperlink"/>
              </w:rPr>
              <w:t>2.</w:t>
            </w:r>
            <w:r>
              <w:rPr>
                <w:b w:val="0"/>
                <w:color w:val="auto"/>
                <w:sz w:val="22"/>
                <w:lang w:val="nl-NL"/>
              </w:rPr>
              <w:tab/>
            </w:r>
            <w:r w:rsidRPr="004F729C">
              <w:rPr>
                <w:rStyle w:val="Hyperlink"/>
              </w:rPr>
              <w:t>Het onderzoek</w:t>
            </w:r>
            <w:r>
              <w:rPr>
                <w:webHidden/>
              </w:rPr>
              <w:tab/>
            </w:r>
            <w:r>
              <w:rPr>
                <w:webHidden/>
              </w:rPr>
              <w:fldChar w:fldCharType="begin"/>
            </w:r>
            <w:r>
              <w:rPr>
                <w:webHidden/>
              </w:rPr>
              <w:instrText xml:space="preserve"> PAGEREF _Toc7614274 \h </w:instrText>
            </w:r>
            <w:r>
              <w:rPr>
                <w:webHidden/>
              </w:rPr>
            </w:r>
            <w:r>
              <w:rPr>
                <w:webHidden/>
              </w:rPr>
              <w:fldChar w:fldCharType="separate"/>
            </w:r>
            <w:r>
              <w:rPr>
                <w:webHidden/>
              </w:rPr>
              <w:t>5</w:t>
            </w:r>
            <w:r>
              <w:rPr>
                <w:webHidden/>
              </w:rPr>
              <w:fldChar w:fldCharType="end"/>
            </w:r>
          </w:hyperlink>
        </w:p>
        <w:p w:rsidR="001E0654" w:rsidRDefault="001E0654">
          <w:pPr>
            <w:pStyle w:val="TOC1"/>
            <w:rPr>
              <w:b w:val="0"/>
              <w:color w:val="auto"/>
              <w:sz w:val="22"/>
              <w:lang w:val="nl-NL"/>
            </w:rPr>
          </w:pPr>
          <w:hyperlink w:anchor="_Toc7614275" w:history="1">
            <w:r w:rsidRPr="004F729C">
              <w:rPr>
                <w:rStyle w:val="Hyperlink"/>
              </w:rPr>
              <w:t>3.</w:t>
            </w:r>
            <w:r>
              <w:rPr>
                <w:b w:val="0"/>
                <w:color w:val="auto"/>
                <w:sz w:val="22"/>
                <w:lang w:val="nl-NL"/>
              </w:rPr>
              <w:tab/>
            </w:r>
            <w:r w:rsidRPr="004F729C">
              <w:rPr>
                <w:rStyle w:val="Hyperlink"/>
              </w:rPr>
              <w:t>Alternatieven</w:t>
            </w:r>
            <w:r>
              <w:rPr>
                <w:webHidden/>
              </w:rPr>
              <w:tab/>
            </w:r>
            <w:r>
              <w:rPr>
                <w:webHidden/>
              </w:rPr>
              <w:fldChar w:fldCharType="begin"/>
            </w:r>
            <w:r>
              <w:rPr>
                <w:webHidden/>
              </w:rPr>
              <w:instrText xml:space="preserve"> PAGEREF _Toc7614275 \h </w:instrText>
            </w:r>
            <w:r>
              <w:rPr>
                <w:webHidden/>
              </w:rPr>
            </w:r>
            <w:r>
              <w:rPr>
                <w:webHidden/>
              </w:rPr>
              <w:fldChar w:fldCharType="separate"/>
            </w:r>
            <w:r>
              <w:rPr>
                <w:webHidden/>
              </w:rPr>
              <w:t>7</w:t>
            </w:r>
            <w:r>
              <w:rPr>
                <w:webHidden/>
              </w:rPr>
              <w:fldChar w:fldCharType="end"/>
            </w:r>
          </w:hyperlink>
        </w:p>
        <w:p w:rsidR="001E0654" w:rsidRDefault="001E0654">
          <w:pPr>
            <w:pStyle w:val="TOC1"/>
            <w:rPr>
              <w:b w:val="0"/>
              <w:color w:val="auto"/>
              <w:sz w:val="22"/>
              <w:lang w:val="nl-NL"/>
            </w:rPr>
          </w:pPr>
          <w:hyperlink w:anchor="_Toc7614276" w:history="1">
            <w:r w:rsidRPr="004F729C">
              <w:rPr>
                <w:rStyle w:val="Hyperlink"/>
              </w:rPr>
              <w:t>4.</w:t>
            </w:r>
            <w:r>
              <w:rPr>
                <w:b w:val="0"/>
                <w:color w:val="auto"/>
                <w:sz w:val="22"/>
                <w:lang w:val="nl-NL"/>
              </w:rPr>
              <w:tab/>
            </w:r>
            <w:r w:rsidRPr="004F729C">
              <w:rPr>
                <w:rStyle w:val="Hyperlink"/>
              </w:rPr>
              <w:t>Het advies</w:t>
            </w:r>
            <w:r>
              <w:rPr>
                <w:webHidden/>
              </w:rPr>
              <w:tab/>
            </w:r>
            <w:r>
              <w:rPr>
                <w:webHidden/>
              </w:rPr>
              <w:fldChar w:fldCharType="begin"/>
            </w:r>
            <w:r>
              <w:rPr>
                <w:webHidden/>
              </w:rPr>
              <w:instrText xml:space="preserve"> PAGEREF _Toc7614276 \h </w:instrText>
            </w:r>
            <w:r>
              <w:rPr>
                <w:webHidden/>
              </w:rPr>
            </w:r>
            <w:r>
              <w:rPr>
                <w:webHidden/>
              </w:rPr>
              <w:fldChar w:fldCharType="separate"/>
            </w:r>
            <w:r>
              <w:rPr>
                <w:webHidden/>
              </w:rPr>
              <w:t>8</w:t>
            </w:r>
            <w:r>
              <w:rPr>
                <w:webHidden/>
              </w:rPr>
              <w:fldChar w:fldCharType="end"/>
            </w:r>
          </w:hyperlink>
        </w:p>
        <w:p w:rsidR="009E34BD" w:rsidRDefault="009E34BD">
          <w:r>
            <w:rPr>
              <w:b/>
              <w:bCs/>
            </w:rPr>
            <w:fldChar w:fldCharType="end"/>
          </w:r>
        </w:p>
      </w:sdtContent>
    </w:sdt>
    <w:p w:rsidR="009E34BD" w:rsidRDefault="009E34BD">
      <w:pPr>
        <w:spacing w:line="259" w:lineRule="auto"/>
        <w:rPr>
          <w:rStyle w:val="Veldnaam"/>
          <w:rFonts w:asciiTheme="majorHAnsi" w:eastAsiaTheme="majorEastAsia" w:hAnsiTheme="majorHAnsi" w:cstheme="majorBidi"/>
          <w:sz w:val="26"/>
          <w:szCs w:val="32"/>
        </w:rPr>
      </w:pPr>
      <w:r>
        <w:rPr>
          <w:rStyle w:val="Veldnaam"/>
          <w:b w:val="0"/>
        </w:rPr>
        <w:br w:type="page"/>
      </w:r>
    </w:p>
    <w:p w:rsidR="005F24D9" w:rsidRPr="00816C58" w:rsidRDefault="00831A79" w:rsidP="001D7BE4">
      <w:pPr>
        <w:pStyle w:val="Heading1"/>
        <w:rPr>
          <w:rStyle w:val="Veldnaam"/>
          <w:b/>
        </w:rPr>
      </w:pPr>
      <w:bookmarkStart w:id="1" w:name="_Toc7614273"/>
      <w:r w:rsidRPr="001D7BE4">
        <w:rPr>
          <w:rStyle w:val="Veldnaam"/>
          <w:b/>
        </w:rPr>
        <w:lastRenderedPageBreak/>
        <w:t>Inleiding</w:t>
      </w:r>
      <w:bookmarkEnd w:id="0"/>
      <w:bookmarkEnd w:id="1"/>
    </w:p>
    <w:p w:rsidR="00BD2C69" w:rsidRDefault="00CD07DE">
      <w:pPr>
        <w:spacing w:line="259" w:lineRule="auto"/>
      </w:pPr>
      <w:r>
        <w:t xml:space="preserve">Elk jaar komen er tien duizenden bezoekers naar het festival in Schijndel genaamd Paaspop. De directie hiervan wil deze bezoekers </w:t>
      </w:r>
      <w:r w:rsidR="00EC0863">
        <w:t xml:space="preserve">zo goed mogelijk aan hun binden </w:t>
      </w:r>
      <w:r w:rsidR="00094DBD">
        <w:t xml:space="preserve">en is aan het experimenteren met verschillende technologische innovaties die gebruikt kunnen worden op het festival. Hiervoor zijn ze een samenwerking aangegaan met Info Support welke een aantal afstudeerders de taak heeft gegeven om op verschillende vlakken een </w:t>
      </w:r>
      <w:proofErr w:type="spellStart"/>
      <w:r w:rsidR="00094DBD">
        <w:t>Proof</w:t>
      </w:r>
      <w:proofErr w:type="spellEnd"/>
      <w:r w:rsidR="00094DBD">
        <w:t xml:space="preserve"> Of Concept</w:t>
      </w:r>
      <w:r w:rsidR="00BD2C69">
        <w:t xml:space="preserve"> (</w:t>
      </w:r>
      <w:proofErr w:type="spellStart"/>
      <w:r w:rsidR="00BD2C69">
        <w:t>PoC</w:t>
      </w:r>
      <w:proofErr w:type="spellEnd"/>
      <w:r w:rsidR="00BD2C69">
        <w:t>)</w:t>
      </w:r>
      <w:r w:rsidR="00094DBD">
        <w:t xml:space="preserve"> te ontwikkelen. </w:t>
      </w:r>
      <w:r w:rsidR="00BD2C69">
        <w:t xml:space="preserve">Eén van deze </w:t>
      </w:r>
      <w:proofErr w:type="spellStart"/>
      <w:r w:rsidR="00BD2C69">
        <w:t>PoC’s</w:t>
      </w:r>
      <w:proofErr w:type="spellEnd"/>
      <w:r w:rsidR="00BD2C69">
        <w:t xml:space="preserve"> is een ultieme festival app waarbij er een </w:t>
      </w:r>
      <w:proofErr w:type="spellStart"/>
      <w:r w:rsidR="00BD2C69">
        <w:t>PoC</w:t>
      </w:r>
      <w:proofErr w:type="spellEnd"/>
      <w:r w:rsidR="00BD2C69">
        <w:t xml:space="preserve"> wordt gemaakt voor de mobiele applicatie om zo te onderzoeken of het mogelijk is om festivalbezoekers hiermee een betere ervaring te geven</w:t>
      </w:r>
      <w:r w:rsidR="001F0E51">
        <w:t xml:space="preserve"> en of er vanuit de festivalbezoekers vraag naar is en zo ja wat ze zouden willen zien</w:t>
      </w:r>
      <w:r w:rsidR="00BD2C69">
        <w:t xml:space="preserve">. Met deze insteek is dit adviesrapport geschreven. </w:t>
      </w:r>
    </w:p>
    <w:p w:rsidR="00BD2C69" w:rsidRDefault="00BD2C69">
      <w:pPr>
        <w:spacing w:line="259" w:lineRule="auto"/>
      </w:pPr>
      <w:r>
        <w:t>Het adviesrapport is bedoelt ter inzage voor de directie van Paaspop wat betrekking heeft tot het onderzoek naar een mobiele festival app. In dit adviesrapport wordt er gekeken naar hoe er is onderzocht, wat de resultaten zijn van dit onderzoek, wat de alternatieven zijn van een mobiele festival applicatie en wat het uiteindelijke advies zal zijn met als uitkomst of een mobiele applicatie een goede toevoeging is aan het festival of niet</w:t>
      </w:r>
      <w:r w:rsidR="00803933">
        <w:t xml:space="preserve"> en zo ja, wat voor technologische toepassing hier het best voor werkt kijkend naar de alternatieven</w:t>
      </w:r>
      <w:r>
        <w:t>.</w:t>
      </w:r>
    </w:p>
    <w:p w:rsidR="00803933" w:rsidRPr="00803933" w:rsidRDefault="00BD2C69">
      <w:pPr>
        <w:spacing w:line="259" w:lineRule="auto"/>
        <w:rPr>
          <w:i/>
        </w:rPr>
      </w:pPr>
      <w:r>
        <w:t>De bijbehorende probleemstelling van het onderzoek</w:t>
      </w:r>
      <w:r w:rsidR="00805CC0">
        <w:t xml:space="preserve"> luidt </w:t>
      </w:r>
      <w:r>
        <w:t xml:space="preserve">als volgt: </w:t>
      </w:r>
      <w:r>
        <w:rPr>
          <w:i/>
        </w:rPr>
        <w:t>Hoe kan Paaspop door middel van technologische toepassingen bezoekers een zo goed mogelijke belevenis geven?</w:t>
      </w:r>
    </w:p>
    <w:p w:rsidR="00BD2C69" w:rsidRPr="00A30455" w:rsidRDefault="00082EA2">
      <w:pPr>
        <w:spacing w:line="259" w:lineRule="auto"/>
        <w:rPr>
          <w:i/>
        </w:rPr>
      </w:pPr>
      <w:r>
        <w:t xml:space="preserve"> </w:t>
      </w:r>
    </w:p>
    <w:p w:rsidR="00082EA2" w:rsidRPr="00082EA2" w:rsidRDefault="00082EA2">
      <w:pPr>
        <w:spacing w:line="259" w:lineRule="auto"/>
      </w:pPr>
    </w:p>
    <w:p w:rsidR="00A56695" w:rsidRDefault="00A56695">
      <w:pPr>
        <w:spacing w:line="259" w:lineRule="auto"/>
      </w:pPr>
      <w:r>
        <w:br w:type="page"/>
      </w:r>
    </w:p>
    <w:p w:rsidR="005F24D9" w:rsidRDefault="00A56695" w:rsidP="00A56695">
      <w:pPr>
        <w:pStyle w:val="Heading1"/>
      </w:pPr>
      <w:bookmarkStart w:id="2" w:name="_Toc7614274"/>
      <w:r>
        <w:lastRenderedPageBreak/>
        <w:t>Het onderzoek</w:t>
      </w:r>
      <w:bookmarkEnd w:id="2"/>
      <w:r>
        <w:t xml:space="preserve"> </w:t>
      </w:r>
    </w:p>
    <w:p w:rsidR="00D14033" w:rsidRDefault="00D97BCC" w:rsidP="00A56695">
      <w:r>
        <w:t xml:space="preserve">Er zijn twee manieren van onderzoek gedaan tijdens de uitvoering van dit project. Vóór de ontwikkeling van het </w:t>
      </w:r>
      <w:proofErr w:type="spellStart"/>
      <w:r>
        <w:t>PoC</w:t>
      </w:r>
      <w:proofErr w:type="spellEnd"/>
      <w:r>
        <w:t xml:space="preserve"> is er door middel van een enquête bij potentiële festivalbezoekers gekeken naar de ergernissen op een festival, of ze denken dat een mobiele applicatie hierbij zou kunnen helpen en zouden downloaden en wat deze applicatie vervolgens zou moeten doen. Vervolgens is er tijdens het Paaspop festival zelf op 19 en 20 april 2019 gekeken hoe het </w:t>
      </w:r>
      <w:proofErr w:type="spellStart"/>
      <w:r>
        <w:t>PoC</w:t>
      </w:r>
      <w:proofErr w:type="spellEnd"/>
      <w:r>
        <w:t xml:space="preserve"> werkte in werkelijkheid en of er gebruik van werd gemaakt door de festivalbezoekers.</w:t>
      </w:r>
    </w:p>
    <w:p w:rsidR="00D97BCC" w:rsidRDefault="00D97BCC" w:rsidP="00A56695">
      <w:r>
        <w:t xml:space="preserve">In het eerste gedeelte van het onderzoek wat plaats vond vóór het ontwikkelen van het </w:t>
      </w:r>
      <w:proofErr w:type="spellStart"/>
      <w:r>
        <w:t>PoC</w:t>
      </w:r>
      <w:proofErr w:type="spellEnd"/>
      <w:r>
        <w:t xml:space="preserve"> was </w:t>
      </w:r>
      <w:r w:rsidR="00F67A1B">
        <w:t>een</w:t>
      </w:r>
      <w:r>
        <w:t xml:space="preserve"> belangrijke vraag of potentiële festivalbezoekers een mobiele applicatie zouden downloaden als dat hun een betere beleving geeft op het festival. Als een potentiële festivalbezoeker dit niet zou doen was er de vraag waarom hij / zij dit niet zou doen? De resultaten staan in figuur 1. Enkel 1</w:t>
      </w:r>
      <w:r w:rsidR="003A5457">
        <w:t xml:space="preserve"> </w:t>
      </w:r>
      <w:r>
        <w:t>uit de 97 respondenten heeft gezegd geen mobiele applicatie te willen downloaden voor een festival weekend</w:t>
      </w:r>
      <w:r w:rsidR="003A5457">
        <w:t xml:space="preserve"> met als toelichting </w:t>
      </w:r>
      <w:r w:rsidR="003A5457" w:rsidRPr="003A5457">
        <w:rPr>
          <w:i/>
        </w:rPr>
        <w:t>“Omdat ik maar een paar dagen bij een festival ben en de applicatie daarna nooit meer nodig heb”</w:t>
      </w:r>
      <w:r>
        <w:t xml:space="preserve">. </w:t>
      </w:r>
    </w:p>
    <w:p w:rsidR="00D97BCC" w:rsidRDefault="00D97BCC" w:rsidP="00D97BCC">
      <w:pPr>
        <w:keepNext/>
        <w:jc w:val="center"/>
      </w:pPr>
      <w:r>
        <w:rPr>
          <w:noProof/>
        </w:rPr>
        <w:drawing>
          <wp:inline distT="0" distB="0" distL="0" distR="0" wp14:anchorId="06BB82AC" wp14:editId="6290AC8A">
            <wp:extent cx="4718304" cy="2359645"/>
            <wp:effectExtent l="0" t="0" r="6350" b="3175"/>
            <wp:docPr id="29" name="Picture 29" descr="C:\Users\merikw\AppData\Local\Microsoft\Windows\INetCache\Content.MSO\494423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rikw\AppData\Local\Microsoft\Windows\INetCache\Content.MSO\494423BC.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1161" cy="2366075"/>
                    </a:xfrm>
                    <a:prstGeom prst="rect">
                      <a:avLst/>
                    </a:prstGeom>
                    <a:noFill/>
                    <a:ln>
                      <a:noFill/>
                    </a:ln>
                  </pic:spPr>
                </pic:pic>
              </a:graphicData>
            </a:graphic>
          </wp:inline>
        </w:drawing>
      </w:r>
    </w:p>
    <w:p w:rsidR="00D97BCC" w:rsidRDefault="00D97BCC" w:rsidP="00D97BCC">
      <w:pPr>
        <w:pStyle w:val="Caption"/>
        <w:jc w:val="center"/>
      </w:pPr>
      <w:r>
        <w:t xml:space="preserve">Figuur </w:t>
      </w:r>
      <w:r>
        <w:fldChar w:fldCharType="begin"/>
      </w:r>
      <w:r>
        <w:instrText xml:space="preserve"> SEQ Figuur \* ARABIC </w:instrText>
      </w:r>
      <w:r>
        <w:fldChar w:fldCharType="separate"/>
      </w:r>
      <w:r>
        <w:rPr>
          <w:noProof/>
        </w:rPr>
        <w:t>1</w:t>
      </w:r>
      <w:r>
        <w:fldChar w:fldCharType="end"/>
      </w:r>
      <w:r>
        <w:t xml:space="preserve"> resultaten op de vraag of potentiële festivalbezoekers een mobiele app zouden downloaden op een festival als ze dit een betere ervaring zou geven.</w:t>
      </w:r>
    </w:p>
    <w:p w:rsidR="004600A2" w:rsidRDefault="00145CAF">
      <w:pPr>
        <w:spacing w:line="259" w:lineRule="auto"/>
      </w:pPr>
      <w:r>
        <w:t xml:space="preserve">Verder zijn er in het enquête deel van het onderzoek resultaten uitgekomen waaruit bleek welke functionaliteiten interessant waren voor de festivalbezoekers en welke niet en aan de hand daarvan zijn de eisen voor het </w:t>
      </w:r>
      <w:proofErr w:type="spellStart"/>
      <w:r>
        <w:t>PoC</w:t>
      </w:r>
      <w:proofErr w:type="spellEnd"/>
      <w:r>
        <w:t xml:space="preserve"> opgesteld. </w:t>
      </w:r>
      <w:r w:rsidR="004600A2">
        <w:t>Om inzicht en een betere context te geven betreffende de functionaliteiten die festivalbezoekers graag willen zien is hier de lijst die uit de enquête is gekomen:</w:t>
      </w:r>
    </w:p>
    <w:p w:rsidR="004600A2" w:rsidRDefault="004600A2" w:rsidP="004600A2">
      <w:pPr>
        <w:spacing w:line="259" w:lineRule="auto"/>
      </w:pPr>
      <w:r>
        <w:t>1a. Rooster welke artiest wanneer en waar speelt – 82 (85.4%)</w:t>
      </w:r>
    </w:p>
    <w:p w:rsidR="004600A2" w:rsidRDefault="004600A2" w:rsidP="004600A2">
      <w:pPr>
        <w:spacing w:line="259" w:lineRule="auto"/>
      </w:pPr>
      <w:r>
        <w:t xml:space="preserve">1b. Functie die aangeeft wat de rustigste (en </w:t>
      </w:r>
      <w:proofErr w:type="spellStart"/>
      <w:r>
        <w:t>dichtstbijzijndste</w:t>
      </w:r>
      <w:proofErr w:type="spellEnd"/>
      <w:r>
        <w:t xml:space="preserve">) bar, wc, eet plek </w:t>
      </w:r>
      <w:proofErr w:type="spellStart"/>
      <w:r>
        <w:t>etc</w:t>
      </w:r>
      <w:proofErr w:type="spellEnd"/>
      <w:r>
        <w:t xml:space="preserve"> is – 82 (85.4%)</w:t>
      </w:r>
    </w:p>
    <w:p w:rsidR="004600A2" w:rsidRDefault="004600A2" w:rsidP="004600A2">
      <w:pPr>
        <w:spacing w:line="259" w:lineRule="auto"/>
      </w:pPr>
      <w:r>
        <w:t>2. Plattegrond van het festivalterrein – 78 (81.3%)</w:t>
      </w:r>
    </w:p>
    <w:p w:rsidR="004600A2" w:rsidRDefault="004600A2" w:rsidP="004600A2">
      <w:pPr>
        <w:spacing w:line="259" w:lineRule="auto"/>
      </w:pPr>
      <w:r>
        <w:t>3. Weersverwachting – 53 (55.2%)</w:t>
      </w:r>
    </w:p>
    <w:p w:rsidR="004600A2" w:rsidRDefault="004600A2" w:rsidP="004600A2">
      <w:pPr>
        <w:spacing w:line="259" w:lineRule="auto"/>
      </w:pPr>
      <w:r>
        <w:t>4. Water drink melding – 46 (47.9%)</w:t>
      </w:r>
    </w:p>
    <w:p w:rsidR="004600A2" w:rsidRDefault="004600A2" w:rsidP="004600A2">
      <w:pPr>
        <w:spacing w:line="259" w:lineRule="auto"/>
      </w:pPr>
      <w:r>
        <w:t>5. Meeting punt functie welke de best plek laat zien om je vrienden weer te ontmoeten – 44 (45.8%)</w:t>
      </w:r>
    </w:p>
    <w:p w:rsidR="004600A2" w:rsidRDefault="004600A2" w:rsidP="004600A2">
      <w:pPr>
        <w:spacing w:line="259" w:lineRule="auto"/>
      </w:pPr>
      <w:r>
        <w:t>6. Aanrader functie op basis van je interesses – 32 (33.3%)</w:t>
      </w:r>
    </w:p>
    <w:p w:rsidR="004600A2" w:rsidRDefault="004600A2" w:rsidP="004600A2">
      <w:pPr>
        <w:spacing w:line="259" w:lineRule="auto"/>
      </w:pPr>
      <w:r>
        <w:t xml:space="preserve">7. </w:t>
      </w:r>
      <w:proofErr w:type="spellStart"/>
      <w:r>
        <w:t>Budgetering</w:t>
      </w:r>
      <w:proofErr w:type="spellEnd"/>
      <w:r>
        <w:t xml:space="preserve"> functie – 30 (31.3%)</w:t>
      </w:r>
    </w:p>
    <w:p w:rsidR="004600A2" w:rsidRDefault="004600A2" w:rsidP="004600A2">
      <w:pPr>
        <w:spacing w:line="259" w:lineRule="auto"/>
      </w:pPr>
      <w:r>
        <w:t>8. Paklijst – 19 (19.8%)</w:t>
      </w:r>
    </w:p>
    <w:p w:rsidR="004600A2" w:rsidRDefault="004600A2" w:rsidP="004600A2">
      <w:pPr>
        <w:spacing w:line="259" w:lineRule="auto"/>
      </w:pPr>
      <w:r>
        <w:t>9. Tent terug vind functie – 16 (16.7%)</w:t>
      </w:r>
    </w:p>
    <w:p w:rsidR="004600A2" w:rsidRDefault="004600A2">
      <w:pPr>
        <w:spacing w:line="259" w:lineRule="auto"/>
      </w:pPr>
      <w:r>
        <w:lastRenderedPageBreak/>
        <w:t>10. Functie wanneer je niet kunt kiezen naar welk concert je wilt, dan kiest de app voor je – 10 (10.4%)</w:t>
      </w:r>
    </w:p>
    <w:p w:rsidR="00A56695" w:rsidRDefault="00B26A94">
      <w:pPr>
        <w:spacing w:line="259" w:lineRule="auto"/>
      </w:pPr>
      <w:r>
        <w:t xml:space="preserve">Na het ontwikkelen van het </w:t>
      </w:r>
      <w:proofErr w:type="spellStart"/>
      <w:r>
        <w:t>PoC</w:t>
      </w:r>
      <w:proofErr w:type="spellEnd"/>
      <w:r>
        <w:t xml:space="preserve"> is er een onderzoek naar de werking gedaan op het Paaspop festival. Tijdens dit weekend konden festivalbezoekers de app downloaden en gebruiken. Binnen Info Support medewerkers is de app ook getest / onderzocht en alles werkte naar behoren.</w:t>
      </w:r>
      <w:r w:rsidR="00145CAF">
        <w:t xml:space="preserve"> </w:t>
      </w:r>
      <w:r w:rsidR="006B35AB">
        <w:t>De applicatie is door 700+ gebruikers gebruikt wat voldoende volume is voor een goede test / onderzoek.</w:t>
      </w:r>
    </w:p>
    <w:p w:rsidR="00A56695" w:rsidRDefault="00A56695" w:rsidP="00A56695">
      <w:pPr>
        <w:pStyle w:val="Heading1"/>
      </w:pPr>
      <w:bookmarkStart w:id="3" w:name="_Toc7614275"/>
      <w:r>
        <w:lastRenderedPageBreak/>
        <w:t>Alternatieven</w:t>
      </w:r>
      <w:bookmarkEnd w:id="3"/>
    </w:p>
    <w:p w:rsidR="00C97E60" w:rsidRDefault="00B32EAF" w:rsidP="00B32EAF">
      <w:pPr>
        <w:spacing w:line="259" w:lineRule="auto"/>
      </w:pPr>
      <w:r w:rsidRPr="00B32EAF">
        <w:t>Naast een native / cross platform mobiele applicatie zijn e</w:t>
      </w:r>
      <w:r>
        <w:t>r ook twee alternatieven</w:t>
      </w:r>
      <w:r w:rsidR="00070387">
        <w:t xml:space="preserve"> op mobiele applicaties</w:t>
      </w:r>
      <w:r>
        <w:t xml:space="preserve"> die besproken moeten worden voordat er een advies gegeven kan worden. Dit zijn web apps en </w:t>
      </w:r>
      <w:proofErr w:type="spellStart"/>
      <w:r>
        <w:t>progressive</w:t>
      </w:r>
      <w:proofErr w:type="spellEnd"/>
      <w:r>
        <w:t xml:space="preserve"> web apps. Web apps zijn apps die ontwikkeld zijn voor het gebruik van een webbrowser die op een desktop pc, laptop, tablet en telefoon kan werken. Tegenwoordig kunnen web apps ook op een dusdanige manier geprogrammeerd worden zodat het op een mobiele applicatie lijkt.</w:t>
      </w:r>
      <w:r w:rsidR="00C97E60">
        <w:t xml:space="preserve"> Een </w:t>
      </w:r>
      <w:proofErr w:type="spellStart"/>
      <w:r w:rsidR="00C97E60">
        <w:t>progressive</w:t>
      </w:r>
      <w:proofErr w:type="spellEnd"/>
      <w:r w:rsidR="00C97E60">
        <w:t xml:space="preserve"> web app is</w:t>
      </w:r>
      <w:bookmarkStart w:id="4" w:name="_GoBack"/>
      <w:bookmarkEnd w:id="4"/>
      <w:r w:rsidR="00C97E60">
        <w:t xml:space="preserve"> een combinatie tussen een mobiele applicatie en een web app en draait ook op een browser. In tabel 1 staan alle voor en nadelen van een mobiele applicatie, web app en </w:t>
      </w:r>
      <w:proofErr w:type="spellStart"/>
      <w:r w:rsidR="00C97E60">
        <w:t>progressive</w:t>
      </w:r>
      <w:proofErr w:type="spellEnd"/>
      <w:r w:rsidR="00C97E60">
        <w:t xml:space="preserve"> web app.</w:t>
      </w:r>
    </w:p>
    <w:tbl>
      <w:tblPr>
        <w:tblStyle w:val="InfoSupportTabel"/>
        <w:tblW w:w="0" w:type="auto"/>
        <w:tblLook w:val="04A0" w:firstRow="1" w:lastRow="0" w:firstColumn="1" w:lastColumn="0" w:noHBand="0" w:noVBand="1"/>
      </w:tblPr>
      <w:tblGrid>
        <w:gridCol w:w="2127"/>
        <w:gridCol w:w="3458"/>
        <w:gridCol w:w="3458"/>
      </w:tblGrid>
      <w:tr w:rsidR="00CC7275" w:rsidTr="00CB6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C7275" w:rsidRDefault="00CC7275" w:rsidP="00B32EAF">
            <w:pPr>
              <w:spacing w:line="259" w:lineRule="auto"/>
            </w:pPr>
            <w:r>
              <w:t>Techniek</w:t>
            </w:r>
          </w:p>
        </w:tc>
        <w:tc>
          <w:tcPr>
            <w:tcW w:w="3458" w:type="dxa"/>
          </w:tcPr>
          <w:p w:rsidR="00CC7275" w:rsidRDefault="00CC7275" w:rsidP="00B32EAF">
            <w:pPr>
              <w:spacing w:line="259" w:lineRule="auto"/>
              <w:cnfStyle w:val="100000000000" w:firstRow="1" w:lastRow="0" w:firstColumn="0" w:lastColumn="0" w:oddVBand="0" w:evenVBand="0" w:oddHBand="0" w:evenHBand="0" w:firstRowFirstColumn="0" w:firstRowLastColumn="0" w:lastRowFirstColumn="0" w:lastRowLastColumn="0"/>
            </w:pPr>
            <w:r>
              <w:t>Voordelen</w:t>
            </w:r>
          </w:p>
        </w:tc>
        <w:tc>
          <w:tcPr>
            <w:tcW w:w="3458" w:type="dxa"/>
          </w:tcPr>
          <w:p w:rsidR="00CC7275" w:rsidRDefault="00CC7275" w:rsidP="00B32EAF">
            <w:pPr>
              <w:spacing w:line="259" w:lineRule="auto"/>
              <w:cnfStyle w:val="100000000000" w:firstRow="1" w:lastRow="0" w:firstColumn="0" w:lastColumn="0" w:oddVBand="0" w:evenVBand="0" w:oddHBand="0" w:evenHBand="0" w:firstRowFirstColumn="0" w:firstRowLastColumn="0" w:lastRowFirstColumn="0" w:lastRowLastColumn="0"/>
            </w:pPr>
            <w:r>
              <w:t>Nadelen</w:t>
            </w:r>
          </w:p>
        </w:tc>
      </w:tr>
      <w:tr w:rsidR="00CC7275" w:rsidTr="00CB6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C7275" w:rsidRDefault="00CC7275" w:rsidP="00B32EAF">
            <w:pPr>
              <w:spacing w:line="259" w:lineRule="auto"/>
            </w:pPr>
            <w:r>
              <w:t>Web app</w:t>
            </w:r>
          </w:p>
        </w:tc>
        <w:tc>
          <w:tcPr>
            <w:tcW w:w="3458" w:type="dxa"/>
          </w:tcPr>
          <w:p w:rsidR="00CC7275" w:rsidRDefault="00CB604A" w:rsidP="00C778E7">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Omdat de codebase altijd op een server staat hoeven de gebruikers nooit een update binnen te halen.</w:t>
            </w:r>
          </w:p>
          <w:p w:rsidR="00CB604A" w:rsidRDefault="00CB604A" w:rsidP="00C778E7">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Geen app store toegang nodig.</w:t>
            </w:r>
          </w:p>
          <w:p w:rsidR="00CB604A" w:rsidRDefault="00CB604A" w:rsidP="00C778E7">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Beschikbaar op meer apparaten dan alleen de mobiele telefoon met de OS waarvoor het geschreven is.</w:t>
            </w:r>
          </w:p>
          <w:p w:rsidR="00745B50" w:rsidRDefault="00745B50" w:rsidP="00C778E7">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Hoeft niet gedownload te worden.</w:t>
            </w:r>
          </w:p>
        </w:tc>
        <w:tc>
          <w:tcPr>
            <w:tcW w:w="3458" w:type="dxa"/>
          </w:tcPr>
          <w:p w:rsidR="00CC7275" w:rsidRDefault="00CB604A" w:rsidP="00CB604A">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Werkt niet offline.</w:t>
            </w:r>
          </w:p>
          <w:p w:rsidR="00CB604A" w:rsidRDefault="00CB604A" w:rsidP="00CB604A">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 xml:space="preserve">Langzamer dan mobiele applicaties. </w:t>
            </w:r>
          </w:p>
          <w:p w:rsidR="00CB604A" w:rsidRDefault="00CB604A" w:rsidP="00CB604A">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 xml:space="preserve">Minder veilig aangezien het niet door een platform zoals de app store beveiligd wordt. </w:t>
            </w:r>
          </w:p>
          <w:p w:rsidR="00CB604A" w:rsidRDefault="00CB604A" w:rsidP="00CB604A">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Kan niet alle (hardware) resources van het apparaat gebruiken.</w:t>
            </w:r>
          </w:p>
        </w:tc>
      </w:tr>
      <w:tr w:rsidR="00CC7275" w:rsidRPr="00CB604A" w:rsidTr="00CB604A">
        <w:tc>
          <w:tcPr>
            <w:cnfStyle w:val="001000000000" w:firstRow="0" w:lastRow="0" w:firstColumn="1" w:lastColumn="0" w:oddVBand="0" w:evenVBand="0" w:oddHBand="0" w:evenHBand="0" w:firstRowFirstColumn="0" w:firstRowLastColumn="0" w:lastRowFirstColumn="0" w:lastRowLastColumn="0"/>
            <w:tcW w:w="2127" w:type="dxa"/>
          </w:tcPr>
          <w:p w:rsidR="00CC7275" w:rsidRDefault="00CC7275" w:rsidP="00B32EAF">
            <w:pPr>
              <w:spacing w:line="259" w:lineRule="auto"/>
            </w:pPr>
            <w:r>
              <w:t>Mobiele applicatie</w:t>
            </w:r>
          </w:p>
        </w:tc>
        <w:tc>
          <w:tcPr>
            <w:tcW w:w="3458" w:type="dxa"/>
          </w:tcPr>
          <w:p w:rsidR="00CC7275" w:rsidRDefault="00CB604A" w:rsidP="00CB604A">
            <w:pPr>
              <w:pStyle w:val="ListParagraph"/>
              <w:numPr>
                <w:ilvl w:val="0"/>
                <w:numId w:val="45"/>
              </w:numPr>
              <w:spacing w:line="259" w:lineRule="auto"/>
              <w:cnfStyle w:val="000000000000" w:firstRow="0" w:lastRow="0" w:firstColumn="0" w:lastColumn="0" w:oddVBand="0" w:evenVBand="0" w:oddHBand="0" w:evenHBand="0" w:firstRowFirstColumn="0" w:firstRowLastColumn="0" w:lastRowFirstColumn="0" w:lastRowLastColumn="0"/>
            </w:pPr>
            <w:r>
              <w:t xml:space="preserve">Snelle dan web apps en </w:t>
            </w:r>
            <w:proofErr w:type="spellStart"/>
            <w:r>
              <w:t>progressive</w:t>
            </w:r>
            <w:proofErr w:type="spellEnd"/>
            <w:r>
              <w:t xml:space="preserve"> web apps.</w:t>
            </w:r>
          </w:p>
          <w:p w:rsidR="00CB604A" w:rsidRDefault="00CB604A" w:rsidP="00CB604A">
            <w:pPr>
              <w:pStyle w:val="ListParagraph"/>
              <w:numPr>
                <w:ilvl w:val="0"/>
                <w:numId w:val="45"/>
              </w:numPr>
              <w:spacing w:line="259" w:lineRule="auto"/>
              <w:cnfStyle w:val="000000000000" w:firstRow="0" w:lastRow="0" w:firstColumn="0" w:lastColumn="0" w:oddVBand="0" w:evenVBand="0" w:oddHBand="0" w:evenHBand="0" w:firstRowFirstColumn="0" w:firstRowLastColumn="0" w:lastRowFirstColumn="0" w:lastRowLastColumn="0"/>
            </w:pPr>
            <w:r>
              <w:t>Kan offline werken.</w:t>
            </w:r>
          </w:p>
          <w:p w:rsidR="00CB604A" w:rsidRDefault="00CB604A" w:rsidP="00CB604A">
            <w:pPr>
              <w:pStyle w:val="ListParagraph"/>
              <w:numPr>
                <w:ilvl w:val="0"/>
                <w:numId w:val="45"/>
              </w:numPr>
              <w:spacing w:line="259" w:lineRule="auto"/>
              <w:cnfStyle w:val="000000000000" w:firstRow="0" w:lastRow="0" w:firstColumn="0" w:lastColumn="0" w:oddVBand="0" w:evenVBand="0" w:oddHBand="0" w:evenHBand="0" w:firstRowFirstColumn="0" w:firstRowLastColumn="0" w:lastRowFirstColumn="0" w:lastRowLastColumn="0"/>
            </w:pPr>
            <w:r>
              <w:t xml:space="preserve">Kan tegenwoordig net zo snel ontwikkeld worden als een web app door cross platform </w:t>
            </w:r>
            <w:proofErr w:type="spellStart"/>
            <w:r>
              <w:t>frameworks</w:t>
            </w:r>
            <w:proofErr w:type="spellEnd"/>
            <w:r>
              <w:t>.</w:t>
            </w:r>
          </w:p>
          <w:p w:rsidR="00CB604A" w:rsidRDefault="00CB604A" w:rsidP="00CB604A">
            <w:pPr>
              <w:pStyle w:val="ListParagraph"/>
              <w:numPr>
                <w:ilvl w:val="0"/>
                <w:numId w:val="45"/>
              </w:numPr>
              <w:spacing w:line="259" w:lineRule="auto"/>
              <w:cnfStyle w:val="000000000000" w:firstRow="0" w:lastRow="0" w:firstColumn="0" w:lastColumn="0" w:oddVBand="0" w:evenVBand="0" w:oddHBand="0" w:evenHBand="0" w:firstRowFirstColumn="0" w:firstRowLastColumn="0" w:lastRowFirstColumn="0" w:lastRowLastColumn="0"/>
            </w:pPr>
            <w:r>
              <w:t>Kan gebruik maken van alle hardware resources van de mobiele telefoon.</w:t>
            </w:r>
          </w:p>
          <w:p w:rsidR="00587669" w:rsidRDefault="00587669" w:rsidP="00CB604A">
            <w:pPr>
              <w:pStyle w:val="ListParagraph"/>
              <w:numPr>
                <w:ilvl w:val="0"/>
                <w:numId w:val="45"/>
              </w:numPr>
              <w:spacing w:line="259" w:lineRule="auto"/>
              <w:cnfStyle w:val="000000000000" w:firstRow="0" w:lastRow="0" w:firstColumn="0" w:lastColumn="0" w:oddVBand="0" w:evenVBand="0" w:oddHBand="0" w:evenHBand="0" w:firstRowFirstColumn="0" w:firstRowLastColumn="0" w:lastRowFirstColumn="0" w:lastRowLastColumn="0"/>
            </w:pPr>
            <w:r>
              <w:t>Kan makkelijk gevonden worden door gebruikers in een app store zoals die van Apple en Google.</w:t>
            </w:r>
          </w:p>
        </w:tc>
        <w:tc>
          <w:tcPr>
            <w:tcW w:w="3458" w:type="dxa"/>
          </w:tcPr>
          <w:p w:rsidR="00CC7275" w:rsidRDefault="00CB604A" w:rsidP="00CB604A">
            <w:pPr>
              <w:pStyle w:val="ListParagraph"/>
              <w:numPr>
                <w:ilvl w:val="0"/>
                <w:numId w:val="45"/>
              </w:numPr>
              <w:spacing w:line="259" w:lineRule="auto"/>
              <w:cnfStyle w:val="000000000000" w:firstRow="0" w:lastRow="0" w:firstColumn="0" w:lastColumn="0" w:oddVBand="0" w:evenVBand="0" w:oddHBand="0" w:evenHBand="0" w:firstRowFirstColumn="0" w:firstRowLastColumn="0" w:lastRowFirstColumn="0" w:lastRowLastColumn="0"/>
            </w:pPr>
            <w:r>
              <w:t xml:space="preserve">Moet geüpdatet worden door de gebruiker. </w:t>
            </w:r>
          </w:p>
          <w:p w:rsidR="00CB604A" w:rsidRDefault="00CB604A" w:rsidP="00CB604A">
            <w:pPr>
              <w:pStyle w:val="ListParagraph"/>
              <w:numPr>
                <w:ilvl w:val="0"/>
                <w:numId w:val="45"/>
              </w:numPr>
              <w:spacing w:line="259" w:lineRule="auto"/>
              <w:cnfStyle w:val="000000000000" w:firstRow="0" w:lastRow="0" w:firstColumn="0" w:lastColumn="0" w:oddVBand="0" w:evenVBand="0" w:oddHBand="0" w:evenHBand="0" w:firstRowFirstColumn="0" w:firstRowLastColumn="0" w:lastRowFirstColumn="0" w:lastRowLastColumn="0"/>
            </w:pPr>
            <w:r>
              <w:t>Kan niet op andere apparaten gebruikt worden dan een mobiele telefoon met de OS waarvoor het ontwikkeld is.</w:t>
            </w:r>
          </w:p>
          <w:p w:rsidR="00CB604A" w:rsidRPr="00CB604A" w:rsidRDefault="00CB604A" w:rsidP="00CB604A">
            <w:pPr>
              <w:pStyle w:val="ListParagraph"/>
              <w:numPr>
                <w:ilvl w:val="0"/>
                <w:numId w:val="45"/>
              </w:numPr>
              <w:spacing w:line="259" w:lineRule="auto"/>
              <w:cnfStyle w:val="000000000000" w:firstRow="0" w:lastRow="0" w:firstColumn="0" w:lastColumn="0" w:oddVBand="0" w:evenVBand="0" w:oddHBand="0" w:evenHBand="0" w:firstRowFirstColumn="0" w:firstRowLastColumn="0" w:lastRowFirstColumn="0" w:lastRowLastColumn="0"/>
            </w:pPr>
            <w:r w:rsidRPr="00CB604A">
              <w:t>De app store (IOS) goe</w:t>
            </w:r>
            <w:r>
              <w:t>dkeuring kan lastig zijn.</w:t>
            </w:r>
          </w:p>
        </w:tc>
      </w:tr>
      <w:tr w:rsidR="00CC7275" w:rsidTr="00CB6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C7275" w:rsidRDefault="00CC7275" w:rsidP="00B32EAF">
            <w:pPr>
              <w:spacing w:line="259" w:lineRule="auto"/>
            </w:pPr>
            <w:proofErr w:type="spellStart"/>
            <w:r>
              <w:t>Progressive</w:t>
            </w:r>
            <w:proofErr w:type="spellEnd"/>
            <w:r>
              <w:t xml:space="preserve"> web app</w:t>
            </w:r>
          </w:p>
        </w:tc>
        <w:tc>
          <w:tcPr>
            <w:tcW w:w="3458" w:type="dxa"/>
          </w:tcPr>
          <w:p w:rsidR="00CC7275" w:rsidRDefault="00745B50" w:rsidP="00745B50">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Kan gebruikt worden op elk apparaat dat een webbrowser ondersteunt.</w:t>
            </w:r>
          </w:p>
          <w:p w:rsidR="00745B50" w:rsidRDefault="00745B50" w:rsidP="00745B50">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 xml:space="preserve">Kan offline werken door gebruik van service </w:t>
            </w:r>
            <w:proofErr w:type="spellStart"/>
            <w:r>
              <w:t>workers</w:t>
            </w:r>
            <w:proofErr w:type="spellEnd"/>
            <w:r>
              <w:t>.</w:t>
            </w:r>
          </w:p>
          <w:p w:rsidR="00745B50" w:rsidRDefault="00745B50" w:rsidP="00745B50">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 xml:space="preserve">Hoeft niet worden </w:t>
            </w:r>
            <w:proofErr w:type="spellStart"/>
            <w:r>
              <w:t>geupdatet</w:t>
            </w:r>
            <w:proofErr w:type="spellEnd"/>
            <w:r>
              <w:t xml:space="preserve"> door gebruikers.</w:t>
            </w:r>
          </w:p>
          <w:p w:rsidR="00745B50" w:rsidRDefault="00745B50" w:rsidP="00745B50">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Heeft veel resources die een mobiele telefoon ook heeft zoals push notificaties.</w:t>
            </w:r>
          </w:p>
          <w:p w:rsidR="00745B50" w:rsidRDefault="00745B50" w:rsidP="00745B50">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Hoeft niet gedownload te wor</w:t>
            </w:r>
            <w:r w:rsidR="0010121D">
              <w:t>d</w:t>
            </w:r>
            <w:r>
              <w:t xml:space="preserve">en. </w:t>
            </w:r>
          </w:p>
          <w:p w:rsidR="0010121D" w:rsidRDefault="0010121D" w:rsidP="00745B50">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De app kan makkelijk gedeeld worden aan de hand van ene URL.</w:t>
            </w:r>
          </w:p>
          <w:p w:rsidR="0010121D" w:rsidRDefault="0010121D" w:rsidP="00745B50">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Een icon kan op de home screen van een telefoon gezet worden.</w:t>
            </w:r>
          </w:p>
        </w:tc>
        <w:tc>
          <w:tcPr>
            <w:tcW w:w="3458" w:type="dxa"/>
          </w:tcPr>
          <w:p w:rsidR="00CC7275" w:rsidRDefault="0010121D" w:rsidP="0010121D">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Werkt nog niet geweldig op alle web browsers.</w:t>
            </w:r>
          </w:p>
          <w:p w:rsidR="0010121D" w:rsidRDefault="0010121D" w:rsidP="0010121D">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Heeft niet alle hardware resources waaronder bijvoorbeeld bluetooth.</w:t>
            </w:r>
          </w:p>
          <w:p w:rsidR="0010121D" w:rsidRDefault="00177EEA" w:rsidP="0010121D">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Heeft nog niet alle UX / UI mogelijkheden, bijvoorbeeld 3D.</w:t>
            </w:r>
          </w:p>
          <w:p w:rsidR="00177EEA" w:rsidRDefault="00177EEA" w:rsidP="0010121D">
            <w:pPr>
              <w:pStyle w:val="ListParagraph"/>
              <w:numPr>
                <w:ilvl w:val="0"/>
                <w:numId w:val="45"/>
              </w:numPr>
              <w:spacing w:line="259" w:lineRule="auto"/>
              <w:cnfStyle w:val="000000100000" w:firstRow="0" w:lastRow="0" w:firstColumn="0" w:lastColumn="0" w:oddVBand="0" w:evenVBand="0" w:oddHBand="1" w:evenHBand="0" w:firstRowFirstColumn="0" w:firstRowLastColumn="0" w:lastRowFirstColumn="0" w:lastRowLastColumn="0"/>
            </w:pPr>
            <w:r>
              <w:t>Langzamer dan mobiele applicaties.</w:t>
            </w:r>
          </w:p>
        </w:tc>
      </w:tr>
    </w:tbl>
    <w:p w:rsidR="00F33166" w:rsidRDefault="00F33166" w:rsidP="00C92F5C">
      <w:pPr>
        <w:pStyle w:val="Caption"/>
      </w:pPr>
    </w:p>
    <w:p w:rsidR="00CC7275" w:rsidRPr="00B32EAF" w:rsidRDefault="00C92F5C" w:rsidP="00C92F5C">
      <w:pPr>
        <w:pStyle w:val="Caption"/>
      </w:pPr>
      <w:r>
        <w:t xml:space="preserve">Tabel </w:t>
      </w:r>
      <w:r>
        <w:fldChar w:fldCharType="begin"/>
      </w:r>
      <w:r>
        <w:instrText xml:space="preserve"> SEQ Tabel \* ARABIC </w:instrText>
      </w:r>
      <w:r>
        <w:fldChar w:fldCharType="separate"/>
      </w:r>
      <w:r>
        <w:rPr>
          <w:noProof/>
        </w:rPr>
        <w:t>1</w:t>
      </w:r>
      <w:r>
        <w:fldChar w:fldCharType="end"/>
      </w:r>
      <w:r>
        <w:t xml:space="preserve">: </w:t>
      </w:r>
      <w:r w:rsidRPr="001D1DD6">
        <w:t xml:space="preserve">voor en nadelen van web apps, mobiele applicaties en </w:t>
      </w:r>
      <w:proofErr w:type="spellStart"/>
      <w:r w:rsidRPr="001D1DD6">
        <w:t>progressive</w:t>
      </w:r>
      <w:proofErr w:type="spellEnd"/>
      <w:r w:rsidRPr="001D1DD6">
        <w:t xml:space="preserve"> web apps</w:t>
      </w:r>
    </w:p>
    <w:p w:rsidR="00A56695" w:rsidRDefault="00A56695" w:rsidP="00A56695">
      <w:pPr>
        <w:pStyle w:val="Heading1"/>
      </w:pPr>
      <w:bookmarkStart w:id="5" w:name="_Toc7614276"/>
      <w:r>
        <w:lastRenderedPageBreak/>
        <w:t>Het advies</w:t>
      </w:r>
      <w:bookmarkEnd w:id="5"/>
    </w:p>
    <w:p w:rsidR="00CF1F68" w:rsidRDefault="00CF1F68" w:rsidP="00CF1F68">
      <w:r>
        <w:t xml:space="preserve">Ten eerste wordt er een advies gegeven over de doorontwikkeling van de mobiele applicatie. Er is uit het onderzoek gebleken dat er vraag is naar een mobiele applicatie. Dit is gebleken tijdens de enquête waar maar 1 respondent heeft aangegeven geen mobiele applicatie te willen downloaden maar ook tijdens het festival. Er zijn namelijk 700+ gebruiker geregistreerd op het </w:t>
      </w:r>
      <w:proofErr w:type="spellStart"/>
      <w:r>
        <w:t>PoC</w:t>
      </w:r>
      <w:proofErr w:type="spellEnd"/>
      <w:r>
        <w:t xml:space="preserve"> zonder dat hier promotie voor is gemaakt. </w:t>
      </w:r>
      <w:r w:rsidR="00E547EF">
        <w:t xml:space="preserve">Dit wil zeggen dat er een grote groep mensen is die in de Google Play Store heeft gezocht naar een officiële Paaspop app en deze gedownload heeft. </w:t>
      </w:r>
      <w:r w:rsidR="00E66A0C">
        <w:t xml:space="preserve">Ter advies wordt vastgesteld dat er zeker wel vraag is naar een doorontwikkeling van een mobiele toepassing om de ervaring van festivalbezoekers te verbeteren </w:t>
      </w:r>
      <w:r w:rsidR="006752D6">
        <w:t xml:space="preserve">tijdens het festival. </w:t>
      </w:r>
    </w:p>
    <w:p w:rsidR="00773591" w:rsidRPr="00CF1F68" w:rsidRDefault="00773591" w:rsidP="00CF1F68">
      <w:r>
        <w:t xml:space="preserve">Ten tweede is het belangrijk om in te zien dat een technologische toepassing zoals een mobiele applicatie niet alle ergernissen van festivalbezoekers </w:t>
      </w:r>
      <w:r w:rsidR="005319B2">
        <w:t xml:space="preserve">weg haalt. Denk aan ergernissen zoals een te lange rij bij de toiletten of een te lange rij bij de bar kunnen alleen verbeterd worden mits er genoeg faciliteiten op het festivalterrein zijn. Een mobiele applicatie kan in dit geval enkel het publiek verspreiden, maar met te weinig faciliteiten of teveel publiek blijven er </w:t>
      </w:r>
      <w:r w:rsidR="002F50FD">
        <w:t>‘</w:t>
      </w:r>
      <w:r w:rsidR="005319B2">
        <w:t>lange</w:t>
      </w:r>
      <w:r w:rsidR="002F50FD">
        <w:t>’</w:t>
      </w:r>
      <w:r w:rsidR="005319B2">
        <w:t xml:space="preserve"> rijen. </w:t>
      </w:r>
    </w:p>
    <w:p w:rsidR="00AA03DE" w:rsidRDefault="00794102" w:rsidP="00A56695">
      <w:r>
        <w:t>Dan het advies</w:t>
      </w:r>
      <w:r w:rsidR="002B4C96">
        <w:t xml:space="preserve">: </w:t>
      </w:r>
      <w:r w:rsidR="00E54464">
        <w:t xml:space="preserve">Er zijn verschillende factoren die meespelen </w:t>
      </w:r>
      <w:r w:rsidR="003F7FB2">
        <w:t xml:space="preserve">in het uiteindelijke advies wat gegeven wordt aan Paaspop met betrekking tot de toepassing van een mobiele applicatie (dan wel web, native of </w:t>
      </w:r>
      <w:proofErr w:type="spellStart"/>
      <w:r w:rsidR="003F7FB2">
        <w:t>progressive</w:t>
      </w:r>
      <w:proofErr w:type="spellEnd"/>
      <w:r w:rsidR="003F7FB2">
        <w:t xml:space="preserve"> app) als technologische toepassing op het festival. </w:t>
      </w:r>
      <w:r w:rsidR="00AA03DE">
        <w:t>De volgende factoren spelen een belangrijke rol:</w:t>
      </w:r>
    </w:p>
    <w:p w:rsidR="00AA03DE" w:rsidRDefault="00AA03DE" w:rsidP="00AA03DE">
      <w:pPr>
        <w:pStyle w:val="ListParagraph"/>
        <w:numPr>
          <w:ilvl w:val="0"/>
          <w:numId w:val="45"/>
        </w:numPr>
      </w:pPr>
      <w:r>
        <w:t>De context van de eisen: moet de app gebruik maken van native hardware?</w:t>
      </w:r>
    </w:p>
    <w:p w:rsidR="00AA03DE" w:rsidRDefault="00AA03DE" w:rsidP="00AA03DE">
      <w:pPr>
        <w:pStyle w:val="ListParagraph"/>
        <w:numPr>
          <w:ilvl w:val="0"/>
          <w:numId w:val="45"/>
        </w:numPr>
      </w:pPr>
      <w:r>
        <w:t>Moet de technologische toepassing op alle apparaten beschikbaar zijn?</w:t>
      </w:r>
    </w:p>
    <w:p w:rsidR="00AA03DE" w:rsidRDefault="00CF1F68" w:rsidP="00AA03DE">
      <w:pPr>
        <w:pStyle w:val="ListParagraph"/>
        <w:numPr>
          <w:ilvl w:val="0"/>
          <w:numId w:val="45"/>
        </w:numPr>
      </w:pPr>
      <w:r>
        <w:t>Hoe is de internet dekking op het festivalterrein tijdens het festival?</w:t>
      </w:r>
    </w:p>
    <w:p w:rsidR="00CF1F68" w:rsidRDefault="00CF1F68" w:rsidP="00CF1F68">
      <w:r>
        <w:t xml:space="preserve">Als deze vragen beantwoord zijn kan er een advies gegeven worden. Aangezien deze vragen momenteel nog niet vast staan wordt er per vraag een antwoord gegeven wanneer wat het beste gebruikt kan worden. </w:t>
      </w:r>
    </w:p>
    <w:p w:rsidR="00953FC5" w:rsidRDefault="00953FC5" w:rsidP="00CF1F68">
      <w:pPr>
        <w:rPr>
          <w:i/>
        </w:rPr>
      </w:pPr>
      <w:r w:rsidRPr="00953FC5">
        <w:rPr>
          <w:i/>
        </w:rPr>
        <w:t>De context van eisen: moet de app gebruik maken van native hardware?</w:t>
      </w:r>
    </w:p>
    <w:p w:rsidR="00953FC5" w:rsidRDefault="00953FC5" w:rsidP="00815AD2">
      <w:pPr>
        <w:jc w:val="both"/>
      </w:pPr>
      <w:r>
        <w:t xml:space="preserve">Als de app geen offline functionaliteiten hoeft te ondersteunen, geen push notificaties hoeft te ontvangen en er geen icoon nodig is op het hoofdscherm van de telefoon kan een web app ontwikkeld worden. Mocht minimaal één van deze elementen al wel nodig zijn moet er gekeken worden naar een </w:t>
      </w:r>
      <w:proofErr w:type="spellStart"/>
      <w:r>
        <w:t>progressive</w:t>
      </w:r>
      <w:proofErr w:type="spellEnd"/>
      <w:r>
        <w:t xml:space="preserve"> web app of mobiele applicatie. Een </w:t>
      </w:r>
      <w:proofErr w:type="spellStart"/>
      <w:r>
        <w:t>progressive</w:t>
      </w:r>
      <w:proofErr w:type="spellEnd"/>
      <w:r>
        <w:t xml:space="preserve"> web app kan een goede keuze zijn wanneer er geen gebruik gemaakt hoeft te worden van bijvoorbeeld de contactenlijst, bluetooth of NFC. </w:t>
      </w:r>
      <w:r w:rsidR="00CE543B" w:rsidRPr="00CE543B">
        <w:t>Al</w:t>
      </w:r>
      <w:r w:rsidR="00E674E8">
        <w:t>s h</w:t>
      </w:r>
      <w:r w:rsidR="00CE543B" w:rsidRPr="00CE543B">
        <w:t>ier wel sprake van is zal er een mobiele a</w:t>
      </w:r>
      <w:r w:rsidR="00CE543B">
        <w:t>pplicatie ontwikkeld moeten worden.</w:t>
      </w:r>
      <w:r w:rsidR="00E674E8">
        <w:t xml:space="preserve"> Zoals de eisen nu staan is dit niet nodig en zou er gekozen kunnen worden voor zowel een </w:t>
      </w:r>
      <w:proofErr w:type="spellStart"/>
      <w:r w:rsidR="00E674E8">
        <w:t>progressive</w:t>
      </w:r>
      <w:proofErr w:type="spellEnd"/>
      <w:r w:rsidR="00E674E8">
        <w:t xml:space="preserve"> web app als mobiele applicatie.</w:t>
      </w:r>
    </w:p>
    <w:p w:rsidR="00CE543B" w:rsidRDefault="00E674E8" w:rsidP="00815AD2">
      <w:pPr>
        <w:jc w:val="both"/>
        <w:rPr>
          <w:i/>
        </w:rPr>
      </w:pPr>
      <w:r>
        <w:rPr>
          <w:i/>
        </w:rPr>
        <w:t>Moet de technologische toepassing op alle apparaten beschikbaar zijn?</w:t>
      </w:r>
    </w:p>
    <w:p w:rsidR="00E674E8" w:rsidRDefault="00E674E8" w:rsidP="00815AD2">
      <w:pPr>
        <w:jc w:val="both"/>
      </w:pPr>
      <w:r>
        <w:t xml:space="preserve">Als dit het geval is betekent dat dat een mobiele applicatie afvalt en er gekeken moet worden naar een web app of </w:t>
      </w:r>
      <w:proofErr w:type="spellStart"/>
      <w:r>
        <w:t>progressive</w:t>
      </w:r>
      <w:proofErr w:type="spellEnd"/>
      <w:r>
        <w:t xml:space="preserve"> web app. Zoals gezegd in de vorige vraag moet er vervolgens gekeken worden welke functionaliteiten nodig zijn om te kijken wat hiervoor gebouwd moet worden. Zoals het nu gebouwd is, is dat niet nodig en kan er gekeken worden naar welke functionaliteiten nodig zijn.</w:t>
      </w:r>
    </w:p>
    <w:p w:rsidR="00BF7CBD" w:rsidRDefault="00BF7CBD" w:rsidP="00815AD2">
      <w:pPr>
        <w:jc w:val="both"/>
        <w:rPr>
          <w:i/>
        </w:rPr>
      </w:pPr>
      <w:r>
        <w:rPr>
          <w:i/>
        </w:rPr>
        <w:t>Hoe is de internet dekking op het festivalterrein tijdens het festival?</w:t>
      </w:r>
    </w:p>
    <w:p w:rsidR="00BF7CBD" w:rsidRDefault="00BF7CBD" w:rsidP="00815AD2">
      <w:pPr>
        <w:jc w:val="both"/>
      </w:pPr>
      <w:r>
        <w:t>Dit is belangrijk om van te voren te weten aangezien er rekening gehouden moet worden op offline beschikbaarheid van de applicatie. Als de internet dekking slecht, wat vaak het geval is, zijn er offline functionaliteiten nodig waardoor een web app afvalt.</w:t>
      </w:r>
    </w:p>
    <w:p w:rsidR="00BF7CBD" w:rsidRPr="00BF7CBD" w:rsidRDefault="00BF7CBD" w:rsidP="00815AD2">
      <w:pPr>
        <w:jc w:val="both"/>
      </w:pPr>
      <w:r>
        <w:t>Ter conclusie is het advies om door te ontwikkelen op een technologische toepassing die gebruikt kan worden door een mobiele applicatie zodat dit de festivalbezoekers een betere / gemakkelijkere ervaring kan geven tijdens het festival. Een cross platform native app is hiervoor een goede oplossing</w:t>
      </w:r>
      <w:r w:rsidR="00BC4EF9">
        <w:t xml:space="preserve"> aangezien het nog de meeste </w:t>
      </w:r>
      <w:r w:rsidR="00BC4EF9">
        <w:lastRenderedPageBreak/>
        <w:t>functionaliteiten biedt en het snelst is</w:t>
      </w:r>
      <w:r>
        <w:t xml:space="preserve">, maar een </w:t>
      </w:r>
      <w:proofErr w:type="spellStart"/>
      <w:r>
        <w:t>progressive</w:t>
      </w:r>
      <w:proofErr w:type="spellEnd"/>
      <w:r>
        <w:t xml:space="preserve"> web app kan ook zeker in overweging genomen worden</w:t>
      </w:r>
      <w:r w:rsidR="00336EE4">
        <w:t xml:space="preserve"> met een blik op de toekomst</w:t>
      </w:r>
      <w:r>
        <w:t>.</w:t>
      </w:r>
    </w:p>
    <w:sectPr w:rsidR="00BF7CBD" w:rsidRPr="00BF7CBD" w:rsidSect="00035C73">
      <w:headerReference w:type="default" r:id="rId19"/>
      <w:footerReference w:type="default" r:id="rId20"/>
      <w:footerReference w:type="first" r:id="rId21"/>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6282" w:rsidRDefault="003A6282" w:rsidP="002A4867">
      <w:pPr>
        <w:spacing w:line="240" w:lineRule="auto"/>
      </w:pPr>
      <w:r>
        <w:separator/>
      </w:r>
    </w:p>
  </w:endnote>
  <w:endnote w:type="continuationSeparator" w:id="0">
    <w:p w:rsidR="003A6282" w:rsidRDefault="003A6282"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113" w:rsidRDefault="00D21113">
    <w:pPr>
      <w:pStyle w:val="Footer"/>
    </w:pPr>
  </w:p>
  <w:p w:rsidR="00D21113" w:rsidRDefault="00D21113">
    <w:pPr>
      <w:pStyle w:val="Footer"/>
    </w:pPr>
  </w:p>
  <w:p w:rsidR="00D21113" w:rsidRDefault="00D21113">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D21113" w:rsidRPr="0028505A" w:rsidRDefault="00D21113"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1113" w:rsidRDefault="00D21113"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D21113" w:rsidRDefault="00D211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6282" w:rsidRDefault="003A6282" w:rsidP="002A4867">
      <w:pPr>
        <w:spacing w:line="240" w:lineRule="auto"/>
      </w:pPr>
      <w:r>
        <w:separator/>
      </w:r>
    </w:p>
  </w:footnote>
  <w:footnote w:type="continuationSeparator" w:id="0">
    <w:p w:rsidR="003A6282" w:rsidRDefault="003A6282" w:rsidP="002A48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D21113" w:rsidRDefault="00D21113">
        <w:pPr>
          <w:pStyle w:val="Header"/>
          <w:jc w:val="right"/>
        </w:pPr>
        <w:r>
          <w:fldChar w:fldCharType="begin"/>
        </w:r>
        <w:r>
          <w:instrText>PAGE   \* MERGEFORMAT</w:instrText>
        </w:r>
        <w:r>
          <w:fldChar w:fldCharType="separate"/>
        </w:r>
        <w:r>
          <w:t>2</w:t>
        </w:r>
        <w:r>
          <w:fldChar w:fldCharType="end"/>
        </w:r>
      </w:p>
    </w:sdtContent>
  </w:sdt>
  <w:p w:rsidR="00D21113" w:rsidRDefault="00D211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D51874"/>
    <w:multiLevelType w:val="hybridMultilevel"/>
    <w:tmpl w:val="FE549CBC"/>
    <w:lvl w:ilvl="0" w:tplc="97B44136">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12143906"/>
    <w:multiLevelType w:val="hybridMultilevel"/>
    <w:tmpl w:val="8A5E9EB4"/>
    <w:lvl w:ilvl="0" w:tplc="8220961E">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125E6322"/>
    <w:multiLevelType w:val="multilevel"/>
    <w:tmpl w:val="998C3A76"/>
    <w:numStyleLink w:val="InfoSupportNummering"/>
  </w:abstractNum>
  <w:abstractNum w:abstractNumId="17" w15:restartNumberingAfterBreak="0">
    <w:nsid w:val="13FF5611"/>
    <w:multiLevelType w:val="multilevel"/>
    <w:tmpl w:val="2DF218C2"/>
    <w:numStyleLink w:val="InfoSupportBullets"/>
  </w:abstractNum>
  <w:abstractNum w:abstractNumId="18"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D8241B3"/>
    <w:multiLevelType w:val="multilevel"/>
    <w:tmpl w:val="998C3A76"/>
    <w:numStyleLink w:val="InfoSupportNummering"/>
  </w:abstractNum>
  <w:abstractNum w:abstractNumId="22" w15:restartNumberingAfterBreak="0">
    <w:nsid w:val="1E8F1BE3"/>
    <w:multiLevelType w:val="multilevel"/>
    <w:tmpl w:val="2DF218C2"/>
    <w:numStyleLink w:val="InfoSupportBullets"/>
  </w:abstractNum>
  <w:abstractNum w:abstractNumId="23"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FC050C"/>
    <w:multiLevelType w:val="multilevel"/>
    <w:tmpl w:val="2DF218C2"/>
    <w:numStyleLink w:val="InfoSupportBullets"/>
  </w:abstractNum>
  <w:abstractNum w:abstractNumId="28"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9"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0"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7"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5558F"/>
    <w:multiLevelType w:val="multilevel"/>
    <w:tmpl w:val="2DF218C2"/>
    <w:numStyleLink w:val="InfoSupportBullets"/>
  </w:abstractNum>
  <w:abstractNum w:abstractNumId="39"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40"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9"/>
  </w:num>
  <w:num w:numId="13">
    <w:abstractNumId w:val="42"/>
  </w:num>
  <w:num w:numId="14">
    <w:abstractNumId w:val="32"/>
  </w:num>
  <w:num w:numId="15">
    <w:abstractNumId w:val="24"/>
  </w:num>
  <w:num w:numId="16">
    <w:abstractNumId w:val="26"/>
  </w:num>
  <w:num w:numId="17">
    <w:abstractNumId w:val="30"/>
  </w:num>
  <w:num w:numId="18">
    <w:abstractNumId w:val="13"/>
  </w:num>
  <w:num w:numId="19">
    <w:abstractNumId w:val="41"/>
  </w:num>
  <w:num w:numId="20">
    <w:abstractNumId w:val="18"/>
  </w:num>
  <w:num w:numId="21">
    <w:abstractNumId w:val="37"/>
  </w:num>
  <w:num w:numId="22">
    <w:abstractNumId w:val="31"/>
  </w:num>
  <w:num w:numId="23">
    <w:abstractNumId w:val="23"/>
  </w:num>
  <w:num w:numId="24">
    <w:abstractNumId w:val="38"/>
  </w:num>
  <w:num w:numId="25">
    <w:abstractNumId w:val="22"/>
  </w:num>
  <w:num w:numId="26">
    <w:abstractNumId w:val="27"/>
  </w:num>
  <w:num w:numId="27">
    <w:abstractNumId w:val="17"/>
  </w:num>
  <w:num w:numId="28">
    <w:abstractNumId w:val="33"/>
  </w:num>
  <w:num w:numId="29">
    <w:abstractNumId w:val="16"/>
  </w:num>
  <w:num w:numId="30">
    <w:abstractNumId w:val="21"/>
  </w:num>
  <w:num w:numId="31">
    <w:abstractNumId w:val="36"/>
  </w:num>
  <w:num w:numId="32">
    <w:abstractNumId w:val="20"/>
  </w:num>
  <w:num w:numId="33">
    <w:abstractNumId w:val="44"/>
  </w:num>
  <w:num w:numId="34">
    <w:abstractNumId w:val="43"/>
  </w:num>
  <w:num w:numId="35">
    <w:abstractNumId w:val="29"/>
  </w:num>
  <w:num w:numId="36">
    <w:abstractNumId w:val="28"/>
  </w:num>
  <w:num w:numId="37">
    <w:abstractNumId w:val="25"/>
  </w:num>
  <w:num w:numId="38">
    <w:abstractNumId w:val="14"/>
  </w:num>
  <w:num w:numId="39">
    <w:abstractNumId w:val="40"/>
  </w:num>
  <w:num w:numId="40">
    <w:abstractNumId w:val="12"/>
  </w:num>
  <w:num w:numId="41">
    <w:abstractNumId w:val="34"/>
  </w:num>
  <w:num w:numId="42">
    <w:abstractNumId w:val="19"/>
  </w:num>
  <w:num w:numId="43">
    <w:abstractNumId w:val="35"/>
  </w:num>
  <w:num w:numId="44">
    <w:abstractNumId w:val="15"/>
  </w:num>
  <w:num w:numId="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A56695"/>
    <w:rsid w:val="00001CA7"/>
    <w:rsid w:val="00002423"/>
    <w:rsid w:val="0000401A"/>
    <w:rsid w:val="00004945"/>
    <w:rsid w:val="00005DD9"/>
    <w:rsid w:val="000061B9"/>
    <w:rsid w:val="00007979"/>
    <w:rsid w:val="000101FF"/>
    <w:rsid w:val="00012E30"/>
    <w:rsid w:val="00015FE0"/>
    <w:rsid w:val="000204BC"/>
    <w:rsid w:val="0002105A"/>
    <w:rsid w:val="00035C73"/>
    <w:rsid w:val="00041B92"/>
    <w:rsid w:val="00043441"/>
    <w:rsid w:val="0004683C"/>
    <w:rsid w:val="00054453"/>
    <w:rsid w:val="00062336"/>
    <w:rsid w:val="00070387"/>
    <w:rsid w:val="000766CC"/>
    <w:rsid w:val="000770ED"/>
    <w:rsid w:val="00080740"/>
    <w:rsid w:val="00082EA2"/>
    <w:rsid w:val="00086FEF"/>
    <w:rsid w:val="00094484"/>
    <w:rsid w:val="00094DBD"/>
    <w:rsid w:val="0009564F"/>
    <w:rsid w:val="000A0570"/>
    <w:rsid w:val="000A2C2D"/>
    <w:rsid w:val="000A3272"/>
    <w:rsid w:val="000A645B"/>
    <w:rsid w:val="000B06E5"/>
    <w:rsid w:val="000C0A41"/>
    <w:rsid w:val="000C11A6"/>
    <w:rsid w:val="000C16F5"/>
    <w:rsid w:val="000C4826"/>
    <w:rsid w:val="000C5FA8"/>
    <w:rsid w:val="000C6ED4"/>
    <w:rsid w:val="000D2D35"/>
    <w:rsid w:val="000D7E3B"/>
    <w:rsid w:val="000E050A"/>
    <w:rsid w:val="000E0778"/>
    <w:rsid w:val="000E0F78"/>
    <w:rsid w:val="000E19A2"/>
    <w:rsid w:val="000E335A"/>
    <w:rsid w:val="000E4869"/>
    <w:rsid w:val="000F0ACB"/>
    <w:rsid w:val="000F2465"/>
    <w:rsid w:val="000F759D"/>
    <w:rsid w:val="0010121D"/>
    <w:rsid w:val="00106627"/>
    <w:rsid w:val="00106BCD"/>
    <w:rsid w:val="001070B2"/>
    <w:rsid w:val="0010780F"/>
    <w:rsid w:val="00115A58"/>
    <w:rsid w:val="00117EC4"/>
    <w:rsid w:val="00124357"/>
    <w:rsid w:val="00125A69"/>
    <w:rsid w:val="001270F4"/>
    <w:rsid w:val="00130535"/>
    <w:rsid w:val="0013256B"/>
    <w:rsid w:val="001435E7"/>
    <w:rsid w:val="001448D0"/>
    <w:rsid w:val="00145CAF"/>
    <w:rsid w:val="0014605F"/>
    <w:rsid w:val="00151917"/>
    <w:rsid w:val="00151D8D"/>
    <w:rsid w:val="001528B9"/>
    <w:rsid w:val="001531FD"/>
    <w:rsid w:val="00156677"/>
    <w:rsid w:val="001612D1"/>
    <w:rsid w:val="00161D3F"/>
    <w:rsid w:val="00163735"/>
    <w:rsid w:val="0016453F"/>
    <w:rsid w:val="00164885"/>
    <w:rsid w:val="0016790C"/>
    <w:rsid w:val="00171B83"/>
    <w:rsid w:val="00174445"/>
    <w:rsid w:val="00176F9C"/>
    <w:rsid w:val="00177EEA"/>
    <w:rsid w:val="00185582"/>
    <w:rsid w:val="0019325A"/>
    <w:rsid w:val="00194D62"/>
    <w:rsid w:val="00195286"/>
    <w:rsid w:val="00197EF6"/>
    <w:rsid w:val="001A39A4"/>
    <w:rsid w:val="001A579F"/>
    <w:rsid w:val="001A6182"/>
    <w:rsid w:val="001A7354"/>
    <w:rsid w:val="001C1026"/>
    <w:rsid w:val="001C362B"/>
    <w:rsid w:val="001D0C95"/>
    <w:rsid w:val="001D301B"/>
    <w:rsid w:val="001D7BE4"/>
    <w:rsid w:val="001E0654"/>
    <w:rsid w:val="001F06A2"/>
    <w:rsid w:val="001F0E51"/>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40B2"/>
    <w:rsid w:val="0022031D"/>
    <w:rsid w:val="00222829"/>
    <w:rsid w:val="00222E27"/>
    <w:rsid w:val="00224623"/>
    <w:rsid w:val="002273B2"/>
    <w:rsid w:val="00234247"/>
    <w:rsid w:val="00234937"/>
    <w:rsid w:val="00237712"/>
    <w:rsid w:val="002450BF"/>
    <w:rsid w:val="0024646F"/>
    <w:rsid w:val="0024677A"/>
    <w:rsid w:val="00246A3B"/>
    <w:rsid w:val="00251E03"/>
    <w:rsid w:val="00255E81"/>
    <w:rsid w:val="00257D70"/>
    <w:rsid w:val="00260E20"/>
    <w:rsid w:val="00261D59"/>
    <w:rsid w:val="00262B9F"/>
    <w:rsid w:val="0026631C"/>
    <w:rsid w:val="002666E0"/>
    <w:rsid w:val="00271D38"/>
    <w:rsid w:val="00280079"/>
    <w:rsid w:val="00280E84"/>
    <w:rsid w:val="00283EAD"/>
    <w:rsid w:val="0028505A"/>
    <w:rsid w:val="00293865"/>
    <w:rsid w:val="002A4867"/>
    <w:rsid w:val="002B0358"/>
    <w:rsid w:val="002B038E"/>
    <w:rsid w:val="002B4C96"/>
    <w:rsid w:val="002B64E6"/>
    <w:rsid w:val="002B6E99"/>
    <w:rsid w:val="002B77AF"/>
    <w:rsid w:val="002C62CD"/>
    <w:rsid w:val="002D6129"/>
    <w:rsid w:val="002E0E54"/>
    <w:rsid w:val="002E3A7D"/>
    <w:rsid w:val="002E48FC"/>
    <w:rsid w:val="002F09A0"/>
    <w:rsid w:val="002F22ED"/>
    <w:rsid w:val="002F2EB4"/>
    <w:rsid w:val="002F50FD"/>
    <w:rsid w:val="002F5216"/>
    <w:rsid w:val="003012A0"/>
    <w:rsid w:val="003118FA"/>
    <w:rsid w:val="0031443D"/>
    <w:rsid w:val="00320467"/>
    <w:rsid w:val="00324970"/>
    <w:rsid w:val="003332FA"/>
    <w:rsid w:val="00333883"/>
    <w:rsid w:val="00334A55"/>
    <w:rsid w:val="00334AF1"/>
    <w:rsid w:val="00336EE4"/>
    <w:rsid w:val="00346315"/>
    <w:rsid w:val="00351E68"/>
    <w:rsid w:val="0035417C"/>
    <w:rsid w:val="00356CBA"/>
    <w:rsid w:val="00361694"/>
    <w:rsid w:val="00365065"/>
    <w:rsid w:val="00365D6B"/>
    <w:rsid w:val="00365E50"/>
    <w:rsid w:val="003730CA"/>
    <w:rsid w:val="00376EBF"/>
    <w:rsid w:val="00382917"/>
    <w:rsid w:val="00384C73"/>
    <w:rsid w:val="00384E2C"/>
    <w:rsid w:val="00391D64"/>
    <w:rsid w:val="00392725"/>
    <w:rsid w:val="00393753"/>
    <w:rsid w:val="003A1133"/>
    <w:rsid w:val="003A5457"/>
    <w:rsid w:val="003A584E"/>
    <w:rsid w:val="003A6282"/>
    <w:rsid w:val="003A714A"/>
    <w:rsid w:val="003B0B2D"/>
    <w:rsid w:val="003B24DE"/>
    <w:rsid w:val="003B2B7C"/>
    <w:rsid w:val="003B5E19"/>
    <w:rsid w:val="003C7063"/>
    <w:rsid w:val="003C7275"/>
    <w:rsid w:val="003C72D3"/>
    <w:rsid w:val="003C7ED0"/>
    <w:rsid w:val="003D29D6"/>
    <w:rsid w:val="003D36F7"/>
    <w:rsid w:val="003D37F7"/>
    <w:rsid w:val="003E49CB"/>
    <w:rsid w:val="003E672A"/>
    <w:rsid w:val="003F1FEE"/>
    <w:rsid w:val="003F23D0"/>
    <w:rsid w:val="003F3463"/>
    <w:rsid w:val="003F4A9E"/>
    <w:rsid w:val="003F646E"/>
    <w:rsid w:val="003F7AE1"/>
    <w:rsid w:val="003F7FB2"/>
    <w:rsid w:val="0040457D"/>
    <w:rsid w:val="004078C3"/>
    <w:rsid w:val="004105A1"/>
    <w:rsid w:val="0041130E"/>
    <w:rsid w:val="00415CE0"/>
    <w:rsid w:val="004160B1"/>
    <w:rsid w:val="00417317"/>
    <w:rsid w:val="00420D6F"/>
    <w:rsid w:val="00422ADA"/>
    <w:rsid w:val="0042683D"/>
    <w:rsid w:val="00426B90"/>
    <w:rsid w:val="0043086C"/>
    <w:rsid w:val="0043179C"/>
    <w:rsid w:val="00436C9D"/>
    <w:rsid w:val="00441BD2"/>
    <w:rsid w:val="0044361E"/>
    <w:rsid w:val="004443FF"/>
    <w:rsid w:val="00446A14"/>
    <w:rsid w:val="00447054"/>
    <w:rsid w:val="004474E9"/>
    <w:rsid w:val="00456F77"/>
    <w:rsid w:val="004600A2"/>
    <w:rsid w:val="00460907"/>
    <w:rsid w:val="00462882"/>
    <w:rsid w:val="00463EAA"/>
    <w:rsid w:val="00474CDF"/>
    <w:rsid w:val="00477735"/>
    <w:rsid w:val="00477FEF"/>
    <w:rsid w:val="00484D5E"/>
    <w:rsid w:val="00485EA9"/>
    <w:rsid w:val="004974EF"/>
    <w:rsid w:val="004B0C6F"/>
    <w:rsid w:val="004B409E"/>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50035A"/>
    <w:rsid w:val="00501D87"/>
    <w:rsid w:val="005030E6"/>
    <w:rsid w:val="0050445F"/>
    <w:rsid w:val="00515EB5"/>
    <w:rsid w:val="00522F0F"/>
    <w:rsid w:val="005238E2"/>
    <w:rsid w:val="00527F28"/>
    <w:rsid w:val="005319B2"/>
    <w:rsid w:val="00536355"/>
    <w:rsid w:val="00543174"/>
    <w:rsid w:val="0054434B"/>
    <w:rsid w:val="0055481E"/>
    <w:rsid w:val="00557C6F"/>
    <w:rsid w:val="00560ECC"/>
    <w:rsid w:val="00560ED4"/>
    <w:rsid w:val="00562F51"/>
    <w:rsid w:val="0056566D"/>
    <w:rsid w:val="00566C34"/>
    <w:rsid w:val="0057073E"/>
    <w:rsid w:val="00571473"/>
    <w:rsid w:val="0057632B"/>
    <w:rsid w:val="00586E7D"/>
    <w:rsid w:val="00587669"/>
    <w:rsid w:val="00591CCE"/>
    <w:rsid w:val="005952A9"/>
    <w:rsid w:val="00597418"/>
    <w:rsid w:val="005A12A4"/>
    <w:rsid w:val="005A1309"/>
    <w:rsid w:val="005A25B3"/>
    <w:rsid w:val="005A3946"/>
    <w:rsid w:val="005B201C"/>
    <w:rsid w:val="005B21C6"/>
    <w:rsid w:val="005B3CDA"/>
    <w:rsid w:val="005B41F3"/>
    <w:rsid w:val="005C0389"/>
    <w:rsid w:val="005C4255"/>
    <w:rsid w:val="005C4966"/>
    <w:rsid w:val="005D005D"/>
    <w:rsid w:val="005D2170"/>
    <w:rsid w:val="005D7616"/>
    <w:rsid w:val="005E4279"/>
    <w:rsid w:val="005E521E"/>
    <w:rsid w:val="005F24D9"/>
    <w:rsid w:val="006008C3"/>
    <w:rsid w:val="006215A5"/>
    <w:rsid w:val="00626911"/>
    <w:rsid w:val="00627375"/>
    <w:rsid w:val="006333B1"/>
    <w:rsid w:val="00635BFC"/>
    <w:rsid w:val="00637167"/>
    <w:rsid w:val="00637A5D"/>
    <w:rsid w:val="00640945"/>
    <w:rsid w:val="00642175"/>
    <w:rsid w:val="00647A39"/>
    <w:rsid w:val="00655282"/>
    <w:rsid w:val="00656CBD"/>
    <w:rsid w:val="00657A48"/>
    <w:rsid w:val="006660E4"/>
    <w:rsid w:val="00666223"/>
    <w:rsid w:val="0067387F"/>
    <w:rsid w:val="00674070"/>
    <w:rsid w:val="006752D6"/>
    <w:rsid w:val="0067531F"/>
    <w:rsid w:val="00680789"/>
    <w:rsid w:val="00681271"/>
    <w:rsid w:val="006814C9"/>
    <w:rsid w:val="00685092"/>
    <w:rsid w:val="00685965"/>
    <w:rsid w:val="00686085"/>
    <w:rsid w:val="00687C88"/>
    <w:rsid w:val="00697B07"/>
    <w:rsid w:val="006A46ED"/>
    <w:rsid w:val="006B311C"/>
    <w:rsid w:val="006B35AB"/>
    <w:rsid w:val="006B35C4"/>
    <w:rsid w:val="006C65E7"/>
    <w:rsid w:val="006C69D3"/>
    <w:rsid w:val="006E42CA"/>
    <w:rsid w:val="006E4750"/>
    <w:rsid w:val="006F3079"/>
    <w:rsid w:val="00700453"/>
    <w:rsid w:val="00701D2A"/>
    <w:rsid w:val="0070215A"/>
    <w:rsid w:val="00704324"/>
    <w:rsid w:val="00710D47"/>
    <w:rsid w:val="00711C2B"/>
    <w:rsid w:val="00712871"/>
    <w:rsid w:val="00713497"/>
    <w:rsid w:val="0071712A"/>
    <w:rsid w:val="00723B06"/>
    <w:rsid w:val="00726CEE"/>
    <w:rsid w:val="0073442E"/>
    <w:rsid w:val="00736DE1"/>
    <w:rsid w:val="0074029C"/>
    <w:rsid w:val="00745B50"/>
    <w:rsid w:val="007478E9"/>
    <w:rsid w:val="00750CBF"/>
    <w:rsid w:val="00753F8B"/>
    <w:rsid w:val="00754000"/>
    <w:rsid w:val="00754D58"/>
    <w:rsid w:val="00754FCF"/>
    <w:rsid w:val="007600ED"/>
    <w:rsid w:val="007613AE"/>
    <w:rsid w:val="00762ACC"/>
    <w:rsid w:val="00767F26"/>
    <w:rsid w:val="00771424"/>
    <w:rsid w:val="0077206A"/>
    <w:rsid w:val="00773591"/>
    <w:rsid w:val="00776D5C"/>
    <w:rsid w:val="00777116"/>
    <w:rsid w:val="007874F8"/>
    <w:rsid w:val="007925A7"/>
    <w:rsid w:val="00794102"/>
    <w:rsid w:val="007A08D2"/>
    <w:rsid w:val="007A1A81"/>
    <w:rsid w:val="007A32C3"/>
    <w:rsid w:val="007A5817"/>
    <w:rsid w:val="007A61B0"/>
    <w:rsid w:val="007B5AB4"/>
    <w:rsid w:val="007C1B7D"/>
    <w:rsid w:val="007C1E2E"/>
    <w:rsid w:val="007D2431"/>
    <w:rsid w:val="007E648A"/>
    <w:rsid w:val="007E7A12"/>
    <w:rsid w:val="00803933"/>
    <w:rsid w:val="008043CC"/>
    <w:rsid w:val="00805839"/>
    <w:rsid w:val="00805CC0"/>
    <w:rsid w:val="00815AD2"/>
    <w:rsid w:val="00816C58"/>
    <w:rsid w:val="008214A2"/>
    <w:rsid w:val="0082791F"/>
    <w:rsid w:val="00831A79"/>
    <w:rsid w:val="008363C8"/>
    <w:rsid w:val="00840AE6"/>
    <w:rsid w:val="00840FCC"/>
    <w:rsid w:val="00845546"/>
    <w:rsid w:val="00845821"/>
    <w:rsid w:val="00853243"/>
    <w:rsid w:val="0086279C"/>
    <w:rsid w:val="00867138"/>
    <w:rsid w:val="008833B0"/>
    <w:rsid w:val="00883541"/>
    <w:rsid w:val="00891492"/>
    <w:rsid w:val="008A052D"/>
    <w:rsid w:val="008A2F5F"/>
    <w:rsid w:val="008A6F6D"/>
    <w:rsid w:val="008B17BA"/>
    <w:rsid w:val="008B5C9F"/>
    <w:rsid w:val="008C001B"/>
    <w:rsid w:val="008C03CA"/>
    <w:rsid w:val="008C476C"/>
    <w:rsid w:val="008D0F85"/>
    <w:rsid w:val="008D3371"/>
    <w:rsid w:val="008D65E0"/>
    <w:rsid w:val="008E6D15"/>
    <w:rsid w:val="008F044D"/>
    <w:rsid w:val="008F092D"/>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513C6"/>
    <w:rsid w:val="00952CED"/>
    <w:rsid w:val="00953FC5"/>
    <w:rsid w:val="00954679"/>
    <w:rsid w:val="00955699"/>
    <w:rsid w:val="00956E43"/>
    <w:rsid w:val="009622DB"/>
    <w:rsid w:val="00973D75"/>
    <w:rsid w:val="009836CB"/>
    <w:rsid w:val="00991FA0"/>
    <w:rsid w:val="00992641"/>
    <w:rsid w:val="0099664E"/>
    <w:rsid w:val="009A4466"/>
    <w:rsid w:val="009A5B56"/>
    <w:rsid w:val="009A73AB"/>
    <w:rsid w:val="009A77D8"/>
    <w:rsid w:val="009B24BB"/>
    <w:rsid w:val="009B31BD"/>
    <w:rsid w:val="009C03DB"/>
    <w:rsid w:val="009C0A6E"/>
    <w:rsid w:val="009C283B"/>
    <w:rsid w:val="009C3BD2"/>
    <w:rsid w:val="009C470E"/>
    <w:rsid w:val="009C63C1"/>
    <w:rsid w:val="009D0E31"/>
    <w:rsid w:val="009D1A0C"/>
    <w:rsid w:val="009D6319"/>
    <w:rsid w:val="009E34BD"/>
    <w:rsid w:val="009E42BA"/>
    <w:rsid w:val="00A00EE0"/>
    <w:rsid w:val="00A0109D"/>
    <w:rsid w:val="00A116DA"/>
    <w:rsid w:val="00A11A8A"/>
    <w:rsid w:val="00A11E6E"/>
    <w:rsid w:val="00A11EE4"/>
    <w:rsid w:val="00A143E8"/>
    <w:rsid w:val="00A14D71"/>
    <w:rsid w:val="00A17136"/>
    <w:rsid w:val="00A24D7E"/>
    <w:rsid w:val="00A30455"/>
    <w:rsid w:val="00A30D7A"/>
    <w:rsid w:val="00A33ACE"/>
    <w:rsid w:val="00A34278"/>
    <w:rsid w:val="00A41666"/>
    <w:rsid w:val="00A526F1"/>
    <w:rsid w:val="00A56695"/>
    <w:rsid w:val="00A60A91"/>
    <w:rsid w:val="00A619B2"/>
    <w:rsid w:val="00A61A38"/>
    <w:rsid w:val="00A65049"/>
    <w:rsid w:val="00A67EED"/>
    <w:rsid w:val="00A71C63"/>
    <w:rsid w:val="00A7658F"/>
    <w:rsid w:val="00A80FBF"/>
    <w:rsid w:val="00A91081"/>
    <w:rsid w:val="00A91EF4"/>
    <w:rsid w:val="00AA03DE"/>
    <w:rsid w:val="00AA30E6"/>
    <w:rsid w:val="00AB154D"/>
    <w:rsid w:val="00AB1D60"/>
    <w:rsid w:val="00AB5645"/>
    <w:rsid w:val="00AB77CF"/>
    <w:rsid w:val="00AC1E52"/>
    <w:rsid w:val="00AC5059"/>
    <w:rsid w:val="00AE04C1"/>
    <w:rsid w:val="00AE06D2"/>
    <w:rsid w:val="00AE0DAE"/>
    <w:rsid w:val="00AE250E"/>
    <w:rsid w:val="00AF0A94"/>
    <w:rsid w:val="00AF3EE6"/>
    <w:rsid w:val="00AF5C38"/>
    <w:rsid w:val="00B001F8"/>
    <w:rsid w:val="00B02BB6"/>
    <w:rsid w:val="00B03DE0"/>
    <w:rsid w:val="00B115CB"/>
    <w:rsid w:val="00B1337C"/>
    <w:rsid w:val="00B1716C"/>
    <w:rsid w:val="00B20129"/>
    <w:rsid w:val="00B21BA6"/>
    <w:rsid w:val="00B233E1"/>
    <w:rsid w:val="00B24183"/>
    <w:rsid w:val="00B25119"/>
    <w:rsid w:val="00B266B7"/>
    <w:rsid w:val="00B26A94"/>
    <w:rsid w:val="00B26D2F"/>
    <w:rsid w:val="00B303CE"/>
    <w:rsid w:val="00B32EAF"/>
    <w:rsid w:val="00B34894"/>
    <w:rsid w:val="00B34D22"/>
    <w:rsid w:val="00B36A82"/>
    <w:rsid w:val="00B36E16"/>
    <w:rsid w:val="00B41D9B"/>
    <w:rsid w:val="00B53D17"/>
    <w:rsid w:val="00B54F68"/>
    <w:rsid w:val="00B57610"/>
    <w:rsid w:val="00B57FBB"/>
    <w:rsid w:val="00B61022"/>
    <w:rsid w:val="00B63942"/>
    <w:rsid w:val="00B63EE4"/>
    <w:rsid w:val="00B67294"/>
    <w:rsid w:val="00B72DAF"/>
    <w:rsid w:val="00B77846"/>
    <w:rsid w:val="00B826DF"/>
    <w:rsid w:val="00B840CA"/>
    <w:rsid w:val="00B9005A"/>
    <w:rsid w:val="00B90258"/>
    <w:rsid w:val="00B903BA"/>
    <w:rsid w:val="00B964DA"/>
    <w:rsid w:val="00B96AB1"/>
    <w:rsid w:val="00B97BEE"/>
    <w:rsid w:val="00BA00AA"/>
    <w:rsid w:val="00BB03C0"/>
    <w:rsid w:val="00BB2940"/>
    <w:rsid w:val="00BB3A12"/>
    <w:rsid w:val="00BB5D9D"/>
    <w:rsid w:val="00BB6BE1"/>
    <w:rsid w:val="00BC48D5"/>
    <w:rsid w:val="00BC4EF9"/>
    <w:rsid w:val="00BD1CA3"/>
    <w:rsid w:val="00BD1F01"/>
    <w:rsid w:val="00BD248A"/>
    <w:rsid w:val="00BD2C69"/>
    <w:rsid w:val="00BD346C"/>
    <w:rsid w:val="00BD41D0"/>
    <w:rsid w:val="00BE04C7"/>
    <w:rsid w:val="00BE3FAF"/>
    <w:rsid w:val="00BE7AFD"/>
    <w:rsid w:val="00BF25DA"/>
    <w:rsid w:val="00BF289D"/>
    <w:rsid w:val="00BF3258"/>
    <w:rsid w:val="00BF3BBD"/>
    <w:rsid w:val="00BF57D9"/>
    <w:rsid w:val="00BF7A67"/>
    <w:rsid w:val="00BF7CBD"/>
    <w:rsid w:val="00C03A79"/>
    <w:rsid w:val="00C03F94"/>
    <w:rsid w:val="00C0435B"/>
    <w:rsid w:val="00C10460"/>
    <w:rsid w:val="00C116D2"/>
    <w:rsid w:val="00C2106C"/>
    <w:rsid w:val="00C211CF"/>
    <w:rsid w:val="00C21F72"/>
    <w:rsid w:val="00C2423D"/>
    <w:rsid w:val="00C32D7E"/>
    <w:rsid w:val="00C34E96"/>
    <w:rsid w:val="00C364B1"/>
    <w:rsid w:val="00C36E0F"/>
    <w:rsid w:val="00C45170"/>
    <w:rsid w:val="00C4555B"/>
    <w:rsid w:val="00C46B38"/>
    <w:rsid w:val="00C501B5"/>
    <w:rsid w:val="00C52DD6"/>
    <w:rsid w:val="00C53096"/>
    <w:rsid w:val="00C55D48"/>
    <w:rsid w:val="00C57F20"/>
    <w:rsid w:val="00C612D9"/>
    <w:rsid w:val="00C67567"/>
    <w:rsid w:val="00C6797B"/>
    <w:rsid w:val="00C67A96"/>
    <w:rsid w:val="00C728E5"/>
    <w:rsid w:val="00C758C6"/>
    <w:rsid w:val="00C778E7"/>
    <w:rsid w:val="00C80013"/>
    <w:rsid w:val="00C82157"/>
    <w:rsid w:val="00C8241A"/>
    <w:rsid w:val="00C86F79"/>
    <w:rsid w:val="00C872EB"/>
    <w:rsid w:val="00C87B00"/>
    <w:rsid w:val="00C92F5C"/>
    <w:rsid w:val="00C95329"/>
    <w:rsid w:val="00C96193"/>
    <w:rsid w:val="00C97E60"/>
    <w:rsid w:val="00CA2504"/>
    <w:rsid w:val="00CA480C"/>
    <w:rsid w:val="00CA6728"/>
    <w:rsid w:val="00CA7B75"/>
    <w:rsid w:val="00CB2430"/>
    <w:rsid w:val="00CB2A56"/>
    <w:rsid w:val="00CB604A"/>
    <w:rsid w:val="00CB7EFE"/>
    <w:rsid w:val="00CC1A20"/>
    <w:rsid w:val="00CC7275"/>
    <w:rsid w:val="00CC7F90"/>
    <w:rsid w:val="00CD07DE"/>
    <w:rsid w:val="00CD08E6"/>
    <w:rsid w:val="00CD0F17"/>
    <w:rsid w:val="00CD5D3A"/>
    <w:rsid w:val="00CD72CE"/>
    <w:rsid w:val="00CE543B"/>
    <w:rsid w:val="00CF0209"/>
    <w:rsid w:val="00CF1F68"/>
    <w:rsid w:val="00CF58FC"/>
    <w:rsid w:val="00D01EBF"/>
    <w:rsid w:val="00D03CAE"/>
    <w:rsid w:val="00D075C1"/>
    <w:rsid w:val="00D10733"/>
    <w:rsid w:val="00D1143A"/>
    <w:rsid w:val="00D14033"/>
    <w:rsid w:val="00D21113"/>
    <w:rsid w:val="00D326B5"/>
    <w:rsid w:val="00D32895"/>
    <w:rsid w:val="00D32C75"/>
    <w:rsid w:val="00D337DA"/>
    <w:rsid w:val="00D37CEF"/>
    <w:rsid w:val="00D42967"/>
    <w:rsid w:val="00D4765C"/>
    <w:rsid w:val="00D47D5F"/>
    <w:rsid w:val="00D51759"/>
    <w:rsid w:val="00D51D54"/>
    <w:rsid w:val="00D53EE4"/>
    <w:rsid w:val="00D540AD"/>
    <w:rsid w:val="00D553BA"/>
    <w:rsid w:val="00D6456F"/>
    <w:rsid w:val="00D64653"/>
    <w:rsid w:val="00D64C2B"/>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97BCC"/>
    <w:rsid w:val="00DA00D9"/>
    <w:rsid w:val="00DA1882"/>
    <w:rsid w:val="00DB29C9"/>
    <w:rsid w:val="00DB7577"/>
    <w:rsid w:val="00DC0FB4"/>
    <w:rsid w:val="00DC6A89"/>
    <w:rsid w:val="00DC6CE6"/>
    <w:rsid w:val="00DD0790"/>
    <w:rsid w:val="00DD2BED"/>
    <w:rsid w:val="00DD3F1D"/>
    <w:rsid w:val="00DD4867"/>
    <w:rsid w:val="00DD6E87"/>
    <w:rsid w:val="00DE0A6E"/>
    <w:rsid w:val="00DE720C"/>
    <w:rsid w:val="00DF441A"/>
    <w:rsid w:val="00DF4F39"/>
    <w:rsid w:val="00E01928"/>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54464"/>
    <w:rsid w:val="00E547EF"/>
    <w:rsid w:val="00E601C8"/>
    <w:rsid w:val="00E60707"/>
    <w:rsid w:val="00E6353B"/>
    <w:rsid w:val="00E65982"/>
    <w:rsid w:val="00E65C03"/>
    <w:rsid w:val="00E66A0C"/>
    <w:rsid w:val="00E674E8"/>
    <w:rsid w:val="00E8019B"/>
    <w:rsid w:val="00E84209"/>
    <w:rsid w:val="00E84F97"/>
    <w:rsid w:val="00E86739"/>
    <w:rsid w:val="00E869BF"/>
    <w:rsid w:val="00E90F6F"/>
    <w:rsid w:val="00E9466D"/>
    <w:rsid w:val="00EA3EA2"/>
    <w:rsid w:val="00EB227A"/>
    <w:rsid w:val="00EB38D9"/>
    <w:rsid w:val="00EB43E9"/>
    <w:rsid w:val="00EB6A5D"/>
    <w:rsid w:val="00EC0863"/>
    <w:rsid w:val="00EC0AB3"/>
    <w:rsid w:val="00EC23F9"/>
    <w:rsid w:val="00ED25B2"/>
    <w:rsid w:val="00ED7D85"/>
    <w:rsid w:val="00EE2690"/>
    <w:rsid w:val="00EE57D9"/>
    <w:rsid w:val="00EF0C4B"/>
    <w:rsid w:val="00EF139A"/>
    <w:rsid w:val="00EF2285"/>
    <w:rsid w:val="00EF4BF1"/>
    <w:rsid w:val="00F042D7"/>
    <w:rsid w:val="00F1357E"/>
    <w:rsid w:val="00F1673B"/>
    <w:rsid w:val="00F1702F"/>
    <w:rsid w:val="00F20764"/>
    <w:rsid w:val="00F26C23"/>
    <w:rsid w:val="00F33166"/>
    <w:rsid w:val="00F336E5"/>
    <w:rsid w:val="00F3475C"/>
    <w:rsid w:val="00F35065"/>
    <w:rsid w:val="00F369E4"/>
    <w:rsid w:val="00F448F4"/>
    <w:rsid w:val="00F52247"/>
    <w:rsid w:val="00F5658A"/>
    <w:rsid w:val="00F600EB"/>
    <w:rsid w:val="00F61A13"/>
    <w:rsid w:val="00F62236"/>
    <w:rsid w:val="00F63163"/>
    <w:rsid w:val="00F66728"/>
    <w:rsid w:val="00F6725C"/>
    <w:rsid w:val="00F67A1B"/>
    <w:rsid w:val="00F71A54"/>
    <w:rsid w:val="00F80A9C"/>
    <w:rsid w:val="00F910F9"/>
    <w:rsid w:val="00F94A6A"/>
    <w:rsid w:val="00F975ED"/>
    <w:rsid w:val="00FA3FA2"/>
    <w:rsid w:val="00FB16CF"/>
    <w:rsid w:val="00FB3033"/>
    <w:rsid w:val="00FB6DC2"/>
    <w:rsid w:val="00FB6E76"/>
    <w:rsid w:val="00FB759D"/>
    <w:rsid w:val="00FC4500"/>
    <w:rsid w:val="00FD49D0"/>
    <w:rsid w:val="00FD4BBF"/>
    <w:rsid w:val="00FD67FB"/>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0A56B"/>
  <w15:chartTrackingRefBased/>
  <w15:docId w15:val="{607C51EF-85D7-43EF-B051-86D2CE5BE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sv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sv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svg"/><Relationship Id="rId1" Type="http://schemas.openxmlformats.org/officeDocument/2006/relationships/image" Target="media/image10.png"/><Relationship Id="rId4" Type="http://schemas.openxmlformats.org/officeDocument/2006/relationships/image" Target="media/image13.svg"/></Relationships>
</file>

<file path=word/_rels/footer2.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B784EC63B554D1786BB925E912389A5"/>
        <w:category>
          <w:name w:val="General"/>
          <w:gallery w:val="placeholder"/>
        </w:category>
        <w:types>
          <w:type w:val="bbPlcHdr"/>
        </w:types>
        <w:behaviors>
          <w:behavior w:val="content"/>
        </w:behaviors>
        <w:guid w:val="{85C7D43E-DE1A-4CDC-BF8E-7EB5F54EDE8E}"/>
      </w:docPartPr>
      <w:docPartBody>
        <w:p w:rsidR="00000000" w:rsidRDefault="0014196F">
          <w:pPr>
            <w:pStyle w:val="3B784EC63B554D1786BB925E912389A5"/>
          </w:pPr>
          <w:r w:rsidRPr="008F4791">
            <w:rPr>
              <w:rStyle w:val="PlaceholderText"/>
            </w:rPr>
            <w:t>[Titel]</w:t>
          </w:r>
        </w:p>
      </w:docPartBody>
    </w:docPart>
    <w:docPart>
      <w:docPartPr>
        <w:name w:val="883F1717E9EA4210A89AAB779A2E52C3"/>
        <w:category>
          <w:name w:val="General"/>
          <w:gallery w:val="placeholder"/>
        </w:category>
        <w:types>
          <w:type w:val="bbPlcHdr"/>
        </w:types>
        <w:behaviors>
          <w:behavior w:val="content"/>
        </w:behaviors>
        <w:guid w:val="{6D9C84F3-BE15-4C41-A61D-12B3DF51DF5C}"/>
      </w:docPartPr>
      <w:docPartBody>
        <w:p w:rsidR="00000000" w:rsidRDefault="0014196F">
          <w:pPr>
            <w:pStyle w:val="883F1717E9EA4210A89AAB779A2E52C3"/>
          </w:pPr>
          <w:r w:rsidRPr="006333B1">
            <w:rPr>
              <w:rStyle w:val="SubtitleChar"/>
            </w:rPr>
            <w:t>[Onderwerp]</w:t>
          </w:r>
        </w:p>
      </w:docPartBody>
    </w:docPart>
    <w:docPart>
      <w:docPartPr>
        <w:name w:val="0895411F7639442BA5ED5AEB7A132990"/>
        <w:category>
          <w:name w:val="General"/>
          <w:gallery w:val="placeholder"/>
        </w:category>
        <w:types>
          <w:type w:val="bbPlcHdr"/>
        </w:types>
        <w:behaviors>
          <w:behavior w:val="content"/>
        </w:behaviors>
        <w:guid w:val="{90F3410C-AF26-4DA0-AABF-4879A5C778F8}"/>
      </w:docPartPr>
      <w:docPartBody>
        <w:p w:rsidR="00000000" w:rsidRDefault="0014196F">
          <w:pPr>
            <w:pStyle w:val="0895411F7639442BA5ED5AEB7A132990"/>
          </w:pPr>
          <w:r w:rsidRPr="00DC376F">
            <w:rPr>
              <w:rStyle w:val="PlaceholderText"/>
            </w:rPr>
            <w:t>[Titel]</w:t>
          </w:r>
        </w:p>
      </w:docPartBody>
    </w:docPart>
    <w:docPart>
      <w:docPartPr>
        <w:name w:val="1432461BC7724763988065ABA7E8A71C"/>
        <w:category>
          <w:name w:val="General"/>
          <w:gallery w:val="placeholder"/>
        </w:category>
        <w:types>
          <w:type w:val="bbPlcHdr"/>
        </w:types>
        <w:behaviors>
          <w:behavior w:val="content"/>
        </w:behaviors>
        <w:guid w:val="{C56A5EF8-44BD-4D4A-B9E7-3EDBFD9EF728}"/>
      </w:docPartPr>
      <w:docPartBody>
        <w:p w:rsidR="00000000" w:rsidRDefault="0014196F">
          <w:pPr>
            <w:pStyle w:val="1432461BC7724763988065ABA7E8A71C"/>
          </w:pPr>
          <w:r w:rsidRPr="006333B1">
            <w:rPr>
              <w:rStyle w:val="PlaceholderText"/>
            </w:rPr>
            <w:t>[Onderwerp]</w:t>
          </w:r>
        </w:p>
      </w:docPartBody>
    </w:docPart>
    <w:docPart>
      <w:docPartPr>
        <w:name w:val="7B5367CFE0744BFA80E183EC3FF6AA3F"/>
        <w:category>
          <w:name w:val="General"/>
          <w:gallery w:val="placeholder"/>
        </w:category>
        <w:types>
          <w:type w:val="bbPlcHdr"/>
        </w:types>
        <w:behaviors>
          <w:behavior w:val="content"/>
        </w:behaviors>
        <w:guid w:val="{CABAA7B5-54D6-4C8B-B8F7-74D9121ACF0E}"/>
      </w:docPartPr>
      <w:docPartBody>
        <w:p w:rsidR="00000000" w:rsidRDefault="0014196F">
          <w:pPr>
            <w:pStyle w:val="7B5367CFE0744BFA80E183EC3FF6AA3F"/>
          </w:pPr>
          <w:r w:rsidRPr="001A3E9C">
            <w:rPr>
              <w:rStyle w:val="PlaceholderText"/>
            </w:rPr>
            <w:t>Klik of tik om tekst in te voeren.</w:t>
          </w:r>
        </w:p>
      </w:docPartBody>
    </w:docPart>
    <w:docPart>
      <w:docPartPr>
        <w:name w:val="60EF1D5262C44B6B9E885D7C1749C630"/>
        <w:category>
          <w:name w:val="General"/>
          <w:gallery w:val="placeholder"/>
        </w:category>
        <w:types>
          <w:type w:val="bbPlcHdr"/>
        </w:types>
        <w:behaviors>
          <w:behavior w:val="content"/>
        </w:behaviors>
        <w:guid w:val="{7F2E64DD-2A5E-40C0-8A64-529959730EB2}"/>
      </w:docPartPr>
      <w:docPartBody>
        <w:p w:rsidR="00000000" w:rsidRDefault="0014196F">
          <w:pPr>
            <w:pStyle w:val="60EF1D5262C44B6B9E885D7C1749C630"/>
          </w:pPr>
          <w:r w:rsidRPr="008A2258">
            <w:rPr>
              <w:rStyle w:val="PlaceholderText"/>
            </w:rPr>
            <w:t>Kies een item.</w:t>
          </w:r>
        </w:p>
      </w:docPartBody>
    </w:docPart>
    <w:docPart>
      <w:docPartPr>
        <w:name w:val="05776F8F6A9447A2B9A165BC2AF8F330"/>
        <w:category>
          <w:name w:val="General"/>
          <w:gallery w:val="placeholder"/>
        </w:category>
        <w:types>
          <w:type w:val="bbPlcHdr"/>
        </w:types>
        <w:behaviors>
          <w:behavior w:val="content"/>
        </w:behaviors>
        <w:guid w:val="{8EB03D07-DBC7-429F-BAB8-AB90347CCBB0}"/>
      </w:docPartPr>
      <w:docPartBody>
        <w:p w:rsidR="00000000" w:rsidRDefault="0014196F">
          <w:pPr>
            <w:pStyle w:val="05776F8F6A9447A2B9A165BC2AF8F330"/>
          </w:pPr>
          <w:r w:rsidRPr="008F4791">
            <w:rPr>
              <w:rStyle w:val="PlaceholderText"/>
            </w:rPr>
            <w:t>[Publicatiedatum]</w:t>
          </w:r>
        </w:p>
      </w:docPartBody>
    </w:docPart>
    <w:docPart>
      <w:docPartPr>
        <w:name w:val="408B38BE35504D878ECE0D2AC063A4F5"/>
        <w:category>
          <w:name w:val="General"/>
          <w:gallery w:val="placeholder"/>
        </w:category>
        <w:types>
          <w:type w:val="bbPlcHdr"/>
        </w:types>
        <w:behaviors>
          <w:behavior w:val="content"/>
        </w:behaviors>
        <w:guid w:val="{0198A251-67BB-4181-9A33-9AAA868C38A4}"/>
      </w:docPartPr>
      <w:docPartBody>
        <w:p w:rsidR="00000000" w:rsidRDefault="0014196F">
          <w:pPr>
            <w:pStyle w:val="408B38BE35504D878ECE0D2AC063A4F5"/>
          </w:pPr>
          <w:r w:rsidRPr="006333B1">
            <w:rPr>
              <w:rStyle w:val="PlaceholderText"/>
            </w:rPr>
            <w:t>[Manager]</w:t>
          </w:r>
        </w:p>
      </w:docPartBody>
    </w:docPart>
    <w:docPart>
      <w:docPartPr>
        <w:name w:val="380739662B684F69AEDCEA0D106B084B"/>
        <w:category>
          <w:name w:val="General"/>
          <w:gallery w:val="placeholder"/>
        </w:category>
        <w:types>
          <w:type w:val="bbPlcHdr"/>
        </w:types>
        <w:behaviors>
          <w:behavior w:val="content"/>
        </w:behaviors>
        <w:guid w:val="{1CEFB6BD-7B62-4C9D-A44B-45697AAE9F0E}"/>
      </w:docPartPr>
      <w:docPartBody>
        <w:p w:rsidR="00000000" w:rsidRDefault="0014196F">
          <w:pPr>
            <w:pStyle w:val="380739662B684F69AEDCEA0D106B084B"/>
          </w:pPr>
          <w:r w:rsidRPr="008A2258">
            <w:rPr>
              <w:rStyle w:val="PlaceholderText"/>
            </w:rPr>
            <w:t>[Titel]</w:t>
          </w:r>
        </w:p>
      </w:docPartBody>
    </w:docPart>
    <w:docPart>
      <w:docPartPr>
        <w:name w:val="5E832E24A5FB451292076D81FE72AEE1"/>
        <w:category>
          <w:name w:val="General"/>
          <w:gallery w:val="placeholder"/>
        </w:category>
        <w:types>
          <w:type w:val="bbPlcHdr"/>
        </w:types>
        <w:behaviors>
          <w:behavior w:val="content"/>
        </w:behaviors>
        <w:guid w:val="{8F152650-EFC9-4461-9003-80F165714436}"/>
      </w:docPartPr>
      <w:docPartBody>
        <w:p w:rsidR="00000000" w:rsidRDefault="0014196F">
          <w:pPr>
            <w:pStyle w:val="5E832E24A5FB451292076D81FE72AEE1"/>
          </w:pPr>
          <w:r w:rsidRPr="00CF58FC">
            <w:rPr>
              <w:rStyle w:val="PlaceholderText"/>
              <w:color w:val="FFFFFF" w:themeColor="background1"/>
            </w:rPr>
            <w:t>[Onderwerp]</w:t>
          </w:r>
        </w:p>
      </w:docPartBody>
    </w:docPart>
    <w:docPart>
      <w:docPartPr>
        <w:name w:val="BBFC2DC817AA42149A25CFB9DDE993A3"/>
        <w:category>
          <w:name w:val="General"/>
          <w:gallery w:val="placeholder"/>
        </w:category>
        <w:types>
          <w:type w:val="bbPlcHdr"/>
        </w:types>
        <w:behaviors>
          <w:behavior w:val="content"/>
        </w:behaviors>
        <w:guid w:val="{D86DF035-F1A5-428E-88F1-CDAC5AF095F5}"/>
      </w:docPartPr>
      <w:docPartBody>
        <w:p w:rsidR="00000000" w:rsidRDefault="0014196F">
          <w:pPr>
            <w:pStyle w:val="BBFC2DC817AA42149A25CFB9DDE993A3"/>
          </w:pPr>
          <w:r w:rsidRPr="00E32CFF">
            <w:rPr>
              <w:rStyle w:val="PlaceholderText"/>
              <w:color w:val="FFFFFF" w:themeColor="background1"/>
            </w:rPr>
            <w:t>[Auteur]</w:t>
          </w:r>
        </w:p>
      </w:docPartBody>
    </w:docPart>
    <w:docPart>
      <w:docPartPr>
        <w:name w:val="D29862F6EC72465A858BABF43AB950E8"/>
        <w:category>
          <w:name w:val="General"/>
          <w:gallery w:val="placeholder"/>
        </w:category>
        <w:types>
          <w:type w:val="bbPlcHdr"/>
        </w:types>
        <w:behaviors>
          <w:behavior w:val="content"/>
        </w:behaviors>
        <w:guid w:val="{D95AD975-D911-4EDC-BCDB-BD8ACDC4F055}"/>
      </w:docPartPr>
      <w:docPartBody>
        <w:p w:rsidR="00000000" w:rsidRDefault="0014196F">
          <w:pPr>
            <w:pStyle w:val="D29862F6EC72465A858BABF43AB950E8"/>
          </w:pPr>
          <w:r w:rsidRPr="008A2258">
            <w:rPr>
              <w:rStyle w:val="PlaceholderText"/>
            </w:rPr>
            <w:t>[Publicatiedatum]</w:t>
          </w:r>
        </w:p>
      </w:docPartBody>
    </w:docPart>
    <w:docPart>
      <w:docPartPr>
        <w:name w:val="F3F384899DAF4539B07E7C73804964F6"/>
        <w:category>
          <w:name w:val="General"/>
          <w:gallery w:val="placeholder"/>
        </w:category>
        <w:types>
          <w:type w:val="bbPlcHdr"/>
        </w:types>
        <w:behaviors>
          <w:behavior w:val="content"/>
        </w:behaviors>
        <w:guid w:val="{D7531FB5-C513-4027-9281-213161C8C9FF}"/>
      </w:docPartPr>
      <w:docPartBody>
        <w:p w:rsidR="00000000" w:rsidRDefault="0014196F">
          <w:pPr>
            <w:pStyle w:val="F3F384899DAF4539B07E7C73804964F6"/>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B9E"/>
    <w:rsid w:val="0014196F"/>
    <w:rsid w:val="00684B9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3B784EC63B554D1786BB925E912389A5">
    <w:name w:val="3B784EC63B554D1786BB925E912389A5"/>
  </w:style>
  <w:style w:type="paragraph" w:styleId="Subtitle">
    <w:name w:val="Subtitle"/>
    <w:basedOn w:val="Normal"/>
    <w:next w:val="Normal"/>
    <w:link w:val="SubtitleChar"/>
    <w:uiPriority w:val="11"/>
    <w:qFormat/>
    <w:rsid w:val="00684B9E"/>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sid w:val="00684B9E"/>
    <w:rPr>
      <w:b/>
      <w:color w:val="44546A" w:themeColor="text2"/>
      <w:kern w:val="40"/>
      <w:sz w:val="40"/>
      <w:lang w:eastAsia="en-US"/>
    </w:rPr>
  </w:style>
  <w:style w:type="paragraph" w:customStyle="1" w:styleId="883F1717E9EA4210A89AAB779A2E52C3">
    <w:name w:val="883F1717E9EA4210A89AAB779A2E52C3"/>
  </w:style>
  <w:style w:type="paragraph" w:customStyle="1" w:styleId="0895411F7639442BA5ED5AEB7A132990">
    <w:name w:val="0895411F7639442BA5ED5AEB7A132990"/>
  </w:style>
  <w:style w:type="paragraph" w:customStyle="1" w:styleId="1432461BC7724763988065ABA7E8A71C">
    <w:name w:val="1432461BC7724763988065ABA7E8A71C"/>
  </w:style>
  <w:style w:type="paragraph" w:customStyle="1" w:styleId="7B5367CFE0744BFA80E183EC3FF6AA3F">
    <w:name w:val="7B5367CFE0744BFA80E183EC3FF6AA3F"/>
  </w:style>
  <w:style w:type="paragraph" w:customStyle="1" w:styleId="60EF1D5262C44B6B9E885D7C1749C630">
    <w:name w:val="60EF1D5262C44B6B9E885D7C1749C630"/>
  </w:style>
  <w:style w:type="paragraph" w:customStyle="1" w:styleId="05776F8F6A9447A2B9A165BC2AF8F330">
    <w:name w:val="05776F8F6A9447A2B9A165BC2AF8F330"/>
  </w:style>
  <w:style w:type="paragraph" w:customStyle="1" w:styleId="408B38BE35504D878ECE0D2AC063A4F5">
    <w:name w:val="408B38BE35504D878ECE0D2AC063A4F5"/>
  </w:style>
  <w:style w:type="paragraph" w:customStyle="1" w:styleId="380739662B684F69AEDCEA0D106B084B">
    <w:name w:val="380739662B684F69AEDCEA0D106B084B"/>
  </w:style>
  <w:style w:type="paragraph" w:customStyle="1" w:styleId="5E832E24A5FB451292076D81FE72AEE1">
    <w:name w:val="5E832E24A5FB451292076D81FE72AEE1"/>
  </w:style>
  <w:style w:type="paragraph" w:customStyle="1" w:styleId="BBFC2DC817AA42149A25CFB9DDE993A3">
    <w:name w:val="BBFC2DC817AA42149A25CFB9DDE993A3"/>
  </w:style>
  <w:style w:type="paragraph" w:customStyle="1" w:styleId="D29862F6EC72465A858BABF43AB950E8">
    <w:name w:val="D29862F6EC72465A858BABF43AB950E8"/>
  </w:style>
  <w:style w:type="paragraph" w:customStyle="1" w:styleId="F3F384899DAF4539B07E7C73804964F6">
    <w:name w:val="F3F384899DAF4539B07E7C73804964F6"/>
  </w:style>
  <w:style w:type="paragraph" w:customStyle="1" w:styleId="AD2EF4AF86C94314A663F4787A1AB4CB">
    <w:name w:val="AD2EF4AF86C94314A663F4787A1AB4CB"/>
    <w:rsid w:val="00684B9E"/>
  </w:style>
  <w:style w:type="paragraph" w:customStyle="1" w:styleId="075832BA0002400780DF8A2495A77543">
    <w:name w:val="075832BA0002400780DF8A2495A77543"/>
    <w:rsid w:val="00684B9E"/>
  </w:style>
  <w:style w:type="paragraph" w:customStyle="1" w:styleId="BD8781043E5D443C93F65F1F1BD0569A">
    <w:name w:val="BD8781043E5D443C93F65F1F1BD0569A"/>
    <w:rsid w:val="00684B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2019-05-01</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0.1</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939D5264-35DD-4F1A-B5DF-FFAEE32E0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template.dotx</Template>
  <TotalTime>0</TotalTime>
  <Pages>10</Pages>
  <Words>1923</Words>
  <Characters>10578</Characters>
  <Application>Microsoft Office Word</Application>
  <DocSecurity>0</DocSecurity>
  <Lines>88</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Adviesrapport</vt:lpstr>
      <vt:lpstr>Plan van aanpak</vt:lpstr>
    </vt:vector>
  </TitlesOfParts>
  <Manager>Info Support</Manager>
  <Company>Info Support B.V.</Company>
  <LinksUpToDate>false</LinksUpToDate>
  <CharactersWithSpaces>12477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Adviesrapport</dc:title>
  <dc:subject>Advies aan Paaspop n.a.v. de ultieme festival app</dc:subject>
  <dc:creator>Merik Westerveld</dc:creator>
  <cp:keywords/>
  <dc:description/>
  <cp:lastModifiedBy>Merik Westerveld</cp:lastModifiedBy>
  <cp:revision>69</cp:revision>
  <dcterms:created xsi:type="dcterms:W3CDTF">2019-05-01T06:09:00Z</dcterms:created>
  <dcterms:modified xsi:type="dcterms:W3CDTF">2019-05-01T12:58:00Z</dcterms:modified>
  <cp:contentStatus>Concept</cp:contentStatus>
</cp:coreProperties>
</file>