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DA421C" w:rsidRPr="00891492" w:rsidRDefault="00DA421C">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9EE84"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DA421C" w:rsidRPr="00C46B38" w:rsidRDefault="00DA421C"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DA421C" w:rsidRPr="00C46B38" w:rsidRDefault="00DA421C"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BB4F2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A421C">
                                      <w:rPr>
                                        <w:color w:val="FFFFFF" w:themeColor="background1"/>
                                        <w:sz w:val="26"/>
                                        <w:szCs w:val="26"/>
                                      </w:rPr>
                                      <w:t>Merik Westerveld</w:t>
                                    </w:r>
                                  </w:sdtContent>
                                </w:sdt>
                                <w:r w:rsidR="00DA421C" w:rsidRPr="00B903BA">
                                  <w:rPr>
                                    <w:color w:val="FFFFFF" w:themeColor="background1"/>
                                    <w:sz w:val="26"/>
                                    <w:szCs w:val="26"/>
                                  </w:rPr>
                                  <w:t xml:space="preserve"> </w:t>
                                </w:r>
                                <w:r w:rsidR="00DA421C">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EndPr/>
                                <w:sdtContent>
                                  <w:p w:rsidR="00DA421C" w:rsidRPr="00515EB5" w:rsidRDefault="00DA421C" w:rsidP="00EE57D9">
                                    <w:pPr>
                                      <w:rPr>
                                        <w:color w:val="FFFFFF" w:themeColor="background1"/>
                                        <w:sz w:val="26"/>
                                        <w:szCs w:val="26"/>
                                      </w:rPr>
                                    </w:pPr>
                                    <w:r>
                                      <w:rPr>
                                        <w:color w:val="FFFFFF" w:themeColor="background1"/>
                                        <w:sz w:val="26"/>
                                        <w:szCs w:val="26"/>
                                      </w:rPr>
                                      <w:t>14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D27260FE8D3B41659ABC2DFFD03F1D3B"/>
                            </w:placeholder>
                            <w:dataBinding w:prefixMappings="xmlns:ns0='http://purl.org/dc/elements/1.1/' xmlns:ns1='http://schemas.openxmlformats.org/package/2006/metadata/core-properties' " w:xpath="/ns1:coreProperties[1]/ns0:title[1]" w:storeItemID="{6C3C8BC8-F283-45AE-878A-BAB7291924A1}"/>
                            <w:text/>
                          </w:sdtPr>
                          <w:sdtEndPr/>
                          <w:sdtContent>
                            <w:p w:rsidR="00DA421C" w:rsidRPr="00B903BA" w:rsidRDefault="00DA421C" w:rsidP="00891492">
                              <w:pPr>
                                <w:pStyle w:val="Title"/>
                                <w:rPr>
                                  <w:color w:val="FFFFFF" w:themeColor="background1"/>
                                </w:rPr>
                              </w:pPr>
                              <w:r>
                                <w:rPr>
                                  <w:color w:val="FFFFFF" w:themeColor="background1"/>
                                </w:rPr>
                                <w:t>Plan van aanpak</w:t>
                              </w:r>
                            </w:p>
                          </w:sdtContent>
                        </w:sdt>
                        <w:sdt>
                          <w:sdtPr>
                            <w:rPr>
                              <w:color w:val="FFFFFF" w:themeColor="background1"/>
                              <w:sz w:val="28"/>
                            </w:rPr>
                            <w:alias w:val="Onderwerp"/>
                            <w:tag w:val=""/>
                            <w:id w:val="-551696347"/>
                            <w:placeholder>
                              <w:docPart w:val="AFEC0091E9F444A0A5463C046770CA8C"/>
                            </w:placeholder>
                            <w:dataBinding w:prefixMappings="xmlns:ns0='http://purl.org/dc/elements/1.1/' xmlns:ns1='http://schemas.openxmlformats.org/package/2006/metadata/core-properties' " w:xpath="/ns1:coreProperties[1]/ns0:subject[1]" w:storeItemID="{6C3C8BC8-F283-45AE-878A-BAB7291924A1}"/>
                            <w:text/>
                          </w:sdtPr>
                          <w:sdtEndPr/>
                          <w:sdtContent>
                            <w:p w:rsidR="00DA421C" w:rsidRPr="00B903BA" w:rsidRDefault="00DA421C" w:rsidP="00891492">
                              <w:pPr>
                                <w:pStyle w:val="Subtitle"/>
                                <w:rPr>
                                  <w:color w:val="FFFFFF" w:themeColor="background1"/>
                                </w:rPr>
                              </w:pPr>
                              <w:r w:rsidRPr="00515EB5">
                                <w:rPr>
                                  <w:color w:val="FFFFFF" w:themeColor="background1"/>
                                  <w:sz w:val="28"/>
                                </w:rPr>
                                <w:t>Paaspop special: De ultieme Paaspop Festival App</w:t>
                              </w:r>
                            </w:p>
                          </w:sdtContent>
                        </w:sdt>
                        <w:p w:rsidR="00DA421C" w:rsidRPr="00B903BA" w:rsidRDefault="00DA421C" w:rsidP="00EE57D9"/>
                        <w:p w:rsidR="00DA421C" w:rsidRPr="00B903BA" w:rsidRDefault="00BB4F2C" w:rsidP="00EE57D9">
                          <w:pPr>
                            <w:rPr>
                              <w:color w:val="FFFFFF" w:themeColor="background1"/>
                              <w:sz w:val="26"/>
                              <w:szCs w:val="26"/>
                            </w:rPr>
                          </w:pPr>
                          <w:sdt>
                            <w:sdtPr>
                              <w:rPr>
                                <w:color w:val="FFFFFF" w:themeColor="background1"/>
                                <w:sz w:val="26"/>
                                <w:szCs w:val="26"/>
                              </w:rPr>
                              <w:alias w:val="Auteur"/>
                              <w:tag w:val=""/>
                              <w:id w:val="-1517603666"/>
                              <w:placeholder>
                                <w:docPart w:val="520941DFB1BD4E059958DD5F0B20428D"/>
                              </w:placeholder>
                              <w:dataBinding w:prefixMappings="xmlns:ns0='http://purl.org/dc/elements/1.1/' xmlns:ns1='http://schemas.openxmlformats.org/package/2006/metadata/core-properties' " w:xpath="/ns1:coreProperties[1]/ns0:creator[1]" w:storeItemID="{6C3C8BC8-F283-45AE-878A-BAB7291924A1}"/>
                              <w:text/>
                            </w:sdtPr>
                            <w:sdtEndPr/>
                            <w:sdtContent>
                              <w:r w:rsidR="00DA421C">
                                <w:rPr>
                                  <w:color w:val="FFFFFF" w:themeColor="background1"/>
                                  <w:sz w:val="26"/>
                                  <w:szCs w:val="26"/>
                                </w:rPr>
                                <w:t>Merik Westerveld</w:t>
                              </w:r>
                            </w:sdtContent>
                          </w:sdt>
                          <w:r w:rsidR="00DA421C" w:rsidRPr="00B903BA">
                            <w:rPr>
                              <w:color w:val="FFFFFF" w:themeColor="background1"/>
                              <w:sz w:val="26"/>
                              <w:szCs w:val="26"/>
                            </w:rPr>
                            <w:t xml:space="preserve"> </w:t>
                          </w:r>
                          <w:r w:rsidR="00DA421C">
                            <w:rPr>
                              <w:color w:val="FFFFFF" w:themeColor="background1"/>
                              <w:sz w:val="26"/>
                              <w:szCs w:val="26"/>
                            </w:rPr>
                            <w:t>- 2737450</w:t>
                          </w:r>
                        </w:p>
                        <w:sdt>
                          <w:sdtPr>
                            <w:rPr>
                              <w:color w:val="FFFFFF" w:themeColor="background1"/>
                              <w:sz w:val="26"/>
                              <w:szCs w:val="26"/>
                              <w:lang w:val="en-US"/>
                            </w:rPr>
                            <w:alias w:val="Publicatiedatum"/>
                            <w:tag w:val=""/>
                            <w:id w:val="1319770433"/>
                            <w:placeholder>
                              <w:docPart w:val="A89F7D07673748BA858D540A7793BBAC"/>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EndPr/>
                          <w:sdtContent>
                            <w:p w:rsidR="00DA421C" w:rsidRPr="00515EB5" w:rsidRDefault="00DA421C" w:rsidP="00EE57D9">
                              <w:pPr>
                                <w:rPr>
                                  <w:color w:val="FFFFFF" w:themeColor="background1"/>
                                  <w:sz w:val="26"/>
                                  <w:szCs w:val="26"/>
                                </w:rPr>
                              </w:pPr>
                              <w:r>
                                <w:rPr>
                                  <w:color w:val="FFFFFF" w:themeColor="background1"/>
                                  <w:sz w:val="26"/>
                                  <w:szCs w:val="26"/>
                                </w:rPr>
                                <w:t>14 februari 2019</w:t>
                              </w:r>
                            </w:p>
                          </w:sdtContent>
                        </w:sdt>
                        <w:sdt>
                          <w:sdtPr>
                            <w:rPr>
                              <w:color w:val="FFFFFF" w:themeColor="background1"/>
                              <w:sz w:val="26"/>
                              <w:szCs w:val="26"/>
                            </w:rPr>
                            <w:id w:val="664363676"/>
                            <w:placeholder>
                              <w:docPart w:val="C857733FF9524D33A0986387F10B5D8C"/>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DA421C" w:rsidRPr="00515EB5" w:rsidRDefault="006815BB" w:rsidP="00EE57D9">
                              <w:pPr>
                                <w:rPr>
                                  <w:color w:val="FFFFFF" w:themeColor="background1"/>
                                  <w:sz w:val="26"/>
                                  <w:szCs w:val="26"/>
                                </w:rPr>
                              </w:pPr>
                              <w:r>
                                <w:rPr>
                                  <w:color w:val="FFFFFF" w:themeColor="background1"/>
                                  <w:sz w:val="26"/>
                                  <w:szCs w:val="26"/>
                                </w:rPr>
                                <w:t>Definitief</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DA421C" w:rsidRPr="00B903BA" w:rsidRDefault="00DA421C" w:rsidP="004D331A">
                      <w:pPr>
                        <w:spacing w:after="0"/>
                        <w:rPr>
                          <w:b/>
                          <w:color w:val="00A3E0" w:themeColor="accent1"/>
                          <w:sz w:val="16"/>
                          <w:szCs w:val="16"/>
                        </w:rPr>
                      </w:pPr>
                      <w:r w:rsidRPr="00B903BA">
                        <w:rPr>
                          <w:b/>
                          <w:color w:val="00A3E0" w:themeColor="accent1"/>
                          <w:sz w:val="16"/>
                          <w:szCs w:val="16"/>
                        </w:rPr>
                        <w:t>Hoofdkantoor</w:t>
                      </w:r>
                    </w:p>
                    <w:p w:rsidR="00DA421C" w:rsidRPr="00B903BA" w:rsidRDefault="00DA421C" w:rsidP="004D331A">
                      <w:pPr>
                        <w:spacing w:after="0"/>
                        <w:rPr>
                          <w:color w:val="00A3E0" w:themeColor="accent1"/>
                          <w:sz w:val="16"/>
                          <w:szCs w:val="16"/>
                        </w:rPr>
                      </w:pPr>
                      <w:r w:rsidRPr="00B903BA">
                        <w:rPr>
                          <w:color w:val="00A3E0" w:themeColor="accent1"/>
                          <w:sz w:val="16"/>
                          <w:szCs w:val="16"/>
                        </w:rPr>
                        <w:t>Kruisboog 42</w:t>
                      </w:r>
                    </w:p>
                    <w:p w:rsidR="00DA421C" w:rsidRPr="00B903BA" w:rsidRDefault="00DA421C" w:rsidP="004D331A">
                      <w:pPr>
                        <w:spacing w:after="0"/>
                        <w:rPr>
                          <w:color w:val="00A3E0" w:themeColor="accent1"/>
                          <w:sz w:val="16"/>
                          <w:szCs w:val="16"/>
                        </w:rPr>
                      </w:pPr>
                      <w:r w:rsidRPr="00B903BA">
                        <w:rPr>
                          <w:color w:val="00A3E0" w:themeColor="accent1"/>
                          <w:sz w:val="16"/>
                          <w:szCs w:val="16"/>
                        </w:rPr>
                        <w:t>3905 TG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Nederland</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+31(0)318 - 55 20 20</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+31(0)318 - 55 23 55</w:t>
                      </w:r>
                    </w:p>
                    <w:p w:rsidR="00DA421C" w:rsidRPr="00B903BA" w:rsidRDefault="00DA421C" w:rsidP="004D331A">
                      <w:pPr>
                        <w:spacing w:after="0"/>
                        <w:rPr>
                          <w:color w:val="00A3E0" w:themeColor="accent1"/>
                          <w:sz w:val="16"/>
                          <w:szCs w:val="16"/>
                        </w:rPr>
                      </w:pPr>
                    </w:p>
                    <w:p w:rsidR="00DA421C" w:rsidRPr="00B903BA" w:rsidRDefault="00DA421C" w:rsidP="004D331A">
                      <w:pPr>
                        <w:spacing w:after="0"/>
                        <w:rPr>
                          <w:b/>
                          <w:color w:val="00A3E0" w:themeColor="accent1"/>
                          <w:sz w:val="16"/>
                          <w:szCs w:val="16"/>
                        </w:rPr>
                      </w:pPr>
                      <w:r w:rsidRPr="00B903BA">
                        <w:rPr>
                          <w:b/>
                          <w:color w:val="00A3E0" w:themeColor="accent1"/>
                          <w:sz w:val="16"/>
                          <w:szCs w:val="16"/>
                        </w:rPr>
                        <w:t>Kenniscentrum</w:t>
                      </w:r>
                    </w:p>
                    <w:p w:rsidR="00DA421C" w:rsidRPr="00B903BA" w:rsidRDefault="00DA421C" w:rsidP="004D331A">
                      <w:pPr>
                        <w:spacing w:after="0"/>
                        <w:rPr>
                          <w:color w:val="00A3E0" w:themeColor="accent1"/>
                          <w:sz w:val="16"/>
                          <w:szCs w:val="16"/>
                        </w:rPr>
                      </w:pPr>
                      <w:r w:rsidRPr="00B903BA">
                        <w:rPr>
                          <w:color w:val="00A3E0" w:themeColor="accent1"/>
                          <w:sz w:val="16"/>
                          <w:szCs w:val="16"/>
                        </w:rPr>
                        <w:t>De Smalle Zijde 39</w:t>
                      </w:r>
                    </w:p>
                    <w:p w:rsidR="00DA421C" w:rsidRPr="00B903BA" w:rsidRDefault="00DA421C" w:rsidP="004D331A">
                      <w:pPr>
                        <w:spacing w:after="0"/>
                        <w:rPr>
                          <w:color w:val="00A3E0" w:themeColor="accent1"/>
                          <w:sz w:val="16"/>
                          <w:szCs w:val="16"/>
                        </w:rPr>
                      </w:pPr>
                      <w:r w:rsidRPr="00B903BA">
                        <w:rPr>
                          <w:color w:val="00A3E0" w:themeColor="accent1"/>
                          <w:sz w:val="16"/>
                          <w:szCs w:val="16"/>
                        </w:rPr>
                        <w:t>3903 LM Veenendaal</w:t>
                      </w:r>
                    </w:p>
                    <w:p w:rsidR="00DA421C" w:rsidRPr="00B903BA" w:rsidRDefault="00DA421C" w:rsidP="004D331A">
                      <w:pPr>
                        <w:spacing w:after="0"/>
                        <w:rPr>
                          <w:color w:val="00A3E0" w:themeColor="accent1"/>
                          <w:sz w:val="16"/>
                          <w:szCs w:val="16"/>
                        </w:rPr>
                      </w:pPr>
                      <w:r w:rsidRPr="00B903BA">
                        <w:rPr>
                          <w:color w:val="00A3E0" w:themeColor="accent1"/>
                          <w:sz w:val="16"/>
                          <w:szCs w:val="16"/>
                        </w:rPr>
                        <w:t>Tel. +31(0)318 - 50 11 19</w:t>
                      </w:r>
                    </w:p>
                    <w:p w:rsidR="00DA421C" w:rsidRPr="00B903BA" w:rsidRDefault="00DA421C" w:rsidP="004D331A">
                      <w:pPr>
                        <w:spacing w:after="0"/>
                        <w:rPr>
                          <w:color w:val="00A3E0" w:themeColor="accent1"/>
                          <w:sz w:val="16"/>
                          <w:szCs w:val="16"/>
                        </w:rPr>
                      </w:pPr>
                      <w:r w:rsidRPr="00B903BA">
                        <w:rPr>
                          <w:color w:val="00A3E0" w:themeColor="accent1"/>
                          <w:sz w:val="16"/>
                          <w:szCs w:val="16"/>
                        </w:rPr>
                        <w:t>Fax +31(0)318 - 51 83 59</w:t>
                      </w:r>
                    </w:p>
                    <w:p w:rsidR="00DA421C" w:rsidRPr="00B903BA" w:rsidRDefault="00DA421C" w:rsidP="004D331A">
                      <w:pPr>
                        <w:spacing w:after="0"/>
                        <w:rPr>
                          <w:color w:val="00A3E0" w:themeColor="accent1"/>
                          <w:sz w:val="16"/>
                          <w:szCs w:val="16"/>
                        </w:rPr>
                      </w:pPr>
                    </w:p>
                    <w:p w:rsidR="00DA421C" w:rsidRPr="0050035A" w:rsidRDefault="00DA421C"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DA421C" w:rsidRPr="0050035A" w:rsidRDefault="00DA421C" w:rsidP="004D331A">
                      <w:pPr>
                        <w:spacing w:after="0"/>
                        <w:rPr>
                          <w:color w:val="00A3E0" w:themeColor="accent1"/>
                          <w:sz w:val="16"/>
                          <w:szCs w:val="16"/>
                        </w:rPr>
                      </w:pPr>
                      <w:r w:rsidRPr="0050035A">
                        <w:rPr>
                          <w:color w:val="00A3E0" w:themeColor="accent1"/>
                          <w:sz w:val="16"/>
                          <w:szCs w:val="16"/>
                        </w:rPr>
                        <w:t>www.Info Support.com</w:t>
                      </w:r>
                    </w:p>
                    <w:p w:rsidR="00DA421C" w:rsidRPr="0050035A" w:rsidRDefault="00DA421C" w:rsidP="004D331A">
                      <w:pPr>
                        <w:spacing w:after="0"/>
                        <w:rPr>
                          <w:color w:val="00A3E0" w:themeColor="accent1"/>
                          <w:sz w:val="16"/>
                          <w:szCs w:val="16"/>
                        </w:rPr>
                      </w:pPr>
                    </w:p>
                    <w:p w:rsidR="00DA421C" w:rsidRPr="00B903BA" w:rsidRDefault="00DA421C"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DA421C" w:rsidRPr="0050035A" w:rsidRDefault="00DA421C" w:rsidP="004D331A">
                      <w:pPr>
                        <w:spacing w:after="0"/>
                        <w:rPr>
                          <w:color w:val="00A3E0" w:themeColor="accent1"/>
                          <w:sz w:val="16"/>
                          <w:szCs w:val="16"/>
                        </w:rPr>
                      </w:pPr>
                      <w:r w:rsidRPr="0050035A">
                        <w:rPr>
                          <w:color w:val="00A3E0" w:themeColor="accent1"/>
                          <w:sz w:val="16"/>
                          <w:szCs w:val="16"/>
                        </w:rPr>
                        <w:t>BTW NL8062.30.277B01</w:t>
                      </w:r>
                    </w:p>
                    <w:p w:rsidR="00DA421C" w:rsidRPr="00B903BA" w:rsidRDefault="00DA421C"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RABONL2U</w:t>
                      </w:r>
                    </w:p>
                    <w:p w:rsidR="00DA421C" w:rsidRPr="0050035A" w:rsidRDefault="00DA421C" w:rsidP="004D331A">
                      <w:pPr>
                        <w:spacing w:after="0"/>
                        <w:rPr>
                          <w:color w:val="00A3E0" w:themeColor="accent1"/>
                          <w:sz w:val="16"/>
                          <w:szCs w:val="16"/>
                          <w:lang w:val="en-US"/>
                        </w:rPr>
                      </w:pP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DA421C" w:rsidRPr="0050035A" w:rsidRDefault="00DA421C"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BB4F2C" w:rsidP="00CF58FC">
      <w:pPr>
        <w:ind w:right="1843"/>
        <w:rPr>
          <w:i/>
          <w:color w:val="003865" w:themeColor="text2"/>
          <w:sz w:val="72"/>
          <w:szCs w:val="72"/>
        </w:rPr>
      </w:pPr>
      <w:sdt>
        <w:sdtPr>
          <w:rPr>
            <w:color w:val="003865" w:themeColor="text2"/>
            <w:sz w:val="72"/>
            <w:szCs w:val="72"/>
          </w:rPr>
          <w:alias w:val="Titel"/>
          <w:tag w:val=""/>
          <w:id w:val="-798996129"/>
          <w:placeholder>
            <w:docPart w:val="466EBC527786433D8D9B6C064B9C277A"/>
          </w:placeholder>
          <w:dataBinding w:prefixMappings="xmlns:ns0='http://purl.org/dc/elements/1.1/' xmlns:ns1='http://schemas.openxmlformats.org/package/2006/metadata/core-properties' " w:xpath="/ns1:coreProperties[1]/ns0:title[1]" w:storeItemID="{6C3C8BC8-F283-45AE-878A-BAB7291924A1}"/>
          <w:text/>
        </w:sdtPr>
        <w:sdtEndPr/>
        <w:sdtContent>
          <w:r w:rsidR="000A645B">
            <w:rPr>
              <w:color w:val="003865" w:themeColor="text2"/>
              <w:sz w:val="72"/>
              <w:szCs w:val="72"/>
            </w:rPr>
            <w:t>Plan van a</w:t>
          </w:r>
          <w:r w:rsidR="00B903BA">
            <w:rPr>
              <w:color w:val="003865" w:themeColor="text2"/>
              <w:sz w:val="72"/>
              <w:szCs w:val="72"/>
            </w:rPr>
            <w:t>anpak</w:t>
          </w:r>
        </w:sdtContent>
      </w:sdt>
    </w:p>
    <w:sdt>
      <w:sdtPr>
        <w:rPr>
          <w:rStyle w:val="SubtitleChar"/>
          <w:sz w:val="28"/>
        </w:rPr>
        <w:alias w:val="Onderwerp"/>
        <w:tag w:val=""/>
        <w:id w:val="679626401"/>
        <w:placeholder>
          <w:docPart w:val="7383226CB9C342FCBA9E84A1292CADAC"/>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15EB5" w:rsidP="00CF58FC">
          <w:pPr>
            <w:ind w:right="1843"/>
            <w:rPr>
              <w:rStyle w:val="SubtitleChar"/>
              <w:sz w:val="28"/>
            </w:rPr>
          </w:pPr>
          <w:r w:rsidRPr="00515EB5">
            <w:rPr>
              <w:rStyle w:val="SubtitleChar"/>
              <w:sz w:val="28"/>
            </w:rPr>
            <w:t>Paaspop special: De ultieme Paaspop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txtTitle  \* MERGEFORMAT </w:instrText>
            </w:r>
            <w:r>
              <w:fldChar w:fldCharType="separate"/>
            </w:r>
            <w:r w:rsidR="00B903BA">
              <w:t>Titel</w:t>
            </w:r>
            <w:r>
              <w:fldChar w:fldCharType="end"/>
            </w:r>
          </w:p>
        </w:tc>
        <w:sdt>
          <w:sdtPr>
            <w:alias w:val="Titel"/>
            <w:tag w:val=""/>
            <w:id w:val="-614589452"/>
            <w:placeholder>
              <w:docPart w:val="7E8A99A4C5CE485FAF30D58D9A4ADCF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A645B" w:rsidP="005238E2">
                <w:pPr>
                  <w:pStyle w:val="NoSpacing"/>
                  <w:cnfStyle w:val="000000100000" w:firstRow="0" w:lastRow="0" w:firstColumn="0" w:lastColumn="0" w:oddVBand="0" w:evenVBand="0" w:oddHBand="1" w:evenHBand="0" w:firstRowFirstColumn="0" w:firstRowLastColumn="0" w:lastRowFirstColumn="0" w:lastRowLastColumn="0"/>
                </w:pPr>
                <w:r>
                  <w:t>Plan van aanpak</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txtProject  \* MERGEFORMAT </w:instrText>
            </w:r>
            <w:r>
              <w:fldChar w:fldCharType="separate"/>
            </w:r>
            <w:r w:rsidR="00B903BA">
              <w:t>Project</w:t>
            </w:r>
            <w:r>
              <w:fldChar w:fldCharType="end"/>
            </w:r>
          </w:p>
        </w:tc>
        <w:sdt>
          <w:sdtPr>
            <w:alias w:val="Onderwerp"/>
            <w:tag w:val=""/>
            <w:id w:val="-1276937607"/>
            <w:placeholder>
              <w:docPart w:val="DF6CFEBB10D54E2D8FF6ADC06000F7B8"/>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15EB5" w:rsidP="005238E2">
                <w:pPr>
                  <w:pStyle w:val="NoSpacing"/>
                  <w:cnfStyle w:val="000000000000" w:firstRow="0" w:lastRow="0" w:firstColumn="0" w:lastColumn="0" w:oddVBand="0" w:evenVBand="0" w:oddHBand="0" w:evenHBand="0" w:firstRowFirstColumn="0" w:firstRowLastColumn="0" w:lastRowFirstColumn="0" w:lastRowLastColumn="0"/>
                </w:pPr>
                <w:r>
                  <w:t>Paaspop special: De ultieme Paaspop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txtVersion  \* MERGEFORMAT </w:instrText>
            </w:r>
            <w:r>
              <w:fldChar w:fldCharType="separate"/>
            </w:r>
            <w:r w:rsidR="00B903BA">
              <w:t>Versie</w:t>
            </w:r>
            <w:r>
              <w:fldChar w:fldCharType="end"/>
            </w:r>
          </w:p>
        </w:tc>
        <w:tc>
          <w:tcPr>
            <w:tcW w:w="4535" w:type="dxa"/>
          </w:tcPr>
          <w:p w:rsidR="004F0F73" w:rsidRPr="006333B1" w:rsidRDefault="00BB4F2C"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F00D3EA6C0374125994908F2F1887587"/>
                </w:placeholder>
                <w:dataBinding w:prefixMappings="xmlns:ns0='Extra' " w:xpath="/ns0:Extra[1]/ns0:DocumentVersion[1]" w:storeItemID="{E9D924CF-BAA0-4B0B-9B0F-A47FD35602B1}"/>
                <w:text/>
              </w:sdtPr>
              <w:sdtEndPr/>
              <w:sdtContent>
                <w:r w:rsidR="006333B1" w:rsidRPr="006333B1">
                  <w:t>1.</w:t>
                </w:r>
                <w:r w:rsidR="00CF674E">
                  <w:t>3</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txtStatus  \* MERGEFORMAT </w:instrText>
            </w:r>
            <w:r>
              <w:fldChar w:fldCharType="separate"/>
            </w:r>
            <w:r w:rsidR="00B903BA">
              <w:t>Status</w:t>
            </w:r>
            <w:r>
              <w:fldChar w:fldCharType="end"/>
            </w:r>
          </w:p>
        </w:tc>
        <w:tc>
          <w:tcPr>
            <w:tcW w:w="4535" w:type="dxa"/>
          </w:tcPr>
          <w:p w:rsidR="004F0F73" w:rsidRPr="006333B1" w:rsidRDefault="00BB4F2C"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D220C8C01E474DDCB6DC9CD32B81F6E5"/>
                </w:placeholder>
                <w:dataBinding w:prefixMappings="xmlns:ns0='http://purl.org/dc/elements/1.1/' xmlns:ns1='http://schemas.openxmlformats.org/package/2006/metadata/core-properties' " w:xpath="/ns1:coreProperties[1]/ns1:contentStatus[1]" w:storeItemID="{6C3C8BC8-F283-45AE-878A-BAB7291924A1}"/>
                <w:comboBox w:lastValue="Definitief">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6815BB">
                  <w:t>Definitief</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txtDate  \* MERGEFORMAT </w:instrText>
            </w:r>
            <w:r>
              <w:fldChar w:fldCharType="separate"/>
            </w:r>
            <w:r w:rsidR="00B903BA">
              <w:t>Datum</w:t>
            </w:r>
            <w:r>
              <w:fldChar w:fldCharType="end"/>
            </w:r>
          </w:p>
        </w:tc>
        <w:sdt>
          <w:sdtPr>
            <w:alias w:val="Publicatiedatum"/>
            <w:tag w:val=""/>
            <w:id w:val="1179231962"/>
            <w:placeholder>
              <w:docPart w:val="6B33A0C6FCD14ECABBF85522EE7B9C0D"/>
            </w:placeholder>
            <w:dataBinding w:prefixMappings="xmlns:ns0='http://schemas.microsoft.com/office/2006/coverPageProps' " w:xpath="/ns0:CoverPageProperties[1]/ns0:PublishDate[1]" w:storeItemID="{55AF091B-3C7A-41E3-B477-F2FDAA23CFDA}"/>
            <w:date w:fullDate="2019-02-14T00:00:00Z">
              <w:dateFormat w:val="d MMMM yyyy"/>
              <w:lid w:val="nl-NL"/>
              <w:storeMappedDataAs w:val="date"/>
              <w:calendar w:val="gregorian"/>
            </w:date>
          </w:sdtPr>
          <w:sdtEndPr/>
          <w:sdtContent>
            <w:tc>
              <w:tcPr>
                <w:tcW w:w="4535" w:type="dxa"/>
              </w:tcPr>
              <w:p w:rsidR="004F0F73" w:rsidRPr="006333B1" w:rsidRDefault="00D21113" w:rsidP="005238E2">
                <w:pPr>
                  <w:pStyle w:val="NoSpacing"/>
                  <w:cnfStyle w:val="000000100000" w:firstRow="0" w:lastRow="0" w:firstColumn="0" w:lastColumn="0" w:oddVBand="0" w:evenVBand="0" w:oddHBand="1" w:evenHBand="0" w:firstRowFirstColumn="0" w:firstRowLastColumn="0" w:lastRowFirstColumn="0" w:lastRowLastColumn="0"/>
                </w:pPr>
                <w:r>
                  <w:t>1</w:t>
                </w:r>
                <w:r w:rsidR="00CF674E">
                  <w:t>4</w:t>
                </w:r>
                <w:r w:rsidR="00CB2A56">
                  <w:t xml:space="preserve">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txtFile  \* MERGEFORMAT </w:instrText>
            </w:r>
            <w:r>
              <w:fldChar w:fldCharType="separate"/>
            </w:r>
            <w:r w:rsidR="00B903BA">
              <w:t>Bestand</w:t>
            </w:r>
            <w:r>
              <w:fldChar w:fldCharType="end"/>
            </w:r>
          </w:p>
        </w:tc>
        <w:tc>
          <w:tcPr>
            <w:tcW w:w="4535" w:type="dxa"/>
          </w:tcPr>
          <w:p w:rsidR="004F0F73" w:rsidRPr="006333B1" w:rsidRDefault="00CB2A56" w:rsidP="005238E2">
            <w:pPr>
              <w:pStyle w:val="NoSpacing"/>
              <w:cnfStyle w:val="000000000000" w:firstRow="0" w:lastRow="0" w:firstColumn="0" w:lastColumn="0" w:oddVBand="0" w:evenVBand="0" w:oddHBand="0" w:evenHBand="0" w:firstRowFirstColumn="0" w:firstRowLastColumn="0" w:lastRowFirstColumn="0" w:lastRowLastColumn="0"/>
            </w:pPr>
            <w:r>
              <w:rPr>
                <w:noProof/>
              </w:rPr>
              <w:t xml:space="preserve">Plan Van Aanpak – Merik Westerveld - </w:t>
            </w:r>
            <w:r w:rsidR="00687C88">
              <w:rPr>
                <w:noProof/>
              </w:rPr>
              <w:t>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BB4F2C" w:rsidP="005238E2">
            <w:pPr>
              <w:pStyle w:val="NoSpacing"/>
            </w:pPr>
            <w:r>
              <w:fldChar w:fldCharType="begin"/>
            </w:r>
            <w:r>
              <w:instrText xml:space="preserve"> DOCVARIABLE  txtCompany  \* MERGEFORMAT </w:instrText>
            </w:r>
            <w:r>
              <w:fldChar w:fldCharType="separate"/>
            </w:r>
            <w:r w:rsidR="00B903BA">
              <w:t>Bedrijf</w:t>
            </w:r>
            <w:r>
              <w:fldChar w:fldCharType="end"/>
            </w:r>
          </w:p>
        </w:tc>
        <w:sdt>
          <w:sdtPr>
            <w:alias w:val="Bedrijfsnaam"/>
            <w:tag w:val=""/>
            <w:id w:val="1406346858"/>
            <w:placeholder>
              <w:docPart w:val="13ED033DA8F343E09D572E60E0641AAC"/>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BB4F2C" w:rsidP="00117EC4">
      <w:pPr>
        <w:pStyle w:val="Kop1Ongenummerd"/>
      </w:pPr>
      <w:r>
        <w:fldChar w:fldCharType="begin"/>
      </w:r>
      <w:r>
        <w:instrText xml:space="preserve"> DOCVARIABLE  txtHistory  \* MERGEFORMAT </w:instrText>
      </w:r>
      <w:r>
        <w:fldChar w:fldCharType="separate"/>
      </w:r>
      <w:r w:rsidR="00B903BA">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B4F2C" w:rsidP="000A3272">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891492" w:rsidRPr="006333B1" w:rsidRDefault="00BB4F2C"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891492" w:rsidRPr="006333B1" w:rsidRDefault="00BB4F2C"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B903BA">
              <w:t>Datum</w:t>
            </w:r>
            <w:r>
              <w:fldChar w:fldCharType="end"/>
            </w:r>
          </w:p>
        </w:tc>
        <w:tc>
          <w:tcPr>
            <w:tcW w:w="2048" w:type="dxa"/>
          </w:tcPr>
          <w:p w:rsidR="00891492" w:rsidRPr="006333B1" w:rsidRDefault="00BB4F2C"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B903BA">
              <w:t>Auteur</w:t>
            </w:r>
            <w:r>
              <w:fldChar w:fldCharType="end"/>
            </w:r>
          </w:p>
        </w:tc>
        <w:tc>
          <w:tcPr>
            <w:tcW w:w="2870" w:type="dxa"/>
          </w:tcPr>
          <w:p w:rsidR="00891492" w:rsidRPr="006333B1" w:rsidRDefault="00BB4F2C"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B903BA">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CB2A56" w:rsidP="000A3272">
            <w:pPr>
              <w:pStyle w:val="NoSpacing"/>
              <w:cnfStyle w:val="000000100000" w:firstRow="0" w:lastRow="0" w:firstColumn="0" w:lastColumn="0" w:oddVBand="0" w:evenVBand="0" w:oddHBand="1" w:evenHBand="0" w:firstRowFirstColumn="0" w:firstRowLastColumn="0" w:lastRowFirstColumn="0" w:lastRowLastColumn="0"/>
            </w:pPr>
            <w:r>
              <w:t>0</w:t>
            </w:r>
            <w:r w:rsidR="00A71C63">
              <w:t>7</w:t>
            </w:r>
            <w:r>
              <w:t>/02/2019</w:t>
            </w:r>
          </w:p>
        </w:tc>
        <w:tc>
          <w:tcPr>
            <w:tcW w:w="204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4443FF" w:rsidP="000A3272">
            <w:pPr>
              <w:pStyle w:val="NoSpacing"/>
              <w:cnfStyle w:val="000000100000" w:firstRow="0" w:lastRow="0" w:firstColumn="0" w:lastColumn="0" w:oddVBand="0" w:evenVBand="0" w:oddHBand="1" w:evenHBand="0" w:firstRowFirstColumn="0" w:firstRowLastColumn="0" w:lastRowFirstColumn="0" w:lastRowLastColumn="0"/>
            </w:pPr>
            <w:r>
              <w:t>Eerste versie</w:t>
            </w:r>
            <w:r w:rsidR="00D075C1">
              <w:t xml:space="preserve"> geschreven</w:t>
            </w:r>
          </w:p>
        </w:tc>
      </w:tr>
      <w:tr w:rsidR="007A32C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A32C3" w:rsidRPr="006333B1" w:rsidRDefault="007A32C3" w:rsidP="000A3272">
            <w:pPr>
              <w:pStyle w:val="NoSpacing"/>
            </w:pPr>
            <w:r>
              <w:t xml:space="preserve">1.1 </w:t>
            </w:r>
          </w:p>
        </w:tc>
        <w:tc>
          <w:tcPr>
            <w:tcW w:w="1859" w:type="dxa"/>
          </w:tcPr>
          <w:p w:rsidR="007A32C3" w:rsidRPr="006333B1"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2048"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7A32C3" w:rsidRDefault="007A32C3" w:rsidP="000A3272">
            <w:pPr>
              <w:pStyle w:val="NoSpacing"/>
              <w:cnfStyle w:val="000000000000" w:firstRow="0" w:lastRow="0" w:firstColumn="0" w:lastColumn="0" w:oddVBand="0" w:evenVBand="0" w:oddHBand="0" w:evenHBand="0" w:firstRowFirstColumn="0" w:firstRowLastColumn="0" w:lastRowFirstColumn="0" w:lastRowLastColumn="0"/>
            </w:pPr>
            <w:r>
              <w:t xml:space="preserve">Feedback verwerkt naar aanleiding van </w:t>
            </w:r>
            <w:r w:rsidR="00BD346C">
              <w:t xml:space="preserve">feedback </w:t>
            </w:r>
            <w:r>
              <w:t xml:space="preserve">gesprek met Hans Geurtsen. </w:t>
            </w:r>
          </w:p>
        </w:tc>
      </w:tr>
      <w:tr w:rsidR="00D2111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D21113" w:rsidRDefault="00D21113" w:rsidP="000A3272">
            <w:pPr>
              <w:pStyle w:val="NoSpacing"/>
            </w:pPr>
            <w:r>
              <w:t>1.2</w:t>
            </w:r>
          </w:p>
        </w:tc>
        <w:tc>
          <w:tcPr>
            <w:tcW w:w="1859"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11/02/2019</w:t>
            </w:r>
          </w:p>
        </w:tc>
        <w:tc>
          <w:tcPr>
            <w:tcW w:w="2048"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D21113" w:rsidRDefault="00D21113" w:rsidP="000A3272">
            <w:pPr>
              <w:pStyle w:val="NoSpacing"/>
              <w:cnfStyle w:val="000000100000" w:firstRow="0" w:lastRow="0" w:firstColumn="0" w:lastColumn="0" w:oddVBand="0" w:evenVBand="0" w:oddHBand="1" w:evenHBand="0" w:firstRowFirstColumn="0" w:firstRowLastColumn="0" w:lastRowFirstColumn="0" w:lastRowLastColumn="0"/>
            </w:pPr>
            <w:r>
              <w:t xml:space="preserve">Feedback verwerkt naar aanleiding van verkregen feedback van </w:t>
            </w:r>
            <w:proofErr w:type="spellStart"/>
            <w:r>
              <w:t>Bartoszz</w:t>
            </w:r>
            <w:proofErr w:type="spellEnd"/>
            <w:r>
              <w:t xml:space="preserve"> </w:t>
            </w:r>
            <w:proofErr w:type="spellStart"/>
            <w:r>
              <w:t>Paszkowski</w:t>
            </w:r>
            <w:proofErr w:type="spellEnd"/>
            <w:r>
              <w:t>.</w:t>
            </w:r>
          </w:p>
        </w:tc>
      </w:tr>
      <w:tr w:rsidR="00CB7768"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CB7768" w:rsidRDefault="00CB7768" w:rsidP="000A3272">
            <w:pPr>
              <w:pStyle w:val="NoSpacing"/>
            </w:pPr>
            <w:r>
              <w:t>1.3</w:t>
            </w:r>
          </w:p>
        </w:tc>
        <w:tc>
          <w:tcPr>
            <w:tcW w:w="1859" w:type="dxa"/>
          </w:tcPr>
          <w:p w:rsidR="00CB7768"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2048"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CB7768" w:rsidRDefault="00CB7768" w:rsidP="000A3272">
            <w:pPr>
              <w:pStyle w:val="NoSpacing"/>
              <w:cnfStyle w:val="000000000000" w:firstRow="0" w:lastRow="0" w:firstColumn="0" w:lastColumn="0" w:oddVBand="0" w:evenVBand="0" w:oddHBand="0" w:evenHBand="0" w:firstRowFirstColumn="0" w:firstRowLastColumn="0" w:lastRowFirstColumn="0" w:lastRowLastColumn="0"/>
            </w:pPr>
            <w:r>
              <w:t>Feedback verwerkt naar aanleiding van verkregen feedback van Hans Geurtsen.</w:t>
            </w:r>
          </w:p>
        </w:tc>
      </w:tr>
    </w:tbl>
    <w:p w:rsidR="00891492" w:rsidRPr="006333B1" w:rsidRDefault="00CB7768" w:rsidP="00891492">
      <w:r>
        <w:tab/>
      </w:r>
    </w:p>
    <w:p w:rsidR="00891492" w:rsidRPr="006333B1" w:rsidRDefault="00BB4F2C" w:rsidP="00891492">
      <w:pPr>
        <w:pStyle w:val="Kop1Ongenummerd"/>
      </w:pPr>
      <w:r>
        <w:fldChar w:fldCharType="begin"/>
      </w:r>
      <w:r>
        <w:instrText xml:space="preserve"> DOCVARIABLE  txtDistribution  \* MERGEFORMAT </w:instrText>
      </w:r>
      <w:r>
        <w:fldChar w:fldCharType="separate"/>
      </w:r>
      <w:r w:rsidR="00B903BA">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BB4F2C" w:rsidP="00A67EED">
            <w:pPr>
              <w:pStyle w:val="NoSpacing"/>
            </w:pPr>
            <w:r>
              <w:fldChar w:fldCharType="begin"/>
            </w:r>
            <w:r>
              <w:instrText xml:space="preserve"> DOCVARIABLE  txtVersion  \* MERGEFORMAT </w:instrText>
            </w:r>
            <w:r>
              <w:fldChar w:fldCharType="separate"/>
            </w:r>
            <w:r w:rsidR="00B903BA">
              <w:t>Versie</w:t>
            </w:r>
            <w:r>
              <w:fldChar w:fldCharType="end"/>
            </w:r>
          </w:p>
        </w:tc>
        <w:tc>
          <w:tcPr>
            <w:tcW w:w="1859" w:type="dxa"/>
          </w:tcPr>
          <w:p w:rsidR="00A67EED" w:rsidRPr="006333B1" w:rsidRDefault="00BB4F2C"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B903BA">
              <w:t>Status</w:t>
            </w:r>
            <w:r>
              <w:fldChar w:fldCharType="end"/>
            </w:r>
          </w:p>
        </w:tc>
        <w:tc>
          <w:tcPr>
            <w:tcW w:w="1303" w:type="dxa"/>
          </w:tcPr>
          <w:p w:rsidR="00A67EED" w:rsidRPr="006333B1" w:rsidRDefault="00BB4F2C"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w:instrText>
            </w:r>
            <w:r>
              <w:instrText xml:space="preserve">Date  \* MERGEFORMAT </w:instrText>
            </w:r>
            <w:r>
              <w:fldChar w:fldCharType="separate"/>
            </w:r>
            <w:r w:rsidR="00B903BA">
              <w:t>Datum</w:t>
            </w:r>
            <w:r>
              <w:fldChar w:fldCharType="end"/>
            </w:r>
          </w:p>
        </w:tc>
        <w:tc>
          <w:tcPr>
            <w:tcW w:w="4918" w:type="dxa"/>
          </w:tcPr>
          <w:p w:rsidR="00A67EED" w:rsidRPr="006333B1" w:rsidRDefault="00BB4F2C"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B903BA">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w:t>
            </w:r>
            <w:r w:rsidR="004443FF">
              <w:t>0</w:t>
            </w:r>
          </w:p>
        </w:tc>
        <w:tc>
          <w:tcPr>
            <w:tcW w:w="1859"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r>
              <w:t>0</w:t>
            </w:r>
            <w:r w:rsidR="00D1143A">
              <w:t>6</w:t>
            </w:r>
            <w:r>
              <w:t>/02/2019</w:t>
            </w:r>
          </w:p>
        </w:tc>
        <w:tc>
          <w:tcPr>
            <w:tcW w:w="4918" w:type="dxa"/>
          </w:tcPr>
          <w:p w:rsidR="00891492" w:rsidRPr="006333B1" w:rsidRDefault="00391D64" w:rsidP="000A3272">
            <w:pPr>
              <w:pStyle w:val="NoSpacing"/>
              <w:cnfStyle w:val="000000100000" w:firstRow="0" w:lastRow="0" w:firstColumn="0" w:lastColumn="0" w:oddVBand="0" w:evenVBand="0" w:oddHBand="1" w:evenHBand="0" w:firstRowFirstColumn="0" w:firstRowLastColumn="0" w:lastRowFirstColumn="0" w:lastRowLastColumn="0"/>
            </w:pPr>
            <w:proofErr w:type="spellStart"/>
            <w:r>
              <w:t>Indie</w:t>
            </w:r>
            <w:proofErr w:type="spellEnd"/>
            <w:r>
              <w:t xml:space="preserve"> Peeters</w:t>
            </w:r>
            <w:r w:rsidR="00356CBA">
              <w:t xml:space="preserve"> (peer review)</w:t>
            </w:r>
          </w:p>
        </w:tc>
      </w:tr>
      <w:tr w:rsidR="004474E9"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4474E9" w:rsidRPr="006333B1" w:rsidRDefault="004474E9" w:rsidP="000A3272">
            <w:pPr>
              <w:pStyle w:val="NoSpacing"/>
            </w:pPr>
            <w:r>
              <w:t>1.1</w:t>
            </w:r>
          </w:p>
        </w:tc>
        <w:tc>
          <w:tcPr>
            <w:tcW w:w="1859"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303" w:type="dxa"/>
          </w:tcPr>
          <w:p w:rsidR="004474E9" w:rsidRDefault="004474E9" w:rsidP="000A3272">
            <w:pPr>
              <w:pStyle w:val="NoSpacing"/>
              <w:cnfStyle w:val="000000000000" w:firstRow="0" w:lastRow="0" w:firstColumn="0" w:lastColumn="0" w:oddVBand="0" w:evenVBand="0" w:oddHBand="0" w:evenHBand="0" w:firstRowFirstColumn="0" w:firstRowLastColumn="0" w:lastRowFirstColumn="0" w:lastRowLastColumn="0"/>
            </w:pPr>
            <w:r>
              <w:t>08/02/2019</w:t>
            </w:r>
          </w:p>
        </w:tc>
        <w:tc>
          <w:tcPr>
            <w:tcW w:w="4918" w:type="dxa"/>
          </w:tcPr>
          <w:p w:rsidR="004474E9" w:rsidRPr="004474E9" w:rsidRDefault="004474E9" w:rsidP="004474E9">
            <w:pPr>
              <w:cnfStyle w:val="000000000000" w:firstRow="0" w:lastRow="0" w:firstColumn="0" w:lastColumn="0" w:oddVBand="0" w:evenVBand="0" w:oddHBand="0" w:evenHBand="0" w:firstRowFirstColumn="0" w:firstRowLastColumn="0" w:lastRowFirstColumn="0" w:lastRowLastColumn="0"/>
              <w:rPr>
                <w:b/>
              </w:rPr>
            </w:pPr>
            <w:proofErr w:type="spellStart"/>
            <w:r w:rsidRPr="004474E9">
              <w:t>Bartosz</w:t>
            </w:r>
            <w:proofErr w:type="spellEnd"/>
            <w:r w:rsidRPr="004474E9">
              <w:t xml:space="preserve"> </w:t>
            </w:r>
            <w:proofErr w:type="spellStart"/>
            <w:r w:rsidRPr="004474E9">
              <w:t>Paszkowski</w:t>
            </w:r>
            <w:proofErr w:type="spellEnd"/>
            <w:r w:rsidR="00F1702F">
              <w:t xml:space="preserve"> &amp; </w:t>
            </w:r>
            <w:r w:rsidRPr="004474E9">
              <w:t>Hans Geurtse</w:t>
            </w:r>
            <w:r>
              <w:t>n</w:t>
            </w:r>
          </w:p>
        </w:tc>
      </w:tr>
      <w:tr w:rsidR="00AF68DA"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F68DA" w:rsidRDefault="00AF68DA" w:rsidP="000A3272">
            <w:pPr>
              <w:pStyle w:val="NoSpacing"/>
            </w:pPr>
            <w:r>
              <w:t>1.2</w:t>
            </w:r>
          </w:p>
        </w:tc>
        <w:tc>
          <w:tcPr>
            <w:tcW w:w="1859"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AF68DA" w:rsidRDefault="00AF68DA" w:rsidP="000A3272">
            <w:pPr>
              <w:pStyle w:val="NoSpacing"/>
              <w:cnfStyle w:val="000000100000" w:firstRow="0" w:lastRow="0" w:firstColumn="0" w:lastColumn="0" w:oddVBand="0" w:evenVBand="0" w:oddHBand="1" w:evenHBand="0" w:firstRowFirstColumn="0" w:firstRowLastColumn="0" w:lastRowFirstColumn="0" w:lastRowLastColumn="0"/>
            </w:pPr>
            <w:r>
              <w:t>12/02/2019</w:t>
            </w:r>
          </w:p>
        </w:tc>
        <w:tc>
          <w:tcPr>
            <w:tcW w:w="4918" w:type="dxa"/>
          </w:tcPr>
          <w:p w:rsidR="00AF68DA" w:rsidRPr="004474E9" w:rsidRDefault="00AF68DA" w:rsidP="004474E9">
            <w:pPr>
              <w:cnfStyle w:val="000000100000" w:firstRow="0" w:lastRow="0" w:firstColumn="0" w:lastColumn="0" w:oddVBand="0" w:evenVBand="0" w:oddHBand="1" w:evenHBand="0" w:firstRowFirstColumn="0" w:firstRowLastColumn="0" w:lastRowFirstColumn="0" w:lastRowLastColumn="0"/>
            </w:pPr>
            <w:r>
              <w:t>Hans Geurtsen</w:t>
            </w:r>
          </w:p>
        </w:tc>
      </w:tr>
      <w:tr w:rsidR="00716C86"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716C86" w:rsidRDefault="00716C86" w:rsidP="000A3272">
            <w:pPr>
              <w:pStyle w:val="NoSpacing"/>
            </w:pPr>
            <w:r>
              <w:t>1.3</w:t>
            </w:r>
          </w:p>
        </w:tc>
        <w:tc>
          <w:tcPr>
            <w:tcW w:w="1859"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Definitief</w:t>
            </w:r>
          </w:p>
        </w:tc>
        <w:tc>
          <w:tcPr>
            <w:tcW w:w="1303" w:type="dxa"/>
          </w:tcPr>
          <w:p w:rsidR="00716C86" w:rsidRDefault="00716C86" w:rsidP="000A3272">
            <w:pPr>
              <w:pStyle w:val="NoSpacing"/>
              <w:cnfStyle w:val="000000000000" w:firstRow="0" w:lastRow="0" w:firstColumn="0" w:lastColumn="0" w:oddVBand="0" w:evenVBand="0" w:oddHBand="0" w:evenHBand="0" w:firstRowFirstColumn="0" w:firstRowLastColumn="0" w:lastRowFirstColumn="0" w:lastRowLastColumn="0"/>
            </w:pPr>
            <w:r>
              <w:t>14/02/2019</w:t>
            </w:r>
          </w:p>
        </w:tc>
        <w:tc>
          <w:tcPr>
            <w:tcW w:w="4918" w:type="dxa"/>
          </w:tcPr>
          <w:p w:rsidR="00716C86" w:rsidRDefault="00716C86" w:rsidP="004474E9">
            <w:pPr>
              <w:cnfStyle w:val="000000000000" w:firstRow="0" w:lastRow="0" w:firstColumn="0" w:lastColumn="0" w:oddVBand="0" w:evenVBand="0" w:oddHBand="0" w:evenHBand="0" w:firstRowFirstColumn="0" w:firstRowLastColumn="0" w:lastRowFirstColumn="0" w:lastRowLastColumn="0"/>
            </w:pPr>
            <w:proofErr w:type="spellStart"/>
            <w:r>
              <w:t>Baartosz</w:t>
            </w:r>
            <w:proofErr w:type="spellEnd"/>
            <w:r>
              <w:t xml:space="preserve"> </w:t>
            </w:r>
            <w:proofErr w:type="spellStart"/>
            <w:r>
              <w:t>Paszkowski</w:t>
            </w:r>
            <w:proofErr w:type="spellEnd"/>
            <w:r>
              <w:t xml:space="preserve"> &amp; 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DA421C" w:rsidRPr="00B903BA" w:rsidRDefault="00DA421C" w:rsidP="00891492">
                      <w:pPr>
                        <w:rPr>
                          <w:b/>
                          <w:color w:val="003865" w:themeColor="text2"/>
                        </w:rPr>
                      </w:pPr>
                      <w:r w:rsidRPr="00B903BA">
                        <w:rPr>
                          <w:b/>
                          <w:color w:val="003865" w:themeColor="text2"/>
                        </w:rPr>
                        <w:t>© Info Support B.V., Veenendaal 2019</w:t>
                      </w:r>
                    </w:p>
                    <w:p w:rsidR="00DA421C" w:rsidRPr="00B903BA" w:rsidRDefault="00DA421C" w:rsidP="00891492">
                      <w:pPr>
                        <w:rPr>
                          <w:b/>
                          <w:color w:val="003865" w:themeColor="text2"/>
                        </w:rPr>
                      </w:pPr>
                    </w:p>
                    <w:p w:rsidR="00DA421C" w:rsidRPr="00B903BA" w:rsidRDefault="00DA421C"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DA421C" w:rsidRPr="00B903BA" w:rsidRDefault="00DA421C" w:rsidP="00891492">
                      <w:pPr>
                        <w:rPr>
                          <w:b/>
                          <w:color w:val="003865" w:themeColor="text2"/>
                        </w:rPr>
                      </w:pPr>
                    </w:p>
                    <w:p w:rsidR="00DA421C" w:rsidRPr="00B903BA" w:rsidRDefault="00DA421C"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DA421C" w:rsidRPr="00B903BA" w:rsidRDefault="00DA421C" w:rsidP="00891492">
                      <w:pPr>
                        <w:rPr>
                          <w:b/>
                          <w:color w:val="003865" w:themeColor="text2"/>
                          <w:lang w:val="en-US"/>
                        </w:rPr>
                      </w:pPr>
                    </w:p>
                    <w:p w:rsidR="00DA421C" w:rsidRPr="00B8704B" w:rsidRDefault="00DA421C"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1022814"/>
      <w:r w:rsidRPr="001D7BE4">
        <w:rPr>
          <w:rStyle w:val="Veldnaam"/>
          <w:b/>
        </w:rPr>
        <w:lastRenderedPageBreak/>
        <w:t>Inleiding</w:t>
      </w:r>
      <w:bookmarkEnd w:id="0"/>
    </w:p>
    <w:p w:rsidR="00DE720C" w:rsidRDefault="00DE720C" w:rsidP="00DE720C">
      <w:r>
        <w:t xml:space="preserve">Dit plan van aanpak is geschreven ter voorbereiding op de afstudeeropdracht </w:t>
      </w:r>
      <w:r w:rsidR="008B5C9F">
        <w:t>met als onderwerp</w:t>
      </w:r>
      <w:r>
        <w:t xml:space="preserve">: </w:t>
      </w:r>
      <w:sdt>
        <w:sdtPr>
          <w:alias w:val="Onderwerp"/>
          <w:tag w:val=""/>
          <w:id w:val="-666013884"/>
          <w:placeholder>
            <w:docPart w:val="666A105BADDF4D888A3D3A736760F455"/>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t>Paaspop</w:t>
          </w:r>
          <w:proofErr w:type="spellEnd"/>
          <w:r>
            <w:t xml:space="preserve"> special: De ultieme </w:t>
          </w:r>
          <w:proofErr w:type="spellStart"/>
          <w:r>
            <w:t>Paaspop</w:t>
          </w:r>
          <w:proofErr w:type="spellEnd"/>
          <w:r>
            <w:t xml:space="preserve"> Festival App</w:t>
          </w:r>
        </w:sdtContent>
      </w:sdt>
      <w:r>
        <w:t xml:space="preserve">. Hierin wordt de opdracht, voor zover mogelijk, beschreven en worden bepaalde zaken </w:t>
      </w:r>
      <w:r w:rsidR="00376EBF">
        <w:t>vastgelegd</w:t>
      </w:r>
      <w:r>
        <w:t xml:space="preserve"> zodat </w:t>
      </w:r>
      <w:r w:rsidR="005A25B3">
        <w:t>de verwachtingen van de opdrachtgever en -nemer op één lijn liggen</w:t>
      </w:r>
      <w:r>
        <w:t xml:space="preserve">. Het document zal dienen als basis voor het project en zal vóór </w:t>
      </w:r>
      <w:r w:rsidR="00376EBF">
        <w:t>de start van het</w:t>
      </w:r>
      <w:r>
        <w:t xml:space="preserve"> project moeten worden goedgekeurd door Hans Geurtsen van </w:t>
      </w:r>
      <w:r w:rsidR="00687C88">
        <w:t>Info Support</w:t>
      </w:r>
      <w:r>
        <w:t xml:space="preserve"> evenals </w:t>
      </w:r>
      <w:proofErr w:type="spellStart"/>
      <w:r>
        <w:t>Bartosz</w:t>
      </w:r>
      <w:proofErr w:type="spellEnd"/>
      <w:r>
        <w:t xml:space="preserve"> </w:t>
      </w:r>
      <w:proofErr w:type="spellStart"/>
      <w:r>
        <w:t>Paszkowski</w:t>
      </w:r>
      <w:proofErr w:type="spellEnd"/>
      <w:r w:rsidR="008A052D">
        <w:t xml:space="preserve"> en Gertjan Schouten</w:t>
      </w:r>
      <w:r>
        <w:t xml:space="preserve"> van de </w:t>
      </w:r>
      <w:proofErr w:type="spellStart"/>
      <w:r>
        <w:t>Fontys</w:t>
      </w:r>
      <w:proofErr w:type="spellEnd"/>
      <w:r>
        <w:t xml:space="preserve">. </w:t>
      </w:r>
    </w:p>
    <w:p w:rsidR="00D64C2B" w:rsidRPr="00527F28" w:rsidRDefault="00D64C2B" w:rsidP="00527F28">
      <w:pPr>
        <w:rPr>
          <w:i/>
        </w:rPr>
      </w:pPr>
      <w:r>
        <w:t>Korte inleiding van de opdracht beschreven door de opdrachtgever:</w:t>
      </w:r>
      <w:r w:rsidR="00527F28">
        <w:br/>
      </w:r>
      <w:r w:rsidR="00527F28">
        <w:br/>
      </w:r>
      <w:r w:rsidR="00527F28" w:rsidRPr="00527F28">
        <w:rPr>
          <w:i/>
        </w:rPr>
        <w:t>“</w:t>
      </w:r>
      <w:r w:rsidRPr="00527F28">
        <w:rPr>
          <w:i/>
        </w:rPr>
        <w:t xml:space="preserve">Om bezoekers een optimale beleving te geven, heeft </w:t>
      </w:r>
      <w:proofErr w:type="spellStart"/>
      <w:r w:rsidRPr="00527F28">
        <w:rPr>
          <w:i/>
        </w:rPr>
        <w:t>Paaspop</w:t>
      </w:r>
      <w:proofErr w:type="spellEnd"/>
      <w:r w:rsidRPr="00527F28">
        <w:rPr>
          <w:i/>
        </w:rPr>
        <w:t xml:space="preserve"> zoveel mogelijk informatie van de bezoekers nodig. Wat is hun muzieksmaak? Welke optredens willen ze écht niet missen? Via welke route komen ze aanrijden? En met welke vrienden bezoeken ze het festival? Zomaar wat voorbeelden van informatie waarmee de organisatie de publiek</w:t>
      </w:r>
      <w:r w:rsidR="00704324" w:rsidRPr="00527F28">
        <w:rPr>
          <w:i/>
        </w:rPr>
        <w:t>s</w:t>
      </w:r>
      <w:r w:rsidRPr="00527F28">
        <w:rPr>
          <w:i/>
        </w:rPr>
        <w:t>stromen beter kan sturen en de beleving en het gemak van de bezoeker wordt vergroot. Hierdoor staan z</w:t>
      </w:r>
      <w:r w:rsidR="00F71A54" w:rsidRPr="00527F28">
        <w:rPr>
          <w:i/>
        </w:rPr>
        <w:t>e</w:t>
      </w:r>
      <w:r w:rsidRPr="00527F28">
        <w:rPr>
          <w:i/>
        </w:rPr>
        <w:t xml:space="preserve"> bijvoorbeeld minder lang in de file, omdat ze zo snel mogelijk naar de beste parkeerplek worden geleid. Of ze worden gewaarschuwd wanneer hun favoriete optreden vol dreigt te raken. Ook kan de belevenis verbeterd worden door te tonen waar vrienden zich bevinden op het terrein.</w:t>
      </w:r>
      <w:r w:rsidR="00527F28" w:rsidRPr="00527F28">
        <w:rPr>
          <w:i/>
        </w:rPr>
        <w:t>”</w:t>
      </w:r>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1022815"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E55BBB"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1022814" w:history="1">
            <w:r w:rsidR="00E55BBB" w:rsidRPr="003F5239">
              <w:rPr>
                <w:rStyle w:val="Hyperlink"/>
              </w:rPr>
              <w:t>1.</w:t>
            </w:r>
            <w:r w:rsidR="00E55BBB">
              <w:rPr>
                <w:b w:val="0"/>
                <w:color w:val="auto"/>
                <w:sz w:val="22"/>
                <w:lang w:val="nl-NL"/>
              </w:rPr>
              <w:tab/>
            </w:r>
            <w:r w:rsidR="00E55BBB" w:rsidRPr="003F5239">
              <w:rPr>
                <w:rStyle w:val="Hyperlink"/>
              </w:rPr>
              <w:t>Inleiding</w:t>
            </w:r>
            <w:r w:rsidR="00E55BBB">
              <w:rPr>
                <w:webHidden/>
              </w:rPr>
              <w:tab/>
            </w:r>
            <w:r w:rsidR="00E55BBB">
              <w:rPr>
                <w:webHidden/>
              </w:rPr>
              <w:fldChar w:fldCharType="begin"/>
            </w:r>
            <w:r w:rsidR="00E55BBB">
              <w:rPr>
                <w:webHidden/>
              </w:rPr>
              <w:instrText xml:space="preserve"> PAGEREF _Toc1022814 \h </w:instrText>
            </w:r>
            <w:r w:rsidR="00E55BBB">
              <w:rPr>
                <w:webHidden/>
              </w:rPr>
            </w:r>
            <w:r w:rsidR="00E55BBB">
              <w:rPr>
                <w:webHidden/>
              </w:rPr>
              <w:fldChar w:fldCharType="separate"/>
            </w:r>
            <w:r w:rsidR="00E55BBB">
              <w:rPr>
                <w:webHidden/>
              </w:rPr>
              <w:t>3</w:t>
            </w:r>
            <w:r w:rsidR="00E55BBB">
              <w:rPr>
                <w:webHidden/>
              </w:rPr>
              <w:fldChar w:fldCharType="end"/>
            </w:r>
          </w:hyperlink>
        </w:p>
        <w:p w:rsidR="00E55BBB" w:rsidRDefault="00BB4F2C">
          <w:pPr>
            <w:pStyle w:val="TOC1"/>
            <w:rPr>
              <w:b w:val="0"/>
              <w:color w:val="auto"/>
              <w:sz w:val="22"/>
              <w:lang w:val="nl-NL"/>
            </w:rPr>
          </w:pPr>
          <w:hyperlink w:anchor="_Toc1022815" w:history="1">
            <w:r w:rsidR="00E55BBB" w:rsidRPr="003F5239">
              <w:rPr>
                <w:rStyle w:val="Hyperlink"/>
              </w:rPr>
              <w:t>Inhoudsopgave</w:t>
            </w:r>
            <w:r w:rsidR="00E55BBB">
              <w:rPr>
                <w:webHidden/>
              </w:rPr>
              <w:tab/>
            </w:r>
            <w:r w:rsidR="00E55BBB">
              <w:rPr>
                <w:webHidden/>
              </w:rPr>
              <w:fldChar w:fldCharType="begin"/>
            </w:r>
            <w:r w:rsidR="00E55BBB">
              <w:rPr>
                <w:webHidden/>
              </w:rPr>
              <w:instrText xml:space="preserve"> PAGEREF _Toc1022815 \h </w:instrText>
            </w:r>
            <w:r w:rsidR="00E55BBB">
              <w:rPr>
                <w:webHidden/>
              </w:rPr>
            </w:r>
            <w:r w:rsidR="00E55BBB">
              <w:rPr>
                <w:webHidden/>
              </w:rPr>
              <w:fldChar w:fldCharType="separate"/>
            </w:r>
            <w:r w:rsidR="00E55BBB">
              <w:rPr>
                <w:webHidden/>
              </w:rPr>
              <w:t>4</w:t>
            </w:r>
            <w:r w:rsidR="00E55BBB">
              <w:rPr>
                <w:webHidden/>
              </w:rPr>
              <w:fldChar w:fldCharType="end"/>
            </w:r>
          </w:hyperlink>
        </w:p>
        <w:p w:rsidR="00E55BBB" w:rsidRDefault="00BB4F2C">
          <w:pPr>
            <w:pStyle w:val="TOC1"/>
            <w:rPr>
              <w:b w:val="0"/>
              <w:color w:val="auto"/>
              <w:sz w:val="22"/>
              <w:lang w:val="nl-NL"/>
            </w:rPr>
          </w:pPr>
          <w:hyperlink w:anchor="_Toc1022816" w:history="1">
            <w:r w:rsidR="00E55BBB" w:rsidRPr="003F5239">
              <w:rPr>
                <w:rStyle w:val="Hyperlink"/>
              </w:rPr>
              <w:t>2.</w:t>
            </w:r>
            <w:r w:rsidR="00E55BBB">
              <w:rPr>
                <w:b w:val="0"/>
                <w:color w:val="auto"/>
                <w:sz w:val="22"/>
                <w:lang w:val="nl-NL"/>
              </w:rPr>
              <w:tab/>
            </w:r>
            <w:r w:rsidR="00E55BBB" w:rsidRPr="003F5239">
              <w:rPr>
                <w:rStyle w:val="Hyperlink"/>
              </w:rPr>
              <w:t>Tabellen</w:t>
            </w:r>
            <w:r w:rsidR="00E55BBB">
              <w:rPr>
                <w:webHidden/>
              </w:rPr>
              <w:tab/>
            </w:r>
            <w:r w:rsidR="00E55BBB">
              <w:rPr>
                <w:webHidden/>
              </w:rPr>
              <w:fldChar w:fldCharType="begin"/>
            </w:r>
            <w:r w:rsidR="00E55BBB">
              <w:rPr>
                <w:webHidden/>
              </w:rPr>
              <w:instrText xml:space="preserve"> PAGEREF _Toc1022816 \h </w:instrText>
            </w:r>
            <w:r w:rsidR="00E55BBB">
              <w:rPr>
                <w:webHidden/>
              </w:rPr>
            </w:r>
            <w:r w:rsidR="00E55BBB">
              <w:rPr>
                <w:webHidden/>
              </w:rPr>
              <w:fldChar w:fldCharType="separate"/>
            </w:r>
            <w:r w:rsidR="00E55BBB">
              <w:rPr>
                <w:webHidden/>
              </w:rPr>
              <w:t>6</w:t>
            </w:r>
            <w:r w:rsidR="00E55BBB">
              <w:rPr>
                <w:webHidden/>
              </w:rPr>
              <w:fldChar w:fldCharType="end"/>
            </w:r>
          </w:hyperlink>
        </w:p>
        <w:p w:rsidR="00E55BBB" w:rsidRDefault="00BB4F2C">
          <w:pPr>
            <w:pStyle w:val="TOC1"/>
            <w:rPr>
              <w:b w:val="0"/>
              <w:color w:val="auto"/>
              <w:sz w:val="22"/>
              <w:lang w:val="nl-NL"/>
            </w:rPr>
          </w:pPr>
          <w:hyperlink w:anchor="_Toc1022817" w:history="1">
            <w:r w:rsidR="00E55BBB" w:rsidRPr="003F5239">
              <w:rPr>
                <w:rStyle w:val="Hyperlink"/>
              </w:rPr>
              <w:t>3.</w:t>
            </w:r>
            <w:r w:rsidR="00E55BBB">
              <w:rPr>
                <w:b w:val="0"/>
                <w:color w:val="auto"/>
                <w:sz w:val="22"/>
                <w:lang w:val="nl-NL"/>
              </w:rPr>
              <w:tab/>
            </w:r>
            <w:r w:rsidR="00E55BBB" w:rsidRPr="003F5239">
              <w:rPr>
                <w:rStyle w:val="Hyperlink"/>
              </w:rPr>
              <w:t>Figuren</w:t>
            </w:r>
            <w:r w:rsidR="00E55BBB">
              <w:rPr>
                <w:webHidden/>
              </w:rPr>
              <w:tab/>
            </w:r>
            <w:r w:rsidR="00E55BBB">
              <w:rPr>
                <w:webHidden/>
              </w:rPr>
              <w:fldChar w:fldCharType="begin"/>
            </w:r>
            <w:r w:rsidR="00E55BBB">
              <w:rPr>
                <w:webHidden/>
              </w:rPr>
              <w:instrText xml:space="preserve"> PAGEREF _Toc1022817 \h </w:instrText>
            </w:r>
            <w:r w:rsidR="00E55BBB">
              <w:rPr>
                <w:webHidden/>
              </w:rPr>
            </w:r>
            <w:r w:rsidR="00E55BBB">
              <w:rPr>
                <w:webHidden/>
              </w:rPr>
              <w:fldChar w:fldCharType="separate"/>
            </w:r>
            <w:r w:rsidR="00E55BBB">
              <w:rPr>
                <w:webHidden/>
              </w:rPr>
              <w:t>7</w:t>
            </w:r>
            <w:r w:rsidR="00E55BBB">
              <w:rPr>
                <w:webHidden/>
              </w:rPr>
              <w:fldChar w:fldCharType="end"/>
            </w:r>
          </w:hyperlink>
        </w:p>
        <w:p w:rsidR="00E55BBB" w:rsidRDefault="00BB4F2C">
          <w:pPr>
            <w:pStyle w:val="TOC1"/>
            <w:rPr>
              <w:b w:val="0"/>
              <w:color w:val="auto"/>
              <w:sz w:val="22"/>
              <w:lang w:val="nl-NL"/>
            </w:rPr>
          </w:pPr>
          <w:hyperlink w:anchor="_Toc1022818" w:history="1">
            <w:r w:rsidR="00E55BBB" w:rsidRPr="003F5239">
              <w:rPr>
                <w:rStyle w:val="Hyperlink"/>
              </w:rPr>
              <w:t>4.</w:t>
            </w:r>
            <w:r w:rsidR="00E55BBB">
              <w:rPr>
                <w:b w:val="0"/>
                <w:color w:val="auto"/>
                <w:sz w:val="22"/>
                <w:lang w:val="nl-NL"/>
              </w:rPr>
              <w:tab/>
            </w:r>
            <w:r w:rsidR="00E55BBB" w:rsidRPr="003F5239">
              <w:rPr>
                <w:rStyle w:val="Hyperlink"/>
              </w:rPr>
              <w:t>Begrippenlijst</w:t>
            </w:r>
            <w:r w:rsidR="00E55BBB">
              <w:rPr>
                <w:webHidden/>
              </w:rPr>
              <w:tab/>
            </w:r>
            <w:r w:rsidR="00E55BBB">
              <w:rPr>
                <w:webHidden/>
              </w:rPr>
              <w:fldChar w:fldCharType="begin"/>
            </w:r>
            <w:r w:rsidR="00E55BBB">
              <w:rPr>
                <w:webHidden/>
              </w:rPr>
              <w:instrText xml:space="preserve"> PAGEREF _Toc1022818 \h </w:instrText>
            </w:r>
            <w:r w:rsidR="00E55BBB">
              <w:rPr>
                <w:webHidden/>
              </w:rPr>
            </w:r>
            <w:r w:rsidR="00E55BBB">
              <w:rPr>
                <w:webHidden/>
              </w:rPr>
              <w:fldChar w:fldCharType="separate"/>
            </w:r>
            <w:r w:rsidR="00E55BBB">
              <w:rPr>
                <w:webHidden/>
              </w:rPr>
              <w:t>8</w:t>
            </w:r>
            <w:r w:rsidR="00E55BBB">
              <w:rPr>
                <w:webHidden/>
              </w:rPr>
              <w:fldChar w:fldCharType="end"/>
            </w:r>
          </w:hyperlink>
        </w:p>
        <w:p w:rsidR="00E55BBB" w:rsidRDefault="00BB4F2C">
          <w:pPr>
            <w:pStyle w:val="TOC1"/>
            <w:rPr>
              <w:b w:val="0"/>
              <w:color w:val="auto"/>
              <w:sz w:val="22"/>
              <w:lang w:val="nl-NL"/>
            </w:rPr>
          </w:pPr>
          <w:hyperlink w:anchor="_Toc1022819" w:history="1">
            <w:r w:rsidR="00E55BBB" w:rsidRPr="003F5239">
              <w:rPr>
                <w:rStyle w:val="Hyperlink"/>
              </w:rPr>
              <w:t>5.</w:t>
            </w:r>
            <w:r w:rsidR="00E55BBB">
              <w:rPr>
                <w:b w:val="0"/>
                <w:color w:val="auto"/>
                <w:sz w:val="22"/>
                <w:lang w:val="nl-NL"/>
              </w:rPr>
              <w:tab/>
            </w:r>
            <w:r w:rsidR="00E55BBB" w:rsidRPr="003F5239">
              <w:rPr>
                <w:rStyle w:val="Hyperlink"/>
              </w:rPr>
              <w:t>Projectopdracht</w:t>
            </w:r>
            <w:r w:rsidR="00E55BBB">
              <w:rPr>
                <w:webHidden/>
              </w:rPr>
              <w:tab/>
            </w:r>
            <w:r w:rsidR="00E55BBB">
              <w:rPr>
                <w:webHidden/>
              </w:rPr>
              <w:fldChar w:fldCharType="begin"/>
            </w:r>
            <w:r w:rsidR="00E55BBB">
              <w:rPr>
                <w:webHidden/>
              </w:rPr>
              <w:instrText xml:space="preserve"> PAGEREF _Toc1022819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0" w:history="1">
            <w:r w:rsidR="00E55BBB" w:rsidRPr="003F5239">
              <w:rPr>
                <w:rStyle w:val="Hyperlink"/>
              </w:rPr>
              <w:t>5.1</w:t>
            </w:r>
            <w:r w:rsidR="00E55BBB">
              <w:rPr>
                <w:rFonts w:eastAsiaTheme="minorEastAsia"/>
                <w:color w:val="auto"/>
                <w:sz w:val="22"/>
                <w:szCs w:val="22"/>
                <w:lang w:val="nl-NL" w:eastAsia="nl-NL"/>
              </w:rPr>
              <w:tab/>
            </w:r>
            <w:r w:rsidR="00E55BBB" w:rsidRPr="003F5239">
              <w:rPr>
                <w:rStyle w:val="Hyperlink"/>
              </w:rPr>
              <w:t>Opdrachtgever en opdrachtnemer</w:t>
            </w:r>
            <w:r w:rsidR="00E55BBB">
              <w:rPr>
                <w:webHidden/>
              </w:rPr>
              <w:tab/>
            </w:r>
            <w:r w:rsidR="00E55BBB">
              <w:rPr>
                <w:webHidden/>
              </w:rPr>
              <w:fldChar w:fldCharType="begin"/>
            </w:r>
            <w:r w:rsidR="00E55BBB">
              <w:rPr>
                <w:webHidden/>
              </w:rPr>
              <w:instrText xml:space="preserve"> PAGEREF _Toc1022820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1" w:history="1">
            <w:r w:rsidR="00E55BBB" w:rsidRPr="003F5239">
              <w:rPr>
                <w:rStyle w:val="Hyperlink"/>
              </w:rPr>
              <w:t>5.2</w:t>
            </w:r>
            <w:r w:rsidR="00E55BBB">
              <w:rPr>
                <w:rFonts w:eastAsiaTheme="minorEastAsia"/>
                <w:color w:val="auto"/>
                <w:sz w:val="22"/>
                <w:szCs w:val="22"/>
                <w:lang w:val="nl-NL" w:eastAsia="nl-NL"/>
              </w:rPr>
              <w:tab/>
            </w:r>
            <w:r w:rsidR="00E55BBB" w:rsidRPr="003F5239">
              <w:rPr>
                <w:rStyle w:val="Hyperlink"/>
              </w:rPr>
              <w:t>Opdrachtdefinitie</w:t>
            </w:r>
            <w:r w:rsidR="00E55BBB">
              <w:rPr>
                <w:webHidden/>
              </w:rPr>
              <w:tab/>
            </w:r>
            <w:r w:rsidR="00E55BBB">
              <w:rPr>
                <w:webHidden/>
              </w:rPr>
              <w:fldChar w:fldCharType="begin"/>
            </w:r>
            <w:r w:rsidR="00E55BBB">
              <w:rPr>
                <w:webHidden/>
              </w:rPr>
              <w:instrText xml:space="preserve"> PAGEREF _Toc1022821 \h </w:instrText>
            </w:r>
            <w:r w:rsidR="00E55BBB">
              <w:rPr>
                <w:webHidden/>
              </w:rPr>
            </w:r>
            <w:r w:rsidR="00E55BBB">
              <w:rPr>
                <w:webHidden/>
              </w:rPr>
              <w:fldChar w:fldCharType="separate"/>
            </w:r>
            <w:r w:rsidR="00E55BBB">
              <w:rPr>
                <w:webHidden/>
              </w:rPr>
              <w:t>9</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22" w:history="1">
            <w:r w:rsidR="00E55BBB" w:rsidRPr="003F5239">
              <w:rPr>
                <w:rStyle w:val="Hyperlink"/>
              </w:rPr>
              <w:t>5.2.1</w:t>
            </w:r>
            <w:r w:rsidR="00E55BBB">
              <w:rPr>
                <w:rFonts w:eastAsiaTheme="minorEastAsia"/>
                <w:color w:val="auto"/>
                <w:sz w:val="22"/>
                <w:szCs w:val="22"/>
                <w:lang w:val="nl-NL" w:eastAsia="nl-NL"/>
              </w:rPr>
              <w:tab/>
            </w:r>
            <w:r w:rsidR="00E55BBB" w:rsidRPr="003F5239">
              <w:rPr>
                <w:rStyle w:val="Hyperlink"/>
              </w:rPr>
              <w:t>Doelstellingen</w:t>
            </w:r>
            <w:r w:rsidR="00E55BBB">
              <w:rPr>
                <w:webHidden/>
              </w:rPr>
              <w:tab/>
            </w:r>
            <w:r w:rsidR="00E55BBB">
              <w:rPr>
                <w:webHidden/>
              </w:rPr>
              <w:fldChar w:fldCharType="begin"/>
            </w:r>
            <w:r w:rsidR="00E55BBB">
              <w:rPr>
                <w:webHidden/>
              </w:rPr>
              <w:instrText xml:space="preserve"> PAGEREF _Toc1022822 \h </w:instrText>
            </w:r>
            <w:r w:rsidR="00E55BBB">
              <w:rPr>
                <w:webHidden/>
              </w:rPr>
            </w:r>
            <w:r w:rsidR="00E55BBB">
              <w:rPr>
                <w:webHidden/>
              </w:rPr>
              <w:fldChar w:fldCharType="separate"/>
            </w:r>
            <w:r w:rsidR="00E55BBB">
              <w:rPr>
                <w:webHidden/>
              </w:rPr>
              <w:t>10</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23" w:history="1">
            <w:r w:rsidR="00E55BBB" w:rsidRPr="003F5239">
              <w:rPr>
                <w:rStyle w:val="Hyperlink"/>
              </w:rPr>
              <w:t>5.2.2</w:t>
            </w:r>
            <w:r w:rsidR="00E55BBB">
              <w:rPr>
                <w:rFonts w:eastAsiaTheme="minorEastAsia"/>
                <w:color w:val="auto"/>
                <w:sz w:val="22"/>
                <w:szCs w:val="22"/>
                <w:lang w:val="nl-NL" w:eastAsia="nl-NL"/>
              </w:rPr>
              <w:tab/>
            </w:r>
            <w:r w:rsidR="00E55BBB" w:rsidRPr="003F5239">
              <w:rPr>
                <w:rStyle w:val="Hyperlink"/>
              </w:rPr>
              <w:t>Resultaten</w:t>
            </w:r>
            <w:r w:rsidR="00E55BBB">
              <w:rPr>
                <w:webHidden/>
              </w:rPr>
              <w:tab/>
            </w:r>
            <w:r w:rsidR="00E55BBB">
              <w:rPr>
                <w:webHidden/>
              </w:rPr>
              <w:fldChar w:fldCharType="begin"/>
            </w:r>
            <w:r w:rsidR="00E55BBB">
              <w:rPr>
                <w:webHidden/>
              </w:rPr>
              <w:instrText xml:space="preserve"> PAGEREF _Toc1022823 \h </w:instrText>
            </w:r>
            <w:r w:rsidR="00E55BBB">
              <w:rPr>
                <w:webHidden/>
              </w:rPr>
            </w:r>
            <w:r w:rsidR="00E55BBB">
              <w:rPr>
                <w:webHidden/>
              </w:rPr>
              <w:fldChar w:fldCharType="separate"/>
            </w:r>
            <w:r w:rsidR="00E55BBB">
              <w:rPr>
                <w:webHidden/>
              </w:rPr>
              <w:t>10</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4" w:history="1">
            <w:r w:rsidR="00E55BBB" w:rsidRPr="003F5239">
              <w:rPr>
                <w:rStyle w:val="Hyperlink"/>
              </w:rPr>
              <w:t>5.3</w:t>
            </w:r>
            <w:r w:rsidR="00E55BBB">
              <w:rPr>
                <w:rFonts w:eastAsiaTheme="minorEastAsia"/>
                <w:color w:val="auto"/>
                <w:sz w:val="22"/>
                <w:szCs w:val="22"/>
                <w:lang w:val="nl-NL" w:eastAsia="nl-NL"/>
              </w:rPr>
              <w:tab/>
            </w:r>
            <w:r w:rsidR="00E55BBB" w:rsidRPr="003F5239">
              <w:rPr>
                <w:rStyle w:val="Hyperlink"/>
              </w:rPr>
              <w:t>Afbakening</w:t>
            </w:r>
            <w:r w:rsidR="00E55BBB">
              <w:rPr>
                <w:webHidden/>
              </w:rPr>
              <w:tab/>
            </w:r>
            <w:r w:rsidR="00E55BBB">
              <w:rPr>
                <w:webHidden/>
              </w:rPr>
              <w:fldChar w:fldCharType="begin"/>
            </w:r>
            <w:r w:rsidR="00E55BBB">
              <w:rPr>
                <w:webHidden/>
              </w:rPr>
              <w:instrText xml:space="preserve"> PAGEREF _Toc1022824 \h </w:instrText>
            </w:r>
            <w:r w:rsidR="00E55BBB">
              <w:rPr>
                <w:webHidden/>
              </w:rPr>
            </w:r>
            <w:r w:rsidR="00E55BBB">
              <w:rPr>
                <w:webHidden/>
              </w:rPr>
              <w:fldChar w:fldCharType="separate"/>
            </w:r>
            <w:r w:rsidR="00E55BBB">
              <w:rPr>
                <w:webHidden/>
              </w:rPr>
              <w:t>11</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5" w:history="1">
            <w:r w:rsidR="00E55BBB" w:rsidRPr="003F5239">
              <w:rPr>
                <w:rStyle w:val="Hyperlink"/>
              </w:rPr>
              <w:t>5.4</w:t>
            </w:r>
            <w:r w:rsidR="00E55BBB">
              <w:rPr>
                <w:rFonts w:eastAsiaTheme="minorEastAsia"/>
                <w:color w:val="auto"/>
                <w:sz w:val="22"/>
                <w:szCs w:val="22"/>
                <w:lang w:val="nl-NL" w:eastAsia="nl-NL"/>
              </w:rPr>
              <w:tab/>
            </w:r>
            <w:r w:rsidR="00E55BBB" w:rsidRPr="003F5239">
              <w:rPr>
                <w:rStyle w:val="Hyperlink"/>
              </w:rPr>
              <w:t>Afhankelijkheden</w:t>
            </w:r>
            <w:r w:rsidR="00E55BBB">
              <w:rPr>
                <w:webHidden/>
              </w:rPr>
              <w:tab/>
            </w:r>
            <w:r w:rsidR="00E55BBB">
              <w:rPr>
                <w:webHidden/>
              </w:rPr>
              <w:fldChar w:fldCharType="begin"/>
            </w:r>
            <w:r w:rsidR="00E55BBB">
              <w:rPr>
                <w:webHidden/>
              </w:rPr>
              <w:instrText xml:space="preserve"> PAGEREF _Toc1022825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6" w:history="1">
            <w:r w:rsidR="00E55BBB" w:rsidRPr="003F5239">
              <w:rPr>
                <w:rStyle w:val="Hyperlink"/>
              </w:rPr>
              <w:t>5.5</w:t>
            </w:r>
            <w:r w:rsidR="00E55BBB">
              <w:rPr>
                <w:rFonts w:eastAsiaTheme="minorEastAsia"/>
                <w:color w:val="auto"/>
                <w:sz w:val="22"/>
                <w:szCs w:val="22"/>
                <w:lang w:val="nl-NL" w:eastAsia="nl-NL"/>
              </w:rPr>
              <w:tab/>
            </w:r>
            <w:r w:rsidR="00E55BBB" w:rsidRPr="003F5239">
              <w:rPr>
                <w:rStyle w:val="Hyperlink"/>
              </w:rPr>
              <w:t>Randvoorwaarden</w:t>
            </w:r>
            <w:r w:rsidR="00E55BBB">
              <w:rPr>
                <w:webHidden/>
              </w:rPr>
              <w:tab/>
            </w:r>
            <w:r w:rsidR="00E55BBB">
              <w:rPr>
                <w:webHidden/>
              </w:rPr>
              <w:fldChar w:fldCharType="begin"/>
            </w:r>
            <w:r w:rsidR="00E55BBB">
              <w:rPr>
                <w:webHidden/>
              </w:rPr>
              <w:instrText xml:space="preserve"> PAGEREF _Toc1022826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7" w:history="1">
            <w:r w:rsidR="00E55BBB" w:rsidRPr="003F5239">
              <w:rPr>
                <w:rStyle w:val="Hyperlink"/>
              </w:rPr>
              <w:t>5.6</w:t>
            </w:r>
            <w:r w:rsidR="00E55BBB">
              <w:rPr>
                <w:rFonts w:eastAsiaTheme="minorEastAsia"/>
                <w:color w:val="auto"/>
                <w:sz w:val="22"/>
                <w:szCs w:val="22"/>
                <w:lang w:val="nl-NL" w:eastAsia="nl-NL"/>
              </w:rPr>
              <w:tab/>
            </w:r>
            <w:r w:rsidR="00E55BBB" w:rsidRPr="003F5239">
              <w:rPr>
                <w:rStyle w:val="Hyperlink"/>
              </w:rPr>
              <w:t>Onderzoeksvragen</w:t>
            </w:r>
            <w:r w:rsidR="00E55BBB">
              <w:rPr>
                <w:webHidden/>
              </w:rPr>
              <w:tab/>
            </w:r>
            <w:r w:rsidR="00E55BBB">
              <w:rPr>
                <w:webHidden/>
              </w:rPr>
              <w:fldChar w:fldCharType="begin"/>
            </w:r>
            <w:r w:rsidR="00E55BBB">
              <w:rPr>
                <w:webHidden/>
              </w:rPr>
              <w:instrText xml:space="preserve"> PAGEREF _Toc1022827 \h </w:instrText>
            </w:r>
            <w:r w:rsidR="00E55BBB">
              <w:rPr>
                <w:webHidden/>
              </w:rPr>
            </w:r>
            <w:r w:rsidR="00E55BBB">
              <w:rPr>
                <w:webHidden/>
              </w:rPr>
              <w:fldChar w:fldCharType="separate"/>
            </w:r>
            <w:r w:rsidR="00E55BBB">
              <w:rPr>
                <w:webHidden/>
              </w:rPr>
              <w:t>12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28" w:history="1">
            <w:r w:rsidR="00E55BBB" w:rsidRPr="003F5239">
              <w:rPr>
                <w:rStyle w:val="Hyperlink"/>
              </w:rPr>
              <w:t>5.7</w:t>
            </w:r>
            <w:r w:rsidR="00E55BBB">
              <w:rPr>
                <w:rFonts w:eastAsiaTheme="minorEastAsia"/>
                <w:color w:val="auto"/>
                <w:sz w:val="22"/>
                <w:szCs w:val="22"/>
                <w:lang w:val="nl-NL" w:eastAsia="nl-NL"/>
              </w:rPr>
              <w:tab/>
            </w:r>
            <w:r w:rsidR="00E55BBB" w:rsidRPr="003F5239">
              <w:rPr>
                <w:rStyle w:val="Hyperlink"/>
              </w:rPr>
              <w:t>Eindproducten / opleveringen</w:t>
            </w:r>
            <w:r w:rsidR="00E55BBB">
              <w:rPr>
                <w:webHidden/>
              </w:rPr>
              <w:tab/>
            </w:r>
            <w:r w:rsidR="00E55BBB">
              <w:rPr>
                <w:webHidden/>
              </w:rPr>
              <w:fldChar w:fldCharType="begin"/>
            </w:r>
            <w:r w:rsidR="00E55BBB">
              <w:rPr>
                <w:webHidden/>
              </w:rPr>
              <w:instrText xml:space="preserve"> PAGEREF _Toc1022828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29" w:history="1">
            <w:r w:rsidR="00E55BBB" w:rsidRPr="003F5239">
              <w:rPr>
                <w:rStyle w:val="Hyperlink"/>
              </w:rPr>
              <w:t>5.7.1</w:t>
            </w:r>
            <w:r w:rsidR="00E55BBB">
              <w:rPr>
                <w:rFonts w:eastAsiaTheme="minorEastAsia"/>
                <w:color w:val="auto"/>
                <w:sz w:val="22"/>
                <w:szCs w:val="22"/>
                <w:lang w:val="nl-NL" w:eastAsia="nl-NL"/>
              </w:rPr>
              <w:tab/>
            </w:r>
            <w:r w:rsidR="00E55BBB" w:rsidRPr="003F5239">
              <w:rPr>
                <w:rStyle w:val="Hyperlink"/>
              </w:rPr>
              <w:t>Product Breakdown Structure</w:t>
            </w:r>
            <w:r w:rsidR="00E55BBB">
              <w:rPr>
                <w:webHidden/>
              </w:rPr>
              <w:tab/>
            </w:r>
            <w:r w:rsidR="00E55BBB">
              <w:rPr>
                <w:webHidden/>
              </w:rPr>
              <w:fldChar w:fldCharType="begin"/>
            </w:r>
            <w:r w:rsidR="00E55BBB">
              <w:rPr>
                <w:webHidden/>
              </w:rPr>
              <w:instrText xml:space="preserve"> PAGEREF _Toc1022829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30" w:history="1">
            <w:r w:rsidR="00E55BBB" w:rsidRPr="003F5239">
              <w:rPr>
                <w:rStyle w:val="Hyperlink"/>
              </w:rPr>
              <w:t>5.7.2</w:t>
            </w:r>
            <w:r w:rsidR="00E55BBB">
              <w:rPr>
                <w:rFonts w:eastAsiaTheme="minorEastAsia"/>
                <w:color w:val="auto"/>
                <w:sz w:val="22"/>
                <w:szCs w:val="22"/>
                <w:lang w:val="nl-NL" w:eastAsia="nl-NL"/>
              </w:rPr>
              <w:tab/>
            </w:r>
            <w:r w:rsidR="00E55BBB" w:rsidRPr="003F5239">
              <w:rPr>
                <w:rStyle w:val="Hyperlink"/>
              </w:rPr>
              <w:t>Beschrijving</w:t>
            </w:r>
            <w:r w:rsidR="00E55BBB">
              <w:rPr>
                <w:webHidden/>
              </w:rPr>
              <w:tab/>
            </w:r>
            <w:r w:rsidR="00E55BBB">
              <w:rPr>
                <w:webHidden/>
              </w:rPr>
              <w:fldChar w:fldCharType="begin"/>
            </w:r>
            <w:r w:rsidR="00E55BBB">
              <w:rPr>
                <w:webHidden/>
              </w:rPr>
              <w:instrText xml:space="preserve"> PAGEREF _Toc1022830 \h </w:instrText>
            </w:r>
            <w:r w:rsidR="00E55BBB">
              <w:rPr>
                <w:webHidden/>
              </w:rPr>
            </w:r>
            <w:r w:rsidR="00E55BBB">
              <w:rPr>
                <w:webHidden/>
              </w:rPr>
              <w:fldChar w:fldCharType="separate"/>
            </w:r>
            <w:r w:rsidR="00E55BBB">
              <w:rPr>
                <w:webHidden/>
              </w:rPr>
              <w:t>14</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31" w:history="1">
            <w:r w:rsidR="00E55BBB" w:rsidRPr="003F5239">
              <w:rPr>
                <w:rStyle w:val="Hyperlink"/>
              </w:rPr>
              <w:t>5.7.3</w:t>
            </w:r>
            <w:r w:rsidR="00E55BBB">
              <w:rPr>
                <w:rFonts w:eastAsiaTheme="minorEastAsia"/>
                <w:color w:val="auto"/>
                <w:sz w:val="22"/>
                <w:szCs w:val="22"/>
                <w:lang w:val="nl-NL" w:eastAsia="nl-NL"/>
              </w:rPr>
              <w:tab/>
            </w:r>
            <w:r w:rsidR="00E55BBB" w:rsidRPr="003F5239">
              <w:rPr>
                <w:rStyle w:val="Hyperlink"/>
              </w:rPr>
              <w:t>Opleveringen</w:t>
            </w:r>
            <w:r w:rsidR="00E55BBB">
              <w:rPr>
                <w:webHidden/>
              </w:rPr>
              <w:tab/>
            </w:r>
            <w:r w:rsidR="00E55BBB">
              <w:rPr>
                <w:webHidden/>
              </w:rPr>
              <w:fldChar w:fldCharType="begin"/>
            </w:r>
            <w:r w:rsidR="00E55BBB">
              <w:rPr>
                <w:webHidden/>
              </w:rPr>
              <w:instrText xml:space="preserve"> PAGEREF _Toc1022831 \h </w:instrText>
            </w:r>
            <w:r w:rsidR="00E55BBB">
              <w:rPr>
                <w:webHidden/>
              </w:rPr>
            </w:r>
            <w:r w:rsidR="00E55BBB">
              <w:rPr>
                <w:webHidden/>
              </w:rPr>
              <w:fldChar w:fldCharType="separate"/>
            </w:r>
            <w:r w:rsidR="00E55BBB">
              <w:rPr>
                <w:webHidden/>
              </w:rPr>
              <w:t>15</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32" w:history="1">
            <w:r w:rsidR="00E55BBB" w:rsidRPr="003F5239">
              <w:rPr>
                <w:rStyle w:val="Hyperlink"/>
              </w:rPr>
              <w:t>5.8</w:t>
            </w:r>
            <w:r w:rsidR="00E55BBB">
              <w:rPr>
                <w:rFonts w:eastAsiaTheme="minorEastAsia"/>
                <w:color w:val="auto"/>
                <w:sz w:val="22"/>
                <w:szCs w:val="22"/>
                <w:lang w:val="nl-NL" w:eastAsia="nl-NL"/>
              </w:rPr>
              <w:tab/>
            </w:r>
            <w:r w:rsidR="00E55BBB" w:rsidRPr="003F5239">
              <w:rPr>
                <w:rStyle w:val="Hyperlink"/>
              </w:rPr>
              <w:t>Kwaliteitseisen</w:t>
            </w:r>
            <w:r w:rsidR="00E55BBB">
              <w:rPr>
                <w:webHidden/>
              </w:rPr>
              <w:tab/>
            </w:r>
            <w:r w:rsidR="00E55BBB">
              <w:rPr>
                <w:webHidden/>
              </w:rPr>
              <w:fldChar w:fldCharType="begin"/>
            </w:r>
            <w:r w:rsidR="00E55BBB">
              <w:rPr>
                <w:webHidden/>
              </w:rPr>
              <w:instrText xml:space="preserve"> PAGEREF _Toc1022832 \h </w:instrText>
            </w:r>
            <w:r w:rsidR="00E55BBB">
              <w:rPr>
                <w:webHidden/>
              </w:rPr>
            </w:r>
            <w:r w:rsidR="00E55BBB">
              <w:rPr>
                <w:webHidden/>
              </w:rPr>
              <w:fldChar w:fldCharType="separate"/>
            </w:r>
            <w:r w:rsidR="00E55BBB">
              <w:rPr>
                <w:webHidden/>
              </w:rPr>
              <w:t>15</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33" w:history="1">
            <w:r w:rsidR="00E55BBB" w:rsidRPr="003F5239">
              <w:rPr>
                <w:rStyle w:val="Hyperlink"/>
              </w:rPr>
              <w:t>5.9</w:t>
            </w:r>
            <w:r w:rsidR="00E55BBB">
              <w:rPr>
                <w:rFonts w:eastAsiaTheme="minorEastAsia"/>
                <w:color w:val="auto"/>
                <w:sz w:val="22"/>
                <w:szCs w:val="22"/>
                <w:lang w:val="nl-NL" w:eastAsia="nl-NL"/>
              </w:rPr>
              <w:tab/>
            </w:r>
            <w:r w:rsidR="00E55BBB" w:rsidRPr="003F5239">
              <w:rPr>
                <w:rStyle w:val="Hyperlink"/>
              </w:rPr>
              <w:t>Uitgangspunten</w:t>
            </w:r>
            <w:r w:rsidR="00E55BBB">
              <w:rPr>
                <w:webHidden/>
              </w:rPr>
              <w:tab/>
            </w:r>
            <w:r w:rsidR="00E55BBB">
              <w:rPr>
                <w:webHidden/>
              </w:rPr>
              <w:fldChar w:fldCharType="begin"/>
            </w:r>
            <w:r w:rsidR="00E55BBB">
              <w:rPr>
                <w:webHidden/>
              </w:rPr>
              <w:instrText xml:space="preserve"> PAGEREF _Toc1022833 \h </w:instrText>
            </w:r>
            <w:r w:rsidR="00E55BBB">
              <w:rPr>
                <w:webHidden/>
              </w:rPr>
            </w:r>
            <w:r w:rsidR="00E55BBB">
              <w:rPr>
                <w:webHidden/>
              </w:rPr>
              <w:fldChar w:fldCharType="separate"/>
            </w:r>
            <w:r w:rsidR="00E55BBB">
              <w:rPr>
                <w:webHidden/>
              </w:rPr>
              <w:t>16</w:t>
            </w:r>
            <w:r w:rsidR="00E55BBB">
              <w:rPr>
                <w:webHidden/>
              </w:rPr>
              <w:fldChar w:fldCharType="end"/>
            </w:r>
          </w:hyperlink>
        </w:p>
        <w:p w:rsidR="00E55BBB" w:rsidRDefault="00BB4F2C">
          <w:pPr>
            <w:pStyle w:val="TOC1"/>
            <w:rPr>
              <w:b w:val="0"/>
              <w:color w:val="auto"/>
              <w:sz w:val="22"/>
              <w:lang w:val="nl-NL"/>
            </w:rPr>
          </w:pPr>
          <w:hyperlink w:anchor="_Toc1022834" w:history="1">
            <w:r w:rsidR="00E55BBB" w:rsidRPr="003F5239">
              <w:rPr>
                <w:rStyle w:val="Hyperlink"/>
              </w:rPr>
              <w:t>6.</w:t>
            </w:r>
            <w:r w:rsidR="00E55BBB">
              <w:rPr>
                <w:b w:val="0"/>
                <w:color w:val="auto"/>
                <w:sz w:val="22"/>
                <w:lang w:val="nl-NL"/>
              </w:rPr>
              <w:tab/>
            </w:r>
            <w:r w:rsidR="00E55BBB" w:rsidRPr="003F5239">
              <w:rPr>
                <w:rStyle w:val="Hyperlink"/>
              </w:rPr>
              <w:t>Financiën en Risico’s</w:t>
            </w:r>
            <w:r w:rsidR="00E55BBB">
              <w:rPr>
                <w:webHidden/>
              </w:rPr>
              <w:tab/>
            </w:r>
            <w:r w:rsidR="00E55BBB">
              <w:rPr>
                <w:webHidden/>
              </w:rPr>
              <w:fldChar w:fldCharType="begin"/>
            </w:r>
            <w:r w:rsidR="00E55BBB">
              <w:rPr>
                <w:webHidden/>
              </w:rPr>
              <w:instrText xml:space="preserve"> PAGEREF _Toc1022834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35" w:history="1">
            <w:r w:rsidR="00E55BBB" w:rsidRPr="003F5239">
              <w:rPr>
                <w:rStyle w:val="Hyperlink"/>
              </w:rPr>
              <w:t>6.1</w:t>
            </w:r>
            <w:r w:rsidR="00E55BBB">
              <w:rPr>
                <w:rFonts w:eastAsiaTheme="minorEastAsia"/>
                <w:color w:val="auto"/>
                <w:sz w:val="22"/>
                <w:szCs w:val="22"/>
                <w:lang w:val="nl-NL" w:eastAsia="nl-NL"/>
              </w:rPr>
              <w:tab/>
            </w:r>
            <w:r w:rsidR="00E55BBB" w:rsidRPr="003F5239">
              <w:rPr>
                <w:rStyle w:val="Hyperlink"/>
              </w:rPr>
              <w:t>Kostenbudget</w:t>
            </w:r>
            <w:r w:rsidR="00E55BBB">
              <w:rPr>
                <w:webHidden/>
              </w:rPr>
              <w:tab/>
            </w:r>
            <w:r w:rsidR="00E55BBB">
              <w:rPr>
                <w:webHidden/>
              </w:rPr>
              <w:fldChar w:fldCharType="begin"/>
            </w:r>
            <w:r w:rsidR="00E55BBB">
              <w:rPr>
                <w:webHidden/>
              </w:rPr>
              <w:instrText xml:space="preserve"> PAGEREF _Toc1022835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36" w:history="1">
            <w:r w:rsidR="00E55BBB" w:rsidRPr="003F5239">
              <w:rPr>
                <w:rStyle w:val="Hyperlink"/>
              </w:rPr>
              <w:t>6.2</w:t>
            </w:r>
            <w:r w:rsidR="00E55BBB">
              <w:rPr>
                <w:rFonts w:eastAsiaTheme="minorEastAsia"/>
                <w:color w:val="auto"/>
                <w:sz w:val="22"/>
                <w:szCs w:val="22"/>
                <w:lang w:val="nl-NL" w:eastAsia="nl-NL"/>
              </w:rPr>
              <w:tab/>
            </w:r>
            <w:r w:rsidR="00E55BBB" w:rsidRPr="003F5239">
              <w:rPr>
                <w:rStyle w:val="Hyperlink"/>
              </w:rPr>
              <w:t>Risico’s en uitwijk activiteiten</w:t>
            </w:r>
            <w:r w:rsidR="00E55BBB">
              <w:rPr>
                <w:webHidden/>
              </w:rPr>
              <w:tab/>
            </w:r>
            <w:r w:rsidR="00E55BBB">
              <w:rPr>
                <w:webHidden/>
              </w:rPr>
              <w:fldChar w:fldCharType="begin"/>
            </w:r>
            <w:r w:rsidR="00E55BBB">
              <w:rPr>
                <w:webHidden/>
              </w:rPr>
              <w:instrText xml:space="preserve"> PAGEREF _Toc1022836 \h </w:instrText>
            </w:r>
            <w:r w:rsidR="00E55BBB">
              <w:rPr>
                <w:webHidden/>
              </w:rPr>
            </w:r>
            <w:r w:rsidR="00E55BBB">
              <w:rPr>
                <w:webHidden/>
              </w:rPr>
              <w:fldChar w:fldCharType="separate"/>
            </w:r>
            <w:r w:rsidR="00E55BBB">
              <w:rPr>
                <w:webHidden/>
              </w:rPr>
              <w:t>17</w:t>
            </w:r>
            <w:r w:rsidR="00E55BBB">
              <w:rPr>
                <w:webHidden/>
              </w:rPr>
              <w:fldChar w:fldCharType="end"/>
            </w:r>
          </w:hyperlink>
        </w:p>
        <w:p w:rsidR="00E55BBB" w:rsidRDefault="00BB4F2C">
          <w:pPr>
            <w:pStyle w:val="TOC1"/>
            <w:rPr>
              <w:b w:val="0"/>
              <w:color w:val="auto"/>
              <w:sz w:val="22"/>
              <w:lang w:val="nl-NL"/>
            </w:rPr>
          </w:pPr>
          <w:hyperlink w:anchor="_Toc1022837" w:history="1">
            <w:r w:rsidR="00E55BBB" w:rsidRPr="003F5239">
              <w:rPr>
                <w:rStyle w:val="Hyperlink"/>
              </w:rPr>
              <w:t>7.</w:t>
            </w:r>
            <w:r w:rsidR="00E55BBB">
              <w:rPr>
                <w:b w:val="0"/>
                <w:color w:val="auto"/>
                <w:sz w:val="22"/>
                <w:lang w:val="nl-NL"/>
              </w:rPr>
              <w:tab/>
            </w:r>
            <w:r w:rsidR="00E55BBB" w:rsidRPr="003F5239">
              <w:rPr>
                <w:rStyle w:val="Hyperlink"/>
              </w:rPr>
              <w:t>Aanpak</w:t>
            </w:r>
            <w:r w:rsidR="00E55BBB">
              <w:rPr>
                <w:webHidden/>
              </w:rPr>
              <w:tab/>
            </w:r>
            <w:r w:rsidR="00E55BBB">
              <w:rPr>
                <w:webHidden/>
              </w:rPr>
              <w:fldChar w:fldCharType="begin"/>
            </w:r>
            <w:r w:rsidR="00E55BBB">
              <w:rPr>
                <w:webHidden/>
              </w:rPr>
              <w:instrText xml:space="preserve"> PAGEREF _Toc1022837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38" w:history="1">
            <w:r w:rsidR="00E55BBB" w:rsidRPr="003F5239">
              <w:rPr>
                <w:rStyle w:val="Hyperlink"/>
              </w:rPr>
              <w:t>7.1</w:t>
            </w:r>
            <w:r w:rsidR="00E55BBB">
              <w:rPr>
                <w:rFonts w:eastAsiaTheme="minorEastAsia"/>
                <w:color w:val="auto"/>
                <w:sz w:val="22"/>
                <w:szCs w:val="22"/>
                <w:lang w:val="nl-NL" w:eastAsia="nl-NL"/>
              </w:rPr>
              <w:tab/>
            </w:r>
            <w:r w:rsidR="00E55BBB" w:rsidRPr="003F5239">
              <w:rPr>
                <w:rStyle w:val="Hyperlink"/>
              </w:rPr>
              <w:t>Fases</w:t>
            </w:r>
            <w:r w:rsidR="00E55BBB">
              <w:rPr>
                <w:webHidden/>
              </w:rPr>
              <w:tab/>
            </w:r>
            <w:r w:rsidR="00E55BBB">
              <w:rPr>
                <w:webHidden/>
              </w:rPr>
              <w:fldChar w:fldCharType="begin"/>
            </w:r>
            <w:r w:rsidR="00E55BBB">
              <w:rPr>
                <w:webHidden/>
              </w:rPr>
              <w:instrText xml:space="preserve"> PAGEREF _Toc1022838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39" w:history="1">
            <w:r w:rsidR="00E55BBB" w:rsidRPr="003F5239">
              <w:rPr>
                <w:rStyle w:val="Hyperlink"/>
              </w:rPr>
              <w:t>7.1.1</w:t>
            </w:r>
            <w:r w:rsidR="00E55BBB">
              <w:rPr>
                <w:rFonts w:eastAsiaTheme="minorEastAsia"/>
                <w:color w:val="auto"/>
                <w:sz w:val="22"/>
                <w:szCs w:val="22"/>
                <w:lang w:val="nl-NL" w:eastAsia="nl-NL"/>
              </w:rPr>
              <w:tab/>
            </w:r>
            <w:r w:rsidR="00E55BBB" w:rsidRPr="003F5239">
              <w:rPr>
                <w:rStyle w:val="Hyperlink"/>
              </w:rPr>
              <w:t>Initialisatie- en onderzoeksfase</w:t>
            </w:r>
            <w:r w:rsidR="00E55BBB">
              <w:rPr>
                <w:webHidden/>
              </w:rPr>
              <w:tab/>
            </w:r>
            <w:r w:rsidR="00E55BBB">
              <w:rPr>
                <w:webHidden/>
              </w:rPr>
              <w:fldChar w:fldCharType="begin"/>
            </w:r>
            <w:r w:rsidR="00E55BBB">
              <w:rPr>
                <w:webHidden/>
              </w:rPr>
              <w:instrText xml:space="preserve"> PAGEREF _Toc1022839 \h </w:instrText>
            </w:r>
            <w:r w:rsidR="00E55BBB">
              <w:rPr>
                <w:webHidden/>
              </w:rPr>
            </w:r>
            <w:r w:rsidR="00E55BBB">
              <w:rPr>
                <w:webHidden/>
              </w:rPr>
              <w:fldChar w:fldCharType="separate"/>
            </w:r>
            <w:r w:rsidR="00E55BBB">
              <w:rPr>
                <w:webHidden/>
              </w:rPr>
              <w:t>18</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40" w:history="1">
            <w:r w:rsidR="00E55BBB" w:rsidRPr="003F5239">
              <w:rPr>
                <w:rStyle w:val="Hyperlink"/>
              </w:rPr>
              <w:t>7.1.2</w:t>
            </w:r>
            <w:r w:rsidR="00E55BBB">
              <w:rPr>
                <w:rFonts w:eastAsiaTheme="minorEastAsia"/>
                <w:color w:val="auto"/>
                <w:sz w:val="22"/>
                <w:szCs w:val="22"/>
                <w:lang w:val="nl-NL" w:eastAsia="nl-NL"/>
              </w:rPr>
              <w:tab/>
            </w:r>
            <w:r w:rsidR="00E55BBB" w:rsidRPr="003F5239">
              <w:rPr>
                <w:rStyle w:val="Hyperlink"/>
              </w:rPr>
              <w:t>Ontwikkelfase</w:t>
            </w:r>
            <w:r w:rsidR="00E55BBB">
              <w:rPr>
                <w:webHidden/>
              </w:rPr>
              <w:tab/>
            </w:r>
            <w:r w:rsidR="00E55BBB">
              <w:rPr>
                <w:webHidden/>
              </w:rPr>
              <w:fldChar w:fldCharType="begin"/>
            </w:r>
            <w:r w:rsidR="00E55BBB">
              <w:rPr>
                <w:webHidden/>
              </w:rPr>
              <w:instrText xml:space="preserve"> PAGEREF _Toc1022840 \h </w:instrText>
            </w:r>
            <w:r w:rsidR="00E55BBB">
              <w:rPr>
                <w:webHidden/>
              </w:rPr>
            </w:r>
            <w:r w:rsidR="00E55BBB">
              <w:rPr>
                <w:webHidden/>
              </w:rPr>
              <w:fldChar w:fldCharType="separate"/>
            </w:r>
            <w:r w:rsidR="00E55BBB">
              <w:rPr>
                <w:webHidden/>
              </w:rPr>
              <w:t>19</w:t>
            </w:r>
            <w:r w:rsidR="00E55BBB">
              <w:rPr>
                <w:webHidden/>
              </w:rPr>
              <w:fldChar w:fldCharType="end"/>
            </w:r>
          </w:hyperlink>
        </w:p>
        <w:p w:rsidR="00E55BBB" w:rsidRDefault="00BB4F2C">
          <w:pPr>
            <w:pStyle w:val="TOC3"/>
            <w:tabs>
              <w:tab w:val="left" w:pos="1985"/>
            </w:tabs>
            <w:rPr>
              <w:rFonts w:eastAsiaTheme="minorEastAsia"/>
              <w:color w:val="auto"/>
              <w:sz w:val="22"/>
              <w:szCs w:val="22"/>
              <w:lang w:val="nl-NL" w:eastAsia="nl-NL"/>
            </w:rPr>
          </w:pPr>
          <w:hyperlink w:anchor="_Toc1022841" w:history="1">
            <w:r w:rsidR="00E55BBB" w:rsidRPr="003F5239">
              <w:rPr>
                <w:rStyle w:val="Hyperlink"/>
              </w:rPr>
              <w:t>7.1.3</w:t>
            </w:r>
            <w:r w:rsidR="00E55BBB">
              <w:rPr>
                <w:rFonts w:eastAsiaTheme="minorEastAsia"/>
                <w:color w:val="auto"/>
                <w:sz w:val="22"/>
                <w:szCs w:val="22"/>
                <w:lang w:val="nl-NL" w:eastAsia="nl-NL"/>
              </w:rPr>
              <w:tab/>
            </w:r>
            <w:r w:rsidR="00E55BBB" w:rsidRPr="003F5239">
              <w:rPr>
                <w:rStyle w:val="Hyperlink"/>
              </w:rPr>
              <w:t>Oplever- en evaluatiefase</w:t>
            </w:r>
            <w:r w:rsidR="00E55BBB">
              <w:rPr>
                <w:webHidden/>
              </w:rPr>
              <w:tab/>
            </w:r>
            <w:r w:rsidR="00E55BBB">
              <w:rPr>
                <w:webHidden/>
              </w:rPr>
              <w:fldChar w:fldCharType="begin"/>
            </w:r>
            <w:r w:rsidR="00E55BBB">
              <w:rPr>
                <w:webHidden/>
              </w:rPr>
              <w:instrText xml:space="preserve"> PAGEREF _Toc1022841 \h </w:instrText>
            </w:r>
            <w:r w:rsidR="00E55BBB">
              <w:rPr>
                <w:webHidden/>
              </w:rPr>
            </w:r>
            <w:r w:rsidR="00E55BBB">
              <w:rPr>
                <w:webHidden/>
              </w:rPr>
              <w:fldChar w:fldCharType="separate"/>
            </w:r>
            <w:r w:rsidR="00E55BBB">
              <w:rPr>
                <w:webHidden/>
              </w:rPr>
              <w:t>19</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2" w:history="1">
            <w:r w:rsidR="00E55BBB" w:rsidRPr="003F5239">
              <w:rPr>
                <w:rStyle w:val="Hyperlink"/>
              </w:rPr>
              <w:t>7.2</w:t>
            </w:r>
            <w:r w:rsidR="00E55BBB">
              <w:rPr>
                <w:rFonts w:eastAsiaTheme="minorEastAsia"/>
                <w:color w:val="auto"/>
                <w:sz w:val="22"/>
                <w:szCs w:val="22"/>
                <w:lang w:val="nl-NL" w:eastAsia="nl-NL"/>
              </w:rPr>
              <w:tab/>
            </w:r>
            <w:r w:rsidR="00E55BBB" w:rsidRPr="003F5239">
              <w:rPr>
                <w:rStyle w:val="Hyperlink"/>
              </w:rPr>
              <w:t>Tijdlijn en opleverfases</w:t>
            </w:r>
            <w:r w:rsidR="00E55BBB">
              <w:rPr>
                <w:webHidden/>
              </w:rPr>
              <w:tab/>
            </w:r>
            <w:r w:rsidR="00E55BBB">
              <w:rPr>
                <w:webHidden/>
              </w:rPr>
              <w:fldChar w:fldCharType="begin"/>
            </w:r>
            <w:r w:rsidR="00E55BBB">
              <w:rPr>
                <w:webHidden/>
              </w:rPr>
              <w:instrText xml:space="preserve"> PAGEREF _Toc1022842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3" w:history="1">
            <w:r w:rsidR="00E55BBB" w:rsidRPr="003F5239">
              <w:rPr>
                <w:rStyle w:val="Hyperlink"/>
              </w:rPr>
              <w:t>7.3</w:t>
            </w:r>
            <w:r w:rsidR="00E55BBB">
              <w:rPr>
                <w:rFonts w:eastAsiaTheme="minorEastAsia"/>
                <w:color w:val="auto"/>
                <w:sz w:val="22"/>
                <w:szCs w:val="22"/>
                <w:lang w:val="nl-NL" w:eastAsia="nl-NL"/>
              </w:rPr>
              <w:tab/>
            </w:r>
            <w:r w:rsidR="00E55BBB" w:rsidRPr="003F5239">
              <w:rPr>
                <w:rStyle w:val="Hyperlink"/>
              </w:rPr>
              <w:t>Belangrijke datums</w:t>
            </w:r>
            <w:r w:rsidR="00E55BBB">
              <w:rPr>
                <w:webHidden/>
              </w:rPr>
              <w:tab/>
            </w:r>
            <w:r w:rsidR="00E55BBB">
              <w:rPr>
                <w:webHidden/>
              </w:rPr>
              <w:fldChar w:fldCharType="begin"/>
            </w:r>
            <w:r w:rsidR="00E55BBB">
              <w:rPr>
                <w:webHidden/>
              </w:rPr>
              <w:instrText xml:space="preserve"> PAGEREF _Toc1022843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4" w:history="1">
            <w:r w:rsidR="00E55BBB" w:rsidRPr="003F5239">
              <w:rPr>
                <w:rStyle w:val="Hyperlink"/>
              </w:rPr>
              <w:t>7.4</w:t>
            </w:r>
            <w:r w:rsidR="00E55BBB">
              <w:rPr>
                <w:rFonts w:eastAsiaTheme="minorEastAsia"/>
                <w:color w:val="auto"/>
                <w:sz w:val="22"/>
                <w:szCs w:val="22"/>
                <w:lang w:val="nl-NL" w:eastAsia="nl-NL"/>
              </w:rPr>
              <w:tab/>
            </w:r>
            <w:r w:rsidR="00E55BBB" w:rsidRPr="003F5239">
              <w:rPr>
                <w:rStyle w:val="Hyperlink"/>
              </w:rPr>
              <w:t>Middelen</w:t>
            </w:r>
            <w:r w:rsidR="00E55BBB">
              <w:rPr>
                <w:webHidden/>
              </w:rPr>
              <w:tab/>
            </w:r>
            <w:r w:rsidR="00E55BBB">
              <w:rPr>
                <w:webHidden/>
              </w:rPr>
              <w:fldChar w:fldCharType="begin"/>
            </w:r>
            <w:r w:rsidR="00E55BBB">
              <w:rPr>
                <w:webHidden/>
              </w:rPr>
              <w:instrText xml:space="preserve"> PAGEREF _Toc1022844 \h </w:instrText>
            </w:r>
            <w:r w:rsidR="00E55BBB">
              <w:rPr>
                <w:webHidden/>
              </w:rPr>
            </w:r>
            <w:r w:rsidR="00E55BBB">
              <w:rPr>
                <w:webHidden/>
              </w:rPr>
              <w:fldChar w:fldCharType="separate"/>
            </w:r>
            <w:r w:rsidR="00E55BBB">
              <w:rPr>
                <w:webHidden/>
              </w:rPr>
              <w:t>20</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5" w:history="1">
            <w:r w:rsidR="00E55BBB" w:rsidRPr="003F5239">
              <w:rPr>
                <w:rStyle w:val="Hyperlink"/>
              </w:rPr>
              <w:t>7.5</w:t>
            </w:r>
            <w:r w:rsidR="00E55BBB">
              <w:rPr>
                <w:rFonts w:eastAsiaTheme="minorEastAsia"/>
                <w:color w:val="auto"/>
                <w:sz w:val="22"/>
                <w:szCs w:val="22"/>
                <w:lang w:val="nl-NL" w:eastAsia="nl-NL"/>
              </w:rPr>
              <w:tab/>
            </w:r>
            <w:r w:rsidR="00E55BBB" w:rsidRPr="003F5239">
              <w:rPr>
                <w:rStyle w:val="Hyperlink"/>
              </w:rPr>
              <w:t>Backlog in grote lijnen</w:t>
            </w:r>
            <w:r w:rsidR="00E55BBB">
              <w:rPr>
                <w:webHidden/>
              </w:rPr>
              <w:tab/>
            </w:r>
            <w:r w:rsidR="00E55BBB">
              <w:rPr>
                <w:webHidden/>
              </w:rPr>
              <w:fldChar w:fldCharType="begin"/>
            </w:r>
            <w:r w:rsidR="00E55BBB">
              <w:rPr>
                <w:webHidden/>
              </w:rPr>
              <w:instrText xml:space="preserve"> PAGEREF _Toc1022845 \h </w:instrText>
            </w:r>
            <w:r w:rsidR="00E55BBB">
              <w:rPr>
                <w:webHidden/>
              </w:rPr>
            </w:r>
            <w:r w:rsidR="00E55BBB">
              <w:rPr>
                <w:webHidden/>
              </w:rPr>
              <w:fldChar w:fldCharType="separate"/>
            </w:r>
            <w:r w:rsidR="00E55BBB">
              <w:rPr>
                <w:webHidden/>
              </w:rPr>
              <w:t>21</w:t>
            </w:r>
            <w:r w:rsidR="00E55BBB">
              <w:rPr>
                <w:webHidden/>
              </w:rPr>
              <w:fldChar w:fldCharType="end"/>
            </w:r>
          </w:hyperlink>
        </w:p>
        <w:p w:rsidR="00E55BBB" w:rsidRDefault="00BB4F2C">
          <w:pPr>
            <w:pStyle w:val="TOC1"/>
            <w:rPr>
              <w:b w:val="0"/>
              <w:color w:val="auto"/>
              <w:sz w:val="22"/>
              <w:lang w:val="nl-NL"/>
            </w:rPr>
          </w:pPr>
          <w:hyperlink w:anchor="_Toc1022846" w:history="1">
            <w:r w:rsidR="00E55BBB" w:rsidRPr="003F5239">
              <w:rPr>
                <w:rStyle w:val="Hyperlink"/>
              </w:rPr>
              <w:t>8.</w:t>
            </w:r>
            <w:r w:rsidR="00E55BBB">
              <w:rPr>
                <w:b w:val="0"/>
                <w:color w:val="auto"/>
                <w:sz w:val="22"/>
                <w:lang w:val="nl-NL"/>
              </w:rPr>
              <w:tab/>
            </w:r>
            <w:r w:rsidR="00E55BBB" w:rsidRPr="003F5239">
              <w:rPr>
                <w:rStyle w:val="Hyperlink"/>
              </w:rPr>
              <w:t>Testaanpak en gitflow</w:t>
            </w:r>
            <w:r w:rsidR="00E55BBB">
              <w:rPr>
                <w:webHidden/>
              </w:rPr>
              <w:tab/>
            </w:r>
            <w:r w:rsidR="00E55BBB">
              <w:rPr>
                <w:webHidden/>
              </w:rPr>
              <w:fldChar w:fldCharType="begin"/>
            </w:r>
            <w:r w:rsidR="00E55BBB">
              <w:rPr>
                <w:webHidden/>
              </w:rPr>
              <w:instrText xml:space="preserve"> PAGEREF _Toc1022846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7" w:history="1">
            <w:r w:rsidR="00E55BBB" w:rsidRPr="003F5239">
              <w:rPr>
                <w:rStyle w:val="Hyperlink"/>
              </w:rPr>
              <w:t>8.1</w:t>
            </w:r>
            <w:r w:rsidR="00E55BBB">
              <w:rPr>
                <w:rFonts w:eastAsiaTheme="minorEastAsia"/>
                <w:color w:val="auto"/>
                <w:sz w:val="22"/>
                <w:szCs w:val="22"/>
                <w:lang w:val="nl-NL" w:eastAsia="nl-NL"/>
              </w:rPr>
              <w:tab/>
            </w:r>
            <w:r w:rsidR="00E55BBB" w:rsidRPr="003F5239">
              <w:rPr>
                <w:rStyle w:val="Hyperlink"/>
              </w:rPr>
              <w:t>Gebruikerstesten</w:t>
            </w:r>
            <w:r w:rsidR="00E55BBB">
              <w:rPr>
                <w:webHidden/>
              </w:rPr>
              <w:tab/>
            </w:r>
            <w:r w:rsidR="00E55BBB">
              <w:rPr>
                <w:webHidden/>
              </w:rPr>
              <w:fldChar w:fldCharType="begin"/>
            </w:r>
            <w:r w:rsidR="00E55BBB">
              <w:rPr>
                <w:webHidden/>
              </w:rPr>
              <w:instrText xml:space="preserve"> PAGEREF _Toc1022847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8" w:history="1">
            <w:r w:rsidR="00E55BBB" w:rsidRPr="003F5239">
              <w:rPr>
                <w:rStyle w:val="Hyperlink"/>
              </w:rPr>
              <w:t>8.2</w:t>
            </w:r>
            <w:r w:rsidR="00E55BBB">
              <w:rPr>
                <w:rFonts w:eastAsiaTheme="minorEastAsia"/>
                <w:color w:val="auto"/>
                <w:sz w:val="22"/>
                <w:szCs w:val="22"/>
                <w:lang w:val="nl-NL" w:eastAsia="nl-NL"/>
              </w:rPr>
              <w:tab/>
            </w:r>
            <w:r w:rsidR="00E55BBB" w:rsidRPr="003F5239">
              <w:rPr>
                <w:rStyle w:val="Hyperlink"/>
              </w:rPr>
              <w:t>Broncode testen en omgeving</w:t>
            </w:r>
            <w:r w:rsidR="00E55BBB">
              <w:rPr>
                <w:webHidden/>
              </w:rPr>
              <w:tab/>
            </w:r>
            <w:r w:rsidR="00E55BBB">
              <w:rPr>
                <w:webHidden/>
              </w:rPr>
              <w:fldChar w:fldCharType="begin"/>
            </w:r>
            <w:r w:rsidR="00E55BBB">
              <w:rPr>
                <w:webHidden/>
              </w:rPr>
              <w:instrText xml:space="preserve"> PAGEREF _Toc1022848 \h </w:instrText>
            </w:r>
            <w:r w:rsidR="00E55BBB">
              <w:rPr>
                <w:webHidden/>
              </w:rPr>
            </w:r>
            <w:r w:rsidR="00E55BBB">
              <w:rPr>
                <w:webHidden/>
              </w:rPr>
              <w:fldChar w:fldCharType="separate"/>
            </w:r>
            <w:r w:rsidR="00E55BBB">
              <w:rPr>
                <w:webHidden/>
              </w:rPr>
              <w:t>22</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49" w:history="1">
            <w:r w:rsidR="00E55BBB" w:rsidRPr="003F5239">
              <w:rPr>
                <w:rStyle w:val="Hyperlink"/>
              </w:rPr>
              <w:t>8.3</w:t>
            </w:r>
            <w:r w:rsidR="00E55BBB">
              <w:rPr>
                <w:rFonts w:eastAsiaTheme="minorEastAsia"/>
                <w:color w:val="auto"/>
                <w:sz w:val="22"/>
                <w:szCs w:val="22"/>
                <w:lang w:val="nl-NL" w:eastAsia="nl-NL"/>
              </w:rPr>
              <w:tab/>
            </w:r>
            <w:r w:rsidR="00E55BBB" w:rsidRPr="003F5239">
              <w:rPr>
                <w:rStyle w:val="Hyperlink"/>
              </w:rPr>
              <w:t>Gitflow</w:t>
            </w:r>
            <w:r w:rsidR="00E55BBB">
              <w:rPr>
                <w:webHidden/>
              </w:rPr>
              <w:tab/>
            </w:r>
            <w:r w:rsidR="00E55BBB">
              <w:rPr>
                <w:webHidden/>
              </w:rPr>
              <w:fldChar w:fldCharType="begin"/>
            </w:r>
            <w:r w:rsidR="00E55BBB">
              <w:rPr>
                <w:webHidden/>
              </w:rPr>
              <w:instrText xml:space="preserve"> PAGEREF _Toc1022849 \h </w:instrText>
            </w:r>
            <w:r w:rsidR="00E55BBB">
              <w:rPr>
                <w:webHidden/>
              </w:rPr>
            </w:r>
            <w:r w:rsidR="00E55BBB">
              <w:rPr>
                <w:webHidden/>
              </w:rPr>
              <w:fldChar w:fldCharType="separate"/>
            </w:r>
            <w:r w:rsidR="00E55BBB">
              <w:rPr>
                <w:webHidden/>
              </w:rPr>
              <w:t>23</w:t>
            </w:r>
            <w:r w:rsidR="00E55BBB">
              <w:rPr>
                <w:webHidden/>
              </w:rPr>
              <w:fldChar w:fldCharType="end"/>
            </w:r>
          </w:hyperlink>
        </w:p>
        <w:p w:rsidR="00E55BBB" w:rsidRDefault="00BB4F2C">
          <w:pPr>
            <w:pStyle w:val="TOC1"/>
            <w:rPr>
              <w:b w:val="0"/>
              <w:color w:val="auto"/>
              <w:sz w:val="22"/>
              <w:lang w:val="nl-NL"/>
            </w:rPr>
          </w:pPr>
          <w:hyperlink w:anchor="_Toc1022850" w:history="1">
            <w:r w:rsidR="00E55BBB" w:rsidRPr="003F5239">
              <w:rPr>
                <w:rStyle w:val="Hyperlink"/>
              </w:rPr>
              <w:t>9.</w:t>
            </w:r>
            <w:r w:rsidR="00E55BBB">
              <w:rPr>
                <w:b w:val="0"/>
                <w:color w:val="auto"/>
                <w:sz w:val="22"/>
                <w:lang w:val="nl-NL"/>
              </w:rPr>
              <w:tab/>
            </w:r>
            <w:r w:rsidR="00E55BBB" w:rsidRPr="003F5239">
              <w:rPr>
                <w:rStyle w:val="Hyperlink"/>
              </w:rPr>
              <w:t>Projectorganisatie</w:t>
            </w:r>
            <w:r w:rsidR="00E55BBB">
              <w:rPr>
                <w:webHidden/>
              </w:rPr>
              <w:tab/>
            </w:r>
            <w:r w:rsidR="00E55BBB">
              <w:rPr>
                <w:webHidden/>
              </w:rPr>
              <w:fldChar w:fldCharType="begin"/>
            </w:r>
            <w:r w:rsidR="00E55BBB">
              <w:rPr>
                <w:webHidden/>
              </w:rPr>
              <w:instrText xml:space="preserve"> PAGEREF _Toc1022850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51" w:history="1">
            <w:r w:rsidR="00E55BBB" w:rsidRPr="003F5239">
              <w:rPr>
                <w:rStyle w:val="Hyperlink"/>
              </w:rPr>
              <w:t>9.1</w:t>
            </w:r>
            <w:r w:rsidR="00E55BBB">
              <w:rPr>
                <w:rFonts w:eastAsiaTheme="minorEastAsia"/>
                <w:color w:val="auto"/>
                <w:sz w:val="22"/>
                <w:szCs w:val="22"/>
                <w:lang w:val="nl-NL" w:eastAsia="nl-NL"/>
              </w:rPr>
              <w:tab/>
            </w:r>
            <w:r w:rsidR="00E55BBB" w:rsidRPr="003F5239">
              <w:rPr>
                <w:rStyle w:val="Hyperlink"/>
              </w:rPr>
              <w:t>Teamleden</w:t>
            </w:r>
            <w:r w:rsidR="00E55BBB">
              <w:rPr>
                <w:webHidden/>
              </w:rPr>
              <w:tab/>
            </w:r>
            <w:r w:rsidR="00E55BBB">
              <w:rPr>
                <w:webHidden/>
              </w:rPr>
              <w:fldChar w:fldCharType="begin"/>
            </w:r>
            <w:r w:rsidR="00E55BBB">
              <w:rPr>
                <w:webHidden/>
              </w:rPr>
              <w:instrText xml:space="preserve"> PAGEREF _Toc1022851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BB4F2C">
          <w:pPr>
            <w:pStyle w:val="TOC2"/>
            <w:rPr>
              <w:rFonts w:eastAsiaTheme="minorEastAsia"/>
              <w:color w:val="auto"/>
              <w:sz w:val="22"/>
              <w:szCs w:val="22"/>
              <w:lang w:val="nl-NL" w:eastAsia="nl-NL"/>
            </w:rPr>
          </w:pPr>
          <w:hyperlink w:anchor="_Toc1022852" w:history="1">
            <w:r w:rsidR="00E55BBB" w:rsidRPr="003F5239">
              <w:rPr>
                <w:rStyle w:val="Hyperlink"/>
              </w:rPr>
              <w:t>9.2</w:t>
            </w:r>
            <w:r w:rsidR="00E55BBB">
              <w:rPr>
                <w:rFonts w:eastAsiaTheme="minorEastAsia"/>
                <w:color w:val="auto"/>
                <w:sz w:val="22"/>
                <w:szCs w:val="22"/>
                <w:lang w:val="nl-NL" w:eastAsia="nl-NL"/>
              </w:rPr>
              <w:tab/>
            </w:r>
            <w:r w:rsidR="00E55BBB" w:rsidRPr="003F5239">
              <w:rPr>
                <w:rStyle w:val="Hyperlink"/>
              </w:rPr>
              <w:t>Communicatie</w:t>
            </w:r>
            <w:r w:rsidR="00E55BBB">
              <w:rPr>
                <w:webHidden/>
              </w:rPr>
              <w:tab/>
            </w:r>
            <w:r w:rsidR="00E55BBB">
              <w:rPr>
                <w:webHidden/>
              </w:rPr>
              <w:fldChar w:fldCharType="begin"/>
            </w:r>
            <w:r w:rsidR="00E55BBB">
              <w:rPr>
                <w:webHidden/>
              </w:rPr>
              <w:instrText xml:space="preserve"> PAGEREF _Toc1022852 \h </w:instrText>
            </w:r>
            <w:r w:rsidR="00E55BBB">
              <w:rPr>
                <w:webHidden/>
              </w:rPr>
            </w:r>
            <w:r w:rsidR="00E55BBB">
              <w:rPr>
                <w:webHidden/>
              </w:rPr>
              <w:fldChar w:fldCharType="separate"/>
            </w:r>
            <w:r w:rsidR="00E55BBB">
              <w:rPr>
                <w:webHidden/>
              </w:rPr>
              <w:t>24</w:t>
            </w:r>
            <w:r w:rsidR="00E55BBB">
              <w:rPr>
                <w:webHidden/>
              </w:rPr>
              <w:fldChar w:fldCharType="end"/>
            </w:r>
          </w:hyperlink>
        </w:p>
        <w:p w:rsidR="00E55BBB" w:rsidRDefault="00BB4F2C">
          <w:pPr>
            <w:pStyle w:val="TOC1"/>
            <w:rPr>
              <w:b w:val="0"/>
              <w:color w:val="auto"/>
              <w:sz w:val="22"/>
              <w:lang w:val="nl-NL"/>
            </w:rPr>
          </w:pPr>
          <w:hyperlink w:anchor="_Toc1022853" w:history="1">
            <w:r w:rsidR="00E55BBB" w:rsidRPr="003F5239">
              <w:rPr>
                <w:rStyle w:val="Hyperlink"/>
              </w:rPr>
              <w:t>10.</w:t>
            </w:r>
            <w:r w:rsidR="00E55BBB">
              <w:rPr>
                <w:b w:val="0"/>
                <w:color w:val="auto"/>
                <w:sz w:val="22"/>
                <w:lang w:val="nl-NL"/>
              </w:rPr>
              <w:tab/>
            </w:r>
            <w:r w:rsidR="00E55BBB" w:rsidRPr="003F5239">
              <w:rPr>
                <w:rStyle w:val="Hyperlink"/>
              </w:rPr>
              <w:t>Bronnen</w:t>
            </w:r>
            <w:r w:rsidR="00E55BBB">
              <w:rPr>
                <w:webHidden/>
              </w:rPr>
              <w:tab/>
            </w:r>
            <w:r w:rsidR="00E55BBB">
              <w:rPr>
                <w:webHidden/>
              </w:rPr>
              <w:fldChar w:fldCharType="begin"/>
            </w:r>
            <w:r w:rsidR="00E55BBB">
              <w:rPr>
                <w:webHidden/>
              </w:rPr>
              <w:instrText xml:space="preserve"> PAGEREF _Toc1022853 \h </w:instrText>
            </w:r>
            <w:r w:rsidR="00E55BBB">
              <w:rPr>
                <w:webHidden/>
              </w:rPr>
            </w:r>
            <w:r w:rsidR="00E55BBB">
              <w:rPr>
                <w:webHidden/>
              </w:rPr>
              <w:fldChar w:fldCharType="separate"/>
            </w:r>
            <w:r w:rsidR="00E55BBB">
              <w:rPr>
                <w:webHidden/>
              </w:rPr>
              <w:t>25</w:t>
            </w:r>
            <w:r w:rsidR="00E55BBB">
              <w:rPr>
                <w:webHidden/>
              </w:rPr>
              <w:fldChar w:fldCharType="end"/>
            </w:r>
          </w:hyperlink>
        </w:p>
        <w:p w:rsidR="007613AE" w:rsidRDefault="00DB29C9">
          <w:pPr>
            <w:rPr>
              <w:bCs/>
            </w:rPr>
          </w:pPr>
          <w:r>
            <w:rPr>
              <w:b/>
              <w:bCs/>
            </w:rPr>
            <w:fldChar w:fldCharType="end"/>
          </w:r>
        </w:p>
      </w:sdtContent>
    </w:sdt>
    <w:p w:rsidR="007613AE" w:rsidRDefault="007613AE">
      <w:pPr>
        <w:spacing w:line="259" w:lineRule="auto"/>
        <w:rPr>
          <w:bCs/>
        </w:rPr>
      </w:pPr>
      <w:r>
        <w:rPr>
          <w:bCs/>
        </w:rPr>
        <w:br w:type="page"/>
      </w:r>
    </w:p>
    <w:p w:rsidR="007613AE" w:rsidRPr="00CC7F90" w:rsidRDefault="007613AE" w:rsidP="001D7BE4">
      <w:pPr>
        <w:pStyle w:val="Heading1"/>
        <w:rPr>
          <w:rStyle w:val="Veldnaam"/>
          <w:b/>
        </w:rPr>
      </w:pPr>
      <w:bookmarkStart w:id="2" w:name="_Toc1022816"/>
      <w:r w:rsidRPr="001D7BE4">
        <w:rPr>
          <w:rStyle w:val="Veldnaam"/>
          <w:b/>
        </w:rPr>
        <w:lastRenderedPageBreak/>
        <w:t>Tabellen</w:t>
      </w:r>
      <w:bookmarkEnd w:id="2"/>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"Tabel" </w:instrText>
      </w:r>
      <w:r>
        <w:fldChar w:fldCharType="separate"/>
      </w:r>
      <w:hyperlink w:anchor="_Toc1022854" w:history="1">
        <w:r w:rsidR="00E55BBB" w:rsidRPr="00613991">
          <w:rPr>
            <w:rStyle w:val="Hyperlink"/>
            <w:noProof/>
          </w:rPr>
          <w:t>Tabel 1: opdrachtnemer(s)</w:t>
        </w:r>
        <w:r w:rsidR="00E55BBB">
          <w:rPr>
            <w:noProof/>
            <w:webHidden/>
          </w:rPr>
          <w:tab/>
        </w:r>
        <w:r w:rsidR="00E55BBB">
          <w:rPr>
            <w:noProof/>
            <w:webHidden/>
          </w:rPr>
          <w:fldChar w:fldCharType="begin"/>
        </w:r>
        <w:r w:rsidR="00E55BBB">
          <w:rPr>
            <w:noProof/>
            <w:webHidden/>
          </w:rPr>
          <w:instrText xml:space="preserve"> PAGEREF _Toc1022854 \h </w:instrText>
        </w:r>
        <w:r w:rsidR="00E55BBB">
          <w:rPr>
            <w:noProof/>
            <w:webHidden/>
          </w:rPr>
        </w:r>
        <w:r w:rsidR="00E55BBB">
          <w:rPr>
            <w:noProof/>
            <w:webHidden/>
          </w:rPr>
          <w:fldChar w:fldCharType="separate"/>
        </w:r>
        <w:r w:rsidR="00E55BBB">
          <w:rPr>
            <w:noProof/>
            <w:webHidden/>
          </w:rPr>
          <w:t>9</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55" w:history="1">
        <w:r w:rsidR="00E55BBB" w:rsidRPr="00613991">
          <w:rPr>
            <w:rStyle w:val="Hyperlink"/>
            <w:noProof/>
          </w:rPr>
          <w:t>Tabel 2: opdrachtgevers</w:t>
        </w:r>
        <w:r w:rsidR="00E55BBB">
          <w:rPr>
            <w:noProof/>
            <w:webHidden/>
          </w:rPr>
          <w:tab/>
        </w:r>
        <w:r w:rsidR="00E55BBB">
          <w:rPr>
            <w:noProof/>
            <w:webHidden/>
          </w:rPr>
          <w:fldChar w:fldCharType="begin"/>
        </w:r>
        <w:r w:rsidR="00E55BBB">
          <w:rPr>
            <w:noProof/>
            <w:webHidden/>
          </w:rPr>
          <w:instrText xml:space="preserve"> PAGEREF _Toc1022855 \h </w:instrText>
        </w:r>
        <w:r w:rsidR="00E55BBB">
          <w:rPr>
            <w:noProof/>
            <w:webHidden/>
          </w:rPr>
        </w:r>
        <w:r w:rsidR="00E55BBB">
          <w:rPr>
            <w:noProof/>
            <w:webHidden/>
          </w:rPr>
          <w:fldChar w:fldCharType="separate"/>
        </w:r>
        <w:r w:rsidR="00E55BBB">
          <w:rPr>
            <w:noProof/>
            <w:webHidden/>
          </w:rPr>
          <w:t>9</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56" w:history="1">
        <w:r w:rsidR="00E55BBB" w:rsidRPr="00613991">
          <w:rPr>
            <w:rStyle w:val="Hyperlink"/>
            <w:noProof/>
          </w:rPr>
          <w:t>Tabel 3: afbakening</w:t>
        </w:r>
        <w:r w:rsidR="00E55BBB">
          <w:rPr>
            <w:noProof/>
            <w:webHidden/>
          </w:rPr>
          <w:tab/>
        </w:r>
        <w:r w:rsidR="00E55BBB">
          <w:rPr>
            <w:noProof/>
            <w:webHidden/>
          </w:rPr>
          <w:fldChar w:fldCharType="begin"/>
        </w:r>
        <w:r w:rsidR="00E55BBB">
          <w:rPr>
            <w:noProof/>
            <w:webHidden/>
          </w:rPr>
          <w:instrText xml:space="preserve"> PAGEREF _Toc1022856 \h </w:instrText>
        </w:r>
        <w:r w:rsidR="00E55BBB">
          <w:rPr>
            <w:noProof/>
            <w:webHidden/>
          </w:rPr>
        </w:r>
        <w:r w:rsidR="00E55BBB">
          <w:rPr>
            <w:noProof/>
            <w:webHidden/>
          </w:rPr>
          <w:fldChar w:fldCharType="separate"/>
        </w:r>
        <w:r w:rsidR="00E55BBB">
          <w:rPr>
            <w:noProof/>
            <w:webHidden/>
          </w:rPr>
          <w:t>11</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57" w:history="1">
        <w:r w:rsidR="00E55BBB" w:rsidRPr="00613991">
          <w:rPr>
            <w:rStyle w:val="Hyperlink"/>
            <w:noProof/>
          </w:rPr>
          <w:t>Tabel 4: kwaliteitseisen</w:t>
        </w:r>
        <w:r w:rsidR="00E55BBB">
          <w:rPr>
            <w:noProof/>
            <w:webHidden/>
          </w:rPr>
          <w:tab/>
        </w:r>
        <w:r w:rsidR="00E55BBB">
          <w:rPr>
            <w:noProof/>
            <w:webHidden/>
          </w:rPr>
          <w:fldChar w:fldCharType="begin"/>
        </w:r>
        <w:r w:rsidR="00E55BBB">
          <w:rPr>
            <w:noProof/>
            <w:webHidden/>
          </w:rPr>
          <w:instrText xml:space="preserve"> PAGEREF _Toc1022857 \h </w:instrText>
        </w:r>
        <w:r w:rsidR="00E55BBB">
          <w:rPr>
            <w:noProof/>
            <w:webHidden/>
          </w:rPr>
        </w:r>
        <w:r w:rsidR="00E55BBB">
          <w:rPr>
            <w:noProof/>
            <w:webHidden/>
          </w:rPr>
          <w:fldChar w:fldCharType="separate"/>
        </w:r>
        <w:r w:rsidR="00E55BBB">
          <w:rPr>
            <w:noProof/>
            <w:webHidden/>
          </w:rPr>
          <w:t>15</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58" w:history="1">
        <w:r w:rsidR="00E55BBB" w:rsidRPr="00613991">
          <w:rPr>
            <w:rStyle w:val="Hyperlink"/>
            <w:noProof/>
          </w:rPr>
          <w:t>Tabel 5: risico’s en uitwijkactiviteiten</w:t>
        </w:r>
        <w:r w:rsidR="00E55BBB">
          <w:rPr>
            <w:noProof/>
            <w:webHidden/>
          </w:rPr>
          <w:tab/>
        </w:r>
        <w:r w:rsidR="00E55BBB">
          <w:rPr>
            <w:noProof/>
            <w:webHidden/>
          </w:rPr>
          <w:fldChar w:fldCharType="begin"/>
        </w:r>
        <w:r w:rsidR="00E55BBB">
          <w:rPr>
            <w:noProof/>
            <w:webHidden/>
          </w:rPr>
          <w:instrText xml:space="preserve"> PAGEREF _Toc1022858 \h </w:instrText>
        </w:r>
        <w:r w:rsidR="00E55BBB">
          <w:rPr>
            <w:noProof/>
            <w:webHidden/>
          </w:rPr>
        </w:r>
        <w:r w:rsidR="00E55BBB">
          <w:rPr>
            <w:noProof/>
            <w:webHidden/>
          </w:rPr>
          <w:fldChar w:fldCharType="separate"/>
        </w:r>
        <w:r w:rsidR="00E55BBB">
          <w:rPr>
            <w:noProof/>
            <w:webHidden/>
          </w:rPr>
          <w:t>17</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59" w:history="1">
        <w:r w:rsidR="00E55BBB" w:rsidRPr="00613991">
          <w:rPr>
            <w:rStyle w:val="Hyperlink"/>
            <w:noProof/>
          </w:rPr>
          <w:t>Tabel 6: fases van het project</w:t>
        </w:r>
        <w:r w:rsidR="00E55BBB">
          <w:rPr>
            <w:noProof/>
            <w:webHidden/>
          </w:rPr>
          <w:tab/>
        </w:r>
        <w:r w:rsidR="00E55BBB">
          <w:rPr>
            <w:noProof/>
            <w:webHidden/>
          </w:rPr>
          <w:fldChar w:fldCharType="begin"/>
        </w:r>
        <w:r w:rsidR="00E55BBB">
          <w:rPr>
            <w:noProof/>
            <w:webHidden/>
          </w:rPr>
          <w:instrText xml:space="preserve"> PAGEREF _Toc1022859 \h </w:instrText>
        </w:r>
        <w:r w:rsidR="00E55BBB">
          <w:rPr>
            <w:noProof/>
            <w:webHidden/>
          </w:rPr>
        </w:r>
        <w:r w:rsidR="00E55BBB">
          <w:rPr>
            <w:noProof/>
            <w:webHidden/>
          </w:rPr>
          <w:fldChar w:fldCharType="separate"/>
        </w:r>
        <w:r w:rsidR="00E55BBB">
          <w:rPr>
            <w:noProof/>
            <w:webHidden/>
          </w:rPr>
          <w:t>18</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60" w:history="1">
        <w:r w:rsidR="00E55BBB" w:rsidRPr="00613991">
          <w:rPr>
            <w:rStyle w:val="Hyperlink"/>
            <w:noProof/>
          </w:rPr>
          <w:t>Tabel 7: belangrijke datums</w:t>
        </w:r>
        <w:r w:rsidR="00E55BBB">
          <w:rPr>
            <w:noProof/>
            <w:webHidden/>
          </w:rPr>
          <w:tab/>
        </w:r>
        <w:r w:rsidR="00E55BBB">
          <w:rPr>
            <w:noProof/>
            <w:webHidden/>
          </w:rPr>
          <w:fldChar w:fldCharType="begin"/>
        </w:r>
        <w:r w:rsidR="00E55BBB">
          <w:rPr>
            <w:noProof/>
            <w:webHidden/>
          </w:rPr>
          <w:instrText xml:space="preserve"> PAGEREF _Toc1022860 \h </w:instrText>
        </w:r>
        <w:r w:rsidR="00E55BBB">
          <w:rPr>
            <w:noProof/>
            <w:webHidden/>
          </w:rPr>
        </w:r>
        <w:r w:rsidR="00E55BBB">
          <w:rPr>
            <w:noProof/>
            <w:webHidden/>
          </w:rPr>
          <w:fldChar w:fldCharType="separate"/>
        </w:r>
        <w:r w:rsidR="00E55BBB">
          <w:rPr>
            <w:noProof/>
            <w:webHidden/>
          </w:rPr>
          <w:t>20</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61" w:history="1">
        <w:r w:rsidR="00E55BBB" w:rsidRPr="00613991">
          <w:rPr>
            <w:rStyle w:val="Hyperlink"/>
            <w:noProof/>
          </w:rPr>
          <w:t>Tabel 8: teamleden</w:t>
        </w:r>
        <w:r w:rsidR="00E55BBB">
          <w:rPr>
            <w:noProof/>
            <w:webHidden/>
          </w:rPr>
          <w:tab/>
        </w:r>
        <w:r w:rsidR="00E55BBB">
          <w:rPr>
            <w:noProof/>
            <w:webHidden/>
          </w:rPr>
          <w:fldChar w:fldCharType="begin"/>
        </w:r>
        <w:r w:rsidR="00E55BBB">
          <w:rPr>
            <w:noProof/>
            <w:webHidden/>
          </w:rPr>
          <w:instrText xml:space="preserve"> PAGEREF _Toc1022861 \h </w:instrText>
        </w:r>
        <w:r w:rsidR="00E55BBB">
          <w:rPr>
            <w:noProof/>
            <w:webHidden/>
          </w:rPr>
        </w:r>
        <w:r w:rsidR="00E55BBB">
          <w:rPr>
            <w:noProof/>
            <w:webHidden/>
          </w:rPr>
          <w:fldChar w:fldCharType="separate"/>
        </w:r>
        <w:r w:rsidR="00E55BBB">
          <w:rPr>
            <w:noProof/>
            <w:webHidden/>
          </w:rPr>
          <w:t>24</w:t>
        </w:r>
        <w:r w:rsidR="00E55BBB">
          <w:rPr>
            <w:noProof/>
            <w:webHidden/>
          </w:rPr>
          <w:fldChar w:fldCharType="end"/>
        </w:r>
      </w:hyperlink>
    </w:p>
    <w:p w:rsidR="007613AE" w:rsidRPr="00195286" w:rsidRDefault="007613AE" w:rsidP="001D7BE4">
      <w:pPr>
        <w:pStyle w:val="Heading1"/>
        <w:rPr>
          <w:rStyle w:val="Veldnaam"/>
          <w:b/>
        </w:rPr>
      </w:pPr>
      <w:r>
        <w:lastRenderedPageBreak/>
        <w:fldChar w:fldCharType="end"/>
      </w:r>
      <w:bookmarkStart w:id="3" w:name="_Toc1022817"/>
      <w:r w:rsidRPr="00195286">
        <w:rPr>
          <w:rStyle w:val="Veldnaam"/>
          <w:b/>
        </w:rPr>
        <w:t>Figuren</w:t>
      </w:r>
      <w:bookmarkEnd w:id="3"/>
    </w:p>
    <w:p w:rsidR="00E55BBB" w:rsidRDefault="007613AE">
      <w:pPr>
        <w:pStyle w:val="TableofFigures"/>
        <w:tabs>
          <w:tab w:val="right" w:leader="dot" w:pos="9063"/>
        </w:tabs>
        <w:rPr>
          <w:rFonts w:eastAsiaTheme="minorEastAsia" w:cstheme="minorBidi"/>
          <w:i w:val="0"/>
          <w:iCs w:val="0"/>
          <w:noProof/>
          <w:sz w:val="22"/>
          <w:szCs w:val="22"/>
          <w:lang w:eastAsia="nl-NL"/>
        </w:rPr>
      </w:pPr>
      <w:r>
        <w:fldChar w:fldCharType="begin"/>
      </w:r>
      <w:r>
        <w:instrText xml:space="preserve"> TOC \h \z \c "Figuur" </w:instrText>
      </w:r>
      <w:r>
        <w:fldChar w:fldCharType="separate"/>
      </w:r>
      <w:hyperlink w:anchor="_Toc1022862" w:history="1">
        <w:r w:rsidR="00E55BBB" w:rsidRPr="006B293B">
          <w:rPr>
            <w:rStyle w:val="Hyperlink"/>
            <w:noProof/>
          </w:rPr>
          <w:t>Figuur 1: product Breakdown Structure</w:t>
        </w:r>
        <w:r w:rsidR="00E55BBB">
          <w:rPr>
            <w:noProof/>
            <w:webHidden/>
          </w:rPr>
          <w:tab/>
        </w:r>
        <w:r w:rsidR="00E55BBB">
          <w:rPr>
            <w:noProof/>
            <w:webHidden/>
          </w:rPr>
          <w:fldChar w:fldCharType="begin"/>
        </w:r>
        <w:r w:rsidR="00E55BBB">
          <w:rPr>
            <w:noProof/>
            <w:webHidden/>
          </w:rPr>
          <w:instrText xml:space="preserve"> PAGEREF _Toc1022862 \h </w:instrText>
        </w:r>
        <w:r w:rsidR="00E55BBB">
          <w:rPr>
            <w:noProof/>
            <w:webHidden/>
          </w:rPr>
        </w:r>
        <w:r w:rsidR="00E55BBB">
          <w:rPr>
            <w:noProof/>
            <w:webHidden/>
          </w:rPr>
          <w:fldChar w:fldCharType="separate"/>
        </w:r>
        <w:r w:rsidR="00E55BBB">
          <w:rPr>
            <w:noProof/>
            <w:webHidden/>
          </w:rPr>
          <w:t>14</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63" w:history="1">
        <w:r w:rsidR="00E55BBB" w:rsidRPr="006B293B">
          <w:rPr>
            <w:rStyle w:val="Hyperlink"/>
            <w:noProof/>
          </w:rPr>
          <w:t>Figuur 2: tijdlijn met belangrijke punten</w:t>
        </w:r>
        <w:r w:rsidR="00E55BBB">
          <w:rPr>
            <w:noProof/>
            <w:webHidden/>
          </w:rPr>
          <w:tab/>
        </w:r>
        <w:r w:rsidR="00E55BBB">
          <w:rPr>
            <w:noProof/>
            <w:webHidden/>
          </w:rPr>
          <w:fldChar w:fldCharType="begin"/>
        </w:r>
        <w:r w:rsidR="00E55BBB">
          <w:rPr>
            <w:noProof/>
            <w:webHidden/>
          </w:rPr>
          <w:instrText xml:space="preserve"> PAGEREF _Toc1022863 \h </w:instrText>
        </w:r>
        <w:r w:rsidR="00E55BBB">
          <w:rPr>
            <w:noProof/>
            <w:webHidden/>
          </w:rPr>
        </w:r>
        <w:r w:rsidR="00E55BBB">
          <w:rPr>
            <w:noProof/>
            <w:webHidden/>
          </w:rPr>
          <w:fldChar w:fldCharType="separate"/>
        </w:r>
        <w:r w:rsidR="00E55BBB">
          <w:rPr>
            <w:noProof/>
            <w:webHidden/>
          </w:rPr>
          <w:t>20</w:t>
        </w:r>
        <w:r w:rsidR="00E55BBB">
          <w:rPr>
            <w:noProof/>
            <w:webHidden/>
          </w:rPr>
          <w:fldChar w:fldCharType="end"/>
        </w:r>
      </w:hyperlink>
    </w:p>
    <w:p w:rsidR="00E55BBB" w:rsidRDefault="00BB4F2C">
      <w:pPr>
        <w:pStyle w:val="TableofFigures"/>
        <w:tabs>
          <w:tab w:val="right" w:leader="dot" w:pos="9063"/>
        </w:tabs>
        <w:rPr>
          <w:rFonts w:eastAsiaTheme="minorEastAsia" w:cstheme="minorBidi"/>
          <w:i w:val="0"/>
          <w:iCs w:val="0"/>
          <w:noProof/>
          <w:sz w:val="22"/>
          <w:szCs w:val="22"/>
          <w:lang w:eastAsia="nl-NL"/>
        </w:rPr>
      </w:pPr>
      <w:hyperlink w:anchor="_Toc1022864" w:history="1">
        <w:r w:rsidR="00E55BBB" w:rsidRPr="006B293B">
          <w:rPr>
            <w:rStyle w:val="Hyperlink"/>
            <w:noProof/>
          </w:rPr>
          <w:t>Figuur 3: gitflow</w:t>
        </w:r>
        <w:r w:rsidR="00E55BBB">
          <w:rPr>
            <w:noProof/>
            <w:webHidden/>
          </w:rPr>
          <w:tab/>
        </w:r>
        <w:r w:rsidR="00E55BBB">
          <w:rPr>
            <w:noProof/>
            <w:webHidden/>
          </w:rPr>
          <w:fldChar w:fldCharType="begin"/>
        </w:r>
        <w:r w:rsidR="00E55BBB">
          <w:rPr>
            <w:noProof/>
            <w:webHidden/>
          </w:rPr>
          <w:instrText xml:space="preserve"> PAGEREF _Toc1022864 \h </w:instrText>
        </w:r>
        <w:r w:rsidR="00E55BBB">
          <w:rPr>
            <w:noProof/>
            <w:webHidden/>
          </w:rPr>
        </w:r>
        <w:r w:rsidR="00E55BBB">
          <w:rPr>
            <w:noProof/>
            <w:webHidden/>
          </w:rPr>
          <w:fldChar w:fldCharType="separate"/>
        </w:r>
        <w:r w:rsidR="00E55BBB">
          <w:rPr>
            <w:noProof/>
            <w:webHidden/>
          </w:rPr>
          <w:t>23</w:t>
        </w:r>
        <w:r w:rsidR="00E55BBB">
          <w:rPr>
            <w:noProof/>
            <w:webHidden/>
          </w:rPr>
          <w:fldChar w:fldCharType="end"/>
        </w:r>
      </w:hyperlink>
    </w:p>
    <w:p w:rsidR="003C7ED0" w:rsidRDefault="007613AE" w:rsidP="007613AE">
      <w:r>
        <w:fldChar w:fldCharType="end"/>
      </w:r>
    </w:p>
    <w:p w:rsidR="003C7ED0" w:rsidRDefault="003C7ED0">
      <w:pPr>
        <w:spacing w:line="259" w:lineRule="auto"/>
      </w:pPr>
      <w:r>
        <w:br w:type="page"/>
      </w:r>
    </w:p>
    <w:p w:rsidR="007613AE" w:rsidRDefault="003C7ED0" w:rsidP="003C7ED0">
      <w:pPr>
        <w:pStyle w:val="Heading1"/>
      </w:pPr>
      <w:bookmarkStart w:id="4" w:name="_Toc1022818"/>
      <w:r>
        <w:lastRenderedPageBreak/>
        <w:t>Begrippenlijst</w:t>
      </w:r>
      <w:bookmarkEnd w:id="4"/>
    </w:p>
    <w:tbl>
      <w:tblPr>
        <w:tblStyle w:val="PlainTable4"/>
        <w:tblW w:w="0" w:type="auto"/>
        <w:tblLook w:val="0600" w:firstRow="0" w:lastRow="0" w:firstColumn="0" w:lastColumn="0" w:noHBand="1" w:noVBand="1"/>
      </w:tblPr>
      <w:tblGrid>
        <w:gridCol w:w="2547"/>
        <w:gridCol w:w="6516"/>
      </w:tblGrid>
      <w:tr w:rsidR="00041B92" w:rsidRPr="00041B92" w:rsidTr="003E49CB">
        <w:tc>
          <w:tcPr>
            <w:tcW w:w="2547" w:type="dxa"/>
          </w:tcPr>
          <w:p w:rsidR="00041B92" w:rsidRPr="00041B92" w:rsidRDefault="00041B92" w:rsidP="00BC48D5">
            <w:pPr>
              <w:rPr>
                <w:lang w:val="en-US"/>
              </w:rPr>
            </w:pPr>
            <w:r w:rsidRPr="00041B92">
              <w:rPr>
                <w:lang w:val="en-US"/>
              </w:rPr>
              <w:t>.NET framework</w:t>
            </w:r>
          </w:p>
        </w:tc>
        <w:tc>
          <w:tcPr>
            <w:tcW w:w="6516" w:type="dxa"/>
          </w:tcPr>
          <w:p w:rsidR="00041B92" w:rsidRPr="00041B92" w:rsidRDefault="00041B92" w:rsidP="00BC48D5">
            <w:r w:rsidRPr="00041B92">
              <w:t xml:space="preserve">Een </w:t>
            </w:r>
            <w:proofErr w:type="spellStart"/>
            <w:r w:rsidRPr="00041B92">
              <w:t>framework</w:t>
            </w:r>
            <w:proofErr w:type="spellEnd"/>
            <w:r w:rsidRPr="00041B92">
              <w:t xml:space="preserve"> dat gebruikt w</w:t>
            </w:r>
            <w:r>
              <w:t xml:space="preserve">ordt bij het ontwikkelen van applicaties die geschreven in verschillende programmeertalen nog steeds kunnen samenwerken. </w:t>
            </w:r>
          </w:p>
        </w:tc>
      </w:tr>
      <w:tr w:rsidR="00041B92" w:rsidRPr="00041B92" w:rsidTr="003E49CB">
        <w:tc>
          <w:tcPr>
            <w:tcW w:w="2547" w:type="dxa"/>
          </w:tcPr>
          <w:p w:rsidR="00041B92" w:rsidRPr="00041B92" w:rsidRDefault="00041B92" w:rsidP="00BC48D5">
            <w:pPr>
              <w:rPr>
                <w:lang w:val="en-US"/>
              </w:rPr>
            </w:pPr>
            <w:r w:rsidRPr="00041B92">
              <w:rPr>
                <w:lang w:val="en-US"/>
              </w:rPr>
              <w:t>Agile</w:t>
            </w:r>
          </w:p>
        </w:tc>
        <w:tc>
          <w:tcPr>
            <w:tcW w:w="6516" w:type="dxa"/>
          </w:tcPr>
          <w:p w:rsidR="00041B92" w:rsidRPr="00041B92" w:rsidRDefault="00041B92" w:rsidP="00BC48D5">
            <w:r w:rsidRPr="00041B92">
              <w:t>Een</w:t>
            </w:r>
            <w:r>
              <w:t xml:space="preserve"> iteratieve</w:t>
            </w:r>
            <w:r w:rsidRPr="00041B92">
              <w:t xml:space="preserve"> ontwikkelstrategie</w:t>
            </w:r>
            <w:r>
              <w:t xml:space="preserve"> waar binnen veel verschillende methodes vallen.</w:t>
            </w:r>
          </w:p>
        </w:tc>
      </w:tr>
      <w:tr w:rsidR="00041B92" w:rsidRPr="00BB03C0" w:rsidTr="003E49CB">
        <w:tc>
          <w:tcPr>
            <w:tcW w:w="2547" w:type="dxa"/>
          </w:tcPr>
          <w:p w:rsidR="00041B92" w:rsidRPr="00041B92" w:rsidRDefault="00041B92" w:rsidP="00BC48D5">
            <w:pPr>
              <w:rPr>
                <w:lang w:val="en-US"/>
              </w:rPr>
            </w:pPr>
            <w:r w:rsidRPr="00041B92">
              <w:rPr>
                <w:lang w:val="en-US"/>
              </w:rPr>
              <w:t>API</w:t>
            </w:r>
          </w:p>
        </w:tc>
        <w:tc>
          <w:tcPr>
            <w:tcW w:w="6516" w:type="dxa"/>
          </w:tcPr>
          <w:p w:rsidR="00041B92" w:rsidRPr="00BB03C0" w:rsidRDefault="00BB03C0" w:rsidP="00BC48D5">
            <w:r w:rsidRPr="00BB03C0">
              <w:t>Application Programming Interface, een manier waarop ve</w:t>
            </w:r>
            <w:r>
              <w:t xml:space="preserve">rschillende programma’s met elkaar kunnen communiceren. </w:t>
            </w:r>
          </w:p>
        </w:tc>
      </w:tr>
      <w:tr w:rsidR="00041B92" w:rsidRPr="00BB03C0" w:rsidTr="003E49CB">
        <w:tc>
          <w:tcPr>
            <w:tcW w:w="2547" w:type="dxa"/>
          </w:tcPr>
          <w:p w:rsidR="00041B92" w:rsidRPr="00041B92" w:rsidRDefault="00041B92" w:rsidP="00BC48D5">
            <w:pPr>
              <w:rPr>
                <w:lang w:val="en-US"/>
              </w:rPr>
            </w:pPr>
            <w:r w:rsidRPr="00041B92">
              <w:rPr>
                <w:lang w:val="en-US"/>
              </w:rPr>
              <w:t>Backend</w:t>
            </w:r>
          </w:p>
        </w:tc>
        <w:tc>
          <w:tcPr>
            <w:tcW w:w="6516" w:type="dxa"/>
          </w:tcPr>
          <w:p w:rsidR="00041B92" w:rsidRPr="00BB03C0" w:rsidRDefault="00BB03C0" w:rsidP="00BC48D5">
            <w:r w:rsidRPr="00BB03C0">
              <w:t>Een deel van het p</w:t>
            </w:r>
            <w:r>
              <w:t>rogramma wat voor de gebruiker niet zichtbaar is en waar veelal berekeningen worden gedaan en met data wordt gewerkt.</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Bouwstraat</w:t>
            </w:r>
            <w:proofErr w:type="spellEnd"/>
          </w:p>
        </w:tc>
        <w:tc>
          <w:tcPr>
            <w:tcW w:w="6516" w:type="dxa"/>
          </w:tcPr>
          <w:p w:rsidR="00041B92" w:rsidRPr="00BB03C0" w:rsidRDefault="00BB03C0" w:rsidP="00BC48D5">
            <w:r w:rsidRPr="00BB03C0">
              <w:t>Een omgeving waar automatisch t</w:t>
            </w:r>
            <w:r>
              <w:t>ests gedraaid worden en de applicatie naar een server wordt gezet.</w:t>
            </w:r>
          </w:p>
        </w:tc>
      </w:tr>
      <w:tr w:rsidR="00041B92" w:rsidRPr="00BB03C0" w:rsidTr="003E49CB">
        <w:tc>
          <w:tcPr>
            <w:tcW w:w="2547" w:type="dxa"/>
          </w:tcPr>
          <w:p w:rsidR="00041B92" w:rsidRPr="00041B92" w:rsidRDefault="00041B92" w:rsidP="00BC48D5">
            <w:pPr>
              <w:rPr>
                <w:lang w:val="en-US"/>
              </w:rPr>
            </w:pPr>
            <w:r w:rsidRPr="00041B92">
              <w:rPr>
                <w:lang w:val="en-US"/>
              </w:rPr>
              <w:t>C#</w:t>
            </w:r>
          </w:p>
        </w:tc>
        <w:tc>
          <w:tcPr>
            <w:tcW w:w="6516" w:type="dxa"/>
          </w:tcPr>
          <w:p w:rsidR="00041B92" w:rsidRPr="00BB03C0" w:rsidRDefault="00BB03C0" w:rsidP="00BC48D5">
            <w:r w:rsidRPr="00BB03C0">
              <w:t>Een programmeertaal die gebruikt w</w:t>
            </w:r>
            <w:r>
              <w:t>ordt bij het ontwikkelen van een applicatie.</w:t>
            </w:r>
          </w:p>
        </w:tc>
      </w:tr>
      <w:tr w:rsidR="00041B92" w:rsidRPr="00BB03C0" w:rsidTr="003E49CB">
        <w:tc>
          <w:tcPr>
            <w:tcW w:w="2547" w:type="dxa"/>
          </w:tcPr>
          <w:p w:rsidR="00041B92" w:rsidRPr="00041B92" w:rsidRDefault="00041B92" w:rsidP="00BC48D5">
            <w:pPr>
              <w:rPr>
                <w:lang w:val="en-US"/>
              </w:rPr>
            </w:pPr>
            <w:r w:rsidRPr="00041B92">
              <w:rPr>
                <w:lang w:val="en-US"/>
              </w:rPr>
              <w:t>Continuous integration</w:t>
            </w:r>
          </w:p>
        </w:tc>
        <w:tc>
          <w:tcPr>
            <w:tcW w:w="6516" w:type="dxa"/>
          </w:tcPr>
          <w:p w:rsidR="00041B92" w:rsidRPr="00BB03C0" w:rsidRDefault="00BB03C0" w:rsidP="00BC48D5">
            <w:r w:rsidRPr="00BB03C0">
              <w:t xml:space="preserve">Een </w:t>
            </w:r>
            <w:proofErr w:type="spellStart"/>
            <w:r w:rsidRPr="00BB03C0">
              <w:t>softwareontwikkelmethode</w:t>
            </w:r>
            <w:proofErr w:type="spellEnd"/>
            <w:r w:rsidRPr="00BB03C0">
              <w:t xml:space="preserve"> waardoor code tegelijk ontwikkeld, getest en </w:t>
            </w:r>
            <w:proofErr w:type="spellStart"/>
            <w:r w:rsidRPr="00BB03C0">
              <w:t>gedployed</w:t>
            </w:r>
            <w:proofErr w:type="spellEnd"/>
            <w:r w:rsidRPr="00BB03C0">
              <w:t xml:space="preserve"> kan worden. </w:t>
            </w:r>
          </w:p>
        </w:tc>
      </w:tr>
      <w:tr w:rsidR="00041B92" w:rsidRPr="00BB03C0" w:rsidTr="003E49CB">
        <w:tc>
          <w:tcPr>
            <w:tcW w:w="2547" w:type="dxa"/>
          </w:tcPr>
          <w:p w:rsidR="00041B92" w:rsidRPr="00041B92" w:rsidRDefault="00041B92" w:rsidP="00BC48D5">
            <w:pPr>
              <w:rPr>
                <w:lang w:val="en-US"/>
              </w:rPr>
            </w:pPr>
            <w:r w:rsidRPr="00041B92">
              <w:rPr>
                <w:lang w:val="en-US"/>
              </w:rPr>
              <w:t>Database</w:t>
            </w:r>
          </w:p>
        </w:tc>
        <w:tc>
          <w:tcPr>
            <w:tcW w:w="6516" w:type="dxa"/>
          </w:tcPr>
          <w:p w:rsidR="00041B92" w:rsidRPr="00BB03C0" w:rsidRDefault="00BB03C0" w:rsidP="00BC48D5">
            <w:r w:rsidRPr="00BB03C0">
              <w:t>Een omgeving waar veel d</w:t>
            </w:r>
            <w:r>
              <w:t>ata kan worden opgeslagen.</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Debuggen</w:t>
            </w:r>
            <w:proofErr w:type="spellEnd"/>
          </w:p>
        </w:tc>
        <w:tc>
          <w:tcPr>
            <w:tcW w:w="6516" w:type="dxa"/>
          </w:tcPr>
          <w:p w:rsidR="00041B92" w:rsidRPr="00BB03C0" w:rsidRDefault="00BB03C0" w:rsidP="00BC48D5">
            <w:r w:rsidRPr="00BB03C0">
              <w:t>Handmatig door de code l</w:t>
            </w:r>
            <w:r>
              <w:t xml:space="preserve">open terwijl het programma draait waardoor fouten makkelijk gevonden kunnen worden. </w:t>
            </w:r>
          </w:p>
        </w:tc>
      </w:tr>
      <w:tr w:rsidR="00041B92" w:rsidRPr="00BB03C0" w:rsidTr="003E49CB">
        <w:tc>
          <w:tcPr>
            <w:tcW w:w="2547" w:type="dxa"/>
          </w:tcPr>
          <w:p w:rsidR="00041B92" w:rsidRPr="00041B92" w:rsidRDefault="00041B92" w:rsidP="00BC48D5">
            <w:pPr>
              <w:rPr>
                <w:lang w:val="en-US"/>
              </w:rPr>
            </w:pPr>
            <w:proofErr w:type="spellStart"/>
            <w:r w:rsidRPr="00041B92">
              <w:rPr>
                <w:lang w:val="en-US"/>
              </w:rPr>
              <w:t>Deployen</w:t>
            </w:r>
            <w:proofErr w:type="spellEnd"/>
          </w:p>
        </w:tc>
        <w:tc>
          <w:tcPr>
            <w:tcW w:w="6516" w:type="dxa"/>
          </w:tcPr>
          <w:p w:rsidR="00041B92" w:rsidRPr="00BB03C0" w:rsidRDefault="00BB03C0" w:rsidP="00BC48D5">
            <w:r w:rsidRPr="00BB03C0">
              <w:t>Het zetten van een a</w:t>
            </w:r>
            <w:r>
              <w:t xml:space="preserve">pplicatie op een server. </w:t>
            </w:r>
          </w:p>
        </w:tc>
      </w:tr>
      <w:tr w:rsidR="00041B92" w:rsidRPr="00462882" w:rsidTr="003E49CB">
        <w:tc>
          <w:tcPr>
            <w:tcW w:w="2547" w:type="dxa"/>
          </w:tcPr>
          <w:p w:rsidR="00041B92" w:rsidRPr="00041B92" w:rsidRDefault="00041B92" w:rsidP="00BC48D5">
            <w:pPr>
              <w:rPr>
                <w:lang w:val="en-US"/>
              </w:rPr>
            </w:pPr>
            <w:r w:rsidRPr="00041B92">
              <w:rPr>
                <w:lang w:val="en-US"/>
              </w:rPr>
              <w:t>Develop branch</w:t>
            </w:r>
          </w:p>
        </w:tc>
        <w:tc>
          <w:tcPr>
            <w:tcW w:w="6516" w:type="dxa"/>
          </w:tcPr>
          <w:p w:rsidR="00041B92" w:rsidRPr="00462882" w:rsidRDefault="00462882" w:rsidP="00BC48D5">
            <w:r w:rsidRPr="00462882">
              <w:t>Een verzamel plek van c</w:t>
            </w:r>
            <w:r>
              <w:t>ode die nog niet voor het publiek / de opdrachtgever beschikbaar is.</w:t>
            </w:r>
          </w:p>
        </w:tc>
      </w:tr>
      <w:tr w:rsidR="00041B92" w:rsidRPr="00462882" w:rsidTr="003E49CB">
        <w:tc>
          <w:tcPr>
            <w:tcW w:w="2547" w:type="dxa"/>
          </w:tcPr>
          <w:p w:rsidR="00041B92" w:rsidRPr="00041B92" w:rsidRDefault="00041B92" w:rsidP="00BC48D5">
            <w:pPr>
              <w:rPr>
                <w:lang w:val="en-US"/>
              </w:rPr>
            </w:pPr>
            <w:r w:rsidRPr="00041B92">
              <w:rPr>
                <w:lang w:val="en-US"/>
              </w:rPr>
              <w:t>Git</w:t>
            </w:r>
          </w:p>
        </w:tc>
        <w:tc>
          <w:tcPr>
            <w:tcW w:w="6516" w:type="dxa"/>
          </w:tcPr>
          <w:p w:rsidR="00041B92" w:rsidRPr="00462882" w:rsidRDefault="00462882" w:rsidP="00BC48D5">
            <w:r w:rsidRPr="00462882">
              <w:t xml:space="preserve">Een verzamel </w:t>
            </w:r>
            <w:r w:rsidR="004E03CE">
              <w:t>en beheer omgeving</w:t>
            </w:r>
            <w:r w:rsidRPr="00462882">
              <w:t xml:space="preserve"> van a</w:t>
            </w:r>
            <w:r>
              <w:t>lle broncode</w:t>
            </w:r>
            <w:r w:rsidR="004E03CE">
              <w:t>.</w:t>
            </w:r>
          </w:p>
        </w:tc>
      </w:tr>
      <w:tr w:rsidR="00041B92" w:rsidRPr="004E03CE" w:rsidTr="003E49CB">
        <w:tc>
          <w:tcPr>
            <w:tcW w:w="2547" w:type="dxa"/>
          </w:tcPr>
          <w:p w:rsidR="00041B92" w:rsidRPr="00041B92" w:rsidRDefault="00041B92" w:rsidP="00BC48D5">
            <w:pPr>
              <w:rPr>
                <w:lang w:val="en-US"/>
              </w:rPr>
            </w:pPr>
            <w:r w:rsidRPr="00041B92">
              <w:rPr>
                <w:lang w:val="en-US"/>
              </w:rPr>
              <w:t xml:space="preserve">HBO ICT </w:t>
            </w:r>
            <w:proofErr w:type="spellStart"/>
            <w:r w:rsidRPr="00041B92">
              <w:rPr>
                <w:lang w:val="en-US"/>
              </w:rPr>
              <w:t>Competenties</w:t>
            </w:r>
            <w:proofErr w:type="spellEnd"/>
          </w:p>
        </w:tc>
        <w:tc>
          <w:tcPr>
            <w:tcW w:w="6516" w:type="dxa"/>
          </w:tcPr>
          <w:p w:rsidR="00041B92" w:rsidRPr="004E03CE" w:rsidRDefault="004E03CE" w:rsidP="00BC48D5">
            <w:r w:rsidRPr="004E03CE">
              <w:t>Competenties die elke HBO I</w:t>
            </w:r>
            <w:r>
              <w:t xml:space="preserve">CT afstudeerder moet kunnen aantonen tijdens zijn of haar afstudeerproject. </w:t>
            </w:r>
          </w:p>
        </w:tc>
      </w:tr>
      <w:tr w:rsidR="00041B92" w:rsidRPr="00041B92" w:rsidTr="003E49CB">
        <w:tc>
          <w:tcPr>
            <w:tcW w:w="2547" w:type="dxa"/>
          </w:tcPr>
          <w:p w:rsidR="00041B92" w:rsidRPr="00041B92" w:rsidRDefault="00041B92" w:rsidP="00BC48D5">
            <w:r w:rsidRPr="00041B92">
              <w:t>Integratie test</w:t>
            </w:r>
          </w:p>
        </w:tc>
        <w:tc>
          <w:tcPr>
            <w:tcW w:w="6516" w:type="dxa"/>
          </w:tcPr>
          <w:p w:rsidR="00041B92" w:rsidRPr="00041B92" w:rsidRDefault="00557C6F" w:rsidP="00BC48D5">
            <w:r>
              <w:t xml:space="preserve">Een test waarbij wordt gekeken of alle losstaande software elementen goed gekoppeld zijn aan elkaar. </w:t>
            </w:r>
          </w:p>
        </w:tc>
      </w:tr>
      <w:tr w:rsidR="00041B92" w:rsidRPr="00041B92" w:rsidTr="003E49CB">
        <w:tc>
          <w:tcPr>
            <w:tcW w:w="2547" w:type="dxa"/>
          </w:tcPr>
          <w:p w:rsidR="00041B92" w:rsidRPr="00041B92" w:rsidRDefault="00041B92" w:rsidP="00BC48D5">
            <w:proofErr w:type="spellStart"/>
            <w:r w:rsidRPr="00041B92">
              <w:t>Kanban</w:t>
            </w:r>
            <w:proofErr w:type="spellEnd"/>
          </w:p>
        </w:tc>
        <w:tc>
          <w:tcPr>
            <w:tcW w:w="6516" w:type="dxa"/>
          </w:tcPr>
          <w:p w:rsidR="00041B92" w:rsidRPr="00041B92" w:rsidRDefault="00C67A96" w:rsidP="00BC48D5">
            <w:r>
              <w:t xml:space="preserve">Een ontwikkelmethode die valt onder Agile. </w:t>
            </w:r>
          </w:p>
        </w:tc>
      </w:tr>
      <w:tr w:rsidR="00041B92" w:rsidRPr="00041B92" w:rsidTr="003E49CB">
        <w:tc>
          <w:tcPr>
            <w:tcW w:w="2547" w:type="dxa"/>
          </w:tcPr>
          <w:p w:rsidR="00041B92" w:rsidRPr="00041B92" w:rsidRDefault="00041B92" w:rsidP="00BC48D5">
            <w:r w:rsidRPr="00041B92">
              <w:t>Kunstmatige intelligentie</w:t>
            </w:r>
          </w:p>
        </w:tc>
        <w:tc>
          <w:tcPr>
            <w:tcW w:w="6516" w:type="dxa"/>
          </w:tcPr>
          <w:p w:rsidR="00041B92" w:rsidRPr="00041B92" w:rsidRDefault="001070B2" w:rsidP="00BC48D5">
            <w:r>
              <w:t>Een ontwikkeling waarbij programma’s leren zelf bepaalde problemen op te lossen.</w:t>
            </w:r>
          </w:p>
        </w:tc>
      </w:tr>
      <w:tr w:rsidR="00041B92" w:rsidRPr="00041B92" w:rsidTr="003E49CB">
        <w:tc>
          <w:tcPr>
            <w:tcW w:w="2547" w:type="dxa"/>
          </w:tcPr>
          <w:p w:rsidR="00041B92" w:rsidRPr="00041B92" w:rsidRDefault="00041B92" w:rsidP="00BC48D5">
            <w:r w:rsidRPr="00041B92">
              <w:t xml:space="preserve">Minimum </w:t>
            </w:r>
            <w:proofErr w:type="spellStart"/>
            <w:r w:rsidRPr="00041B92">
              <w:t>viable</w:t>
            </w:r>
            <w:proofErr w:type="spellEnd"/>
            <w:r w:rsidRPr="00041B92">
              <w:t xml:space="preserve"> product</w:t>
            </w:r>
          </w:p>
        </w:tc>
        <w:tc>
          <w:tcPr>
            <w:tcW w:w="6516" w:type="dxa"/>
          </w:tcPr>
          <w:p w:rsidR="00041B92" w:rsidRPr="00041B92" w:rsidRDefault="001070B2" w:rsidP="00BC48D5">
            <w:r>
              <w:t>Een vastgesteld minimum wat een product moet kunnen.</w:t>
            </w:r>
          </w:p>
        </w:tc>
      </w:tr>
      <w:tr w:rsidR="00041B92" w:rsidRPr="00041B92" w:rsidTr="003E49CB">
        <w:tc>
          <w:tcPr>
            <w:tcW w:w="2547" w:type="dxa"/>
          </w:tcPr>
          <w:p w:rsidR="00041B92" w:rsidRPr="00041B92" w:rsidRDefault="00041B92" w:rsidP="00BC48D5">
            <w:r w:rsidRPr="00041B92">
              <w:t>PDF</w:t>
            </w:r>
          </w:p>
        </w:tc>
        <w:tc>
          <w:tcPr>
            <w:tcW w:w="6516" w:type="dxa"/>
          </w:tcPr>
          <w:p w:rsidR="00041B92" w:rsidRPr="00041B92" w:rsidRDefault="001070B2" w:rsidP="00BC48D5">
            <w:r>
              <w:t>Een type bestand waar een document in wordt opgeslagen zodat deze kan worden ingezien maar niet kan worden bewerkt.</w:t>
            </w:r>
          </w:p>
        </w:tc>
      </w:tr>
      <w:tr w:rsidR="00041B92" w:rsidRPr="00041B92" w:rsidTr="003E49CB">
        <w:tc>
          <w:tcPr>
            <w:tcW w:w="2547" w:type="dxa"/>
          </w:tcPr>
          <w:p w:rsidR="00041B92" w:rsidRPr="00041B92" w:rsidRDefault="00041B92" w:rsidP="00BC48D5">
            <w:proofErr w:type="spellStart"/>
            <w:r w:rsidRPr="00041B92">
              <w:t>Proof</w:t>
            </w:r>
            <w:proofErr w:type="spellEnd"/>
            <w:r w:rsidRPr="00041B92">
              <w:t xml:space="preserve"> Of Concept    </w:t>
            </w:r>
          </w:p>
        </w:tc>
        <w:tc>
          <w:tcPr>
            <w:tcW w:w="6516" w:type="dxa"/>
          </w:tcPr>
          <w:p w:rsidR="00041B92" w:rsidRPr="00041B92" w:rsidRDefault="001070B2" w:rsidP="00BC48D5">
            <w:r>
              <w:t xml:space="preserve">Een product dat niet in productie gaat maar alleen gebruikt wordt om te kijken of een bepaald idee werkt. </w:t>
            </w:r>
          </w:p>
        </w:tc>
      </w:tr>
      <w:tr w:rsidR="00041B92" w:rsidRPr="00041B92" w:rsidTr="003E49CB">
        <w:tc>
          <w:tcPr>
            <w:tcW w:w="2547" w:type="dxa"/>
          </w:tcPr>
          <w:p w:rsidR="00041B92" w:rsidRPr="00041B92" w:rsidRDefault="00041B92" w:rsidP="00BC48D5">
            <w:r w:rsidRPr="00041B92">
              <w:t>Push (git)</w:t>
            </w:r>
          </w:p>
        </w:tc>
        <w:tc>
          <w:tcPr>
            <w:tcW w:w="6516" w:type="dxa"/>
          </w:tcPr>
          <w:p w:rsidR="00041B92" w:rsidRPr="00041B92" w:rsidRDefault="001070B2" w:rsidP="00BC48D5">
            <w:r>
              <w:t xml:space="preserve">Het verzenden van nieuwe veranderingen in de code naar de git omgeving. </w:t>
            </w:r>
          </w:p>
        </w:tc>
      </w:tr>
      <w:tr w:rsidR="00041B92" w:rsidRPr="00041B92" w:rsidTr="003E49CB">
        <w:tc>
          <w:tcPr>
            <w:tcW w:w="2547" w:type="dxa"/>
          </w:tcPr>
          <w:p w:rsidR="00041B92" w:rsidRPr="00041B92" w:rsidRDefault="00041B92" w:rsidP="00BC48D5">
            <w:r w:rsidRPr="00041B92">
              <w:t>Scrum</w:t>
            </w:r>
          </w:p>
        </w:tc>
        <w:tc>
          <w:tcPr>
            <w:tcW w:w="6516" w:type="dxa"/>
          </w:tcPr>
          <w:p w:rsidR="00041B92" w:rsidRPr="00041B92" w:rsidRDefault="001070B2" w:rsidP="00BC48D5">
            <w:r>
              <w:t>Een ontwikkelmethode die valt onder Agile.</w:t>
            </w:r>
          </w:p>
        </w:tc>
      </w:tr>
      <w:tr w:rsidR="00041B92" w:rsidRPr="00041B92" w:rsidTr="003E49CB">
        <w:tc>
          <w:tcPr>
            <w:tcW w:w="2547" w:type="dxa"/>
          </w:tcPr>
          <w:p w:rsidR="00041B92" w:rsidRPr="00041B92" w:rsidRDefault="00041B92" w:rsidP="00BC48D5">
            <w:r w:rsidRPr="00041B92">
              <w:t>Statische code kwaliteit</w:t>
            </w:r>
          </w:p>
        </w:tc>
        <w:tc>
          <w:tcPr>
            <w:tcW w:w="6516" w:type="dxa"/>
          </w:tcPr>
          <w:p w:rsidR="00041B92" w:rsidRPr="00041B92" w:rsidRDefault="001070B2" w:rsidP="00BC48D5">
            <w:r>
              <w:t xml:space="preserve">Een set van regels waarmee, vaak geautomatiseerd, gekeken wordt of de geschreven code juist is. </w:t>
            </w:r>
          </w:p>
        </w:tc>
      </w:tr>
      <w:tr w:rsidR="00041B92" w:rsidRPr="00041B92" w:rsidTr="003E49CB">
        <w:tc>
          <w:tcPr>
            <w:tcW w:w="2547" w:type="dxa"/>
          </w:tcPr>
          <w:p w:rsidR="00041B92" w:rsidRPr="00041B92" w:rsidRDefault="00041B92" w:rsidP="00BC48D5">
            <w:r w:rsidRPr="00041B92">
              <w:t>Unit test</w:t>
            </w:r>
          </w:p>
        </w:tc>
        <w:tc>
          <w:tcPr>
            <w:tcW w:w="6516" w:type="dxa"/>
          </w:tcPr>
          <w:p w:rsidR="00041B92" w:rsidRPr="00041B92" w:rsidRDefault="00571473" w:rsidP="00BC48D5">
            <w:r>
              <w:t>Een manier van softwaretesten om functionaliteiten afzonderlijk van elkaar te kunnen testen.</w:t>
            </w:r>
          </w:p>
        </w:tc>
      </w:tr>
      <w:tr w:rsidR="00041B92" w:rsidRPr="00041B92" w:rsidTr="003E49CB">
        <w:tc>
          <w:tcPr>
            <w:tcW w:w="2547" w:type="dxa"/>
          </w:tcPr>
          <w:p w:rsidR="00041B92" w:rsidRPr="00041B92" w:rsidRDefault="00041B92" w:rsidP="00BC48D5">
            <w:r w:rsidRPr="00041B92">
              <w:t>Zip bestand</w:t>
            </w:r>
          </w:p>
        </w:tc>
        <w:tc>
          <w:tcPr>
            <w:tcW w:w="6516" w:type="dxa"/>
          </w:tcPr>
          <w:p w:rsidR="00041B92" w:rsidRPr="00041B92" w:rsidRDefault="00571473" w:rsidP="00BC48D5">
            <w:r>
              <w:t xml:space="preserve">Een bestand wat gezien wordt als een pakketje waar verschillende bestanden in kunnen zitten. </w:t>
            </w:r>
          </w:p>
        </w:tc>
      </w:tr>
    </w:tbl>
    <w:p w:rsidR="00041B92" w:rsidRPr="00041B92" w:rsidRDefault="00041B92" w:rsidP="00041B92">
      <w:r>
        <w:tab/>
      </w:r>
    </w:p>
    <w:p w:rsidR="00891492" w:rsidRDefault="00515EB5" w:rsidP="00891492">
      <w:pPr>
        <w:pStyle w:val="Heading1"/>
      </w:pPr>
      <w:bookmarkStart w:id="5" w:name="_Toc336413"/>
      <w:bookmarkStart w:id="6" w:name="_Toc1022819"/>
      <w:r>
        <w:lastRenderedPageBreak/>
        <w:t>Projectopdracht</w:t>
      </w:r>
      <w:bookmarkEnd w:id="5"/>
      <w:bookmarkEnd w:id="6"/>
    </w:p>
    <w:p w:rsidR="00174445" w:rsidRDefault="00174445" w:rsidP="00174445">
      <w:pPr>
        <w:pStyle w:val="Heading2"/>
      </w:pPr>
      <w:bookmarkStart w:id="7" w:name="_Toc1022820"/>
      <w:r>
        <w:t>Opdrachtgever en opdrachtnemer</w:t>
      </w:r>
      <w:bookmarkEnd w:id="7"/>
    </w:p>
    <w:p w:rsidR="000E335A" w:rsidRDefault="00174445" w:rsidP="00174445">
      <w:pPr>
        <w:spacing w:line="259" w:lineRule="auto"/>
      </w:pPr>
      <w:r>
        <w:t xml:space="preserve">De opdrachtnemer voor de in dit plan van aanpak beschreven delen </w:t>
      </w:r>
      <w:r w:rsidR="002E0E54">
        <w:t>is</w:t>
      </w:r>
      <w:r>
        <w:t>:</w:t>
      </w:r>
    </w:p>
    <w:tbl>
      <w:tblPr>
        <w:tblStyle w:val="InfoSupportTabel"/>
        <w:tblW w:w="0" w:type="auto"/>
        <w:tblLook w:val="0420" w:firstRow="1" w:lastRow="0" w:firstColumn="0" w:lastColumn="0" w:noHBand="0" w:noVBand="1"/>
      </w:tblPr>
      <w:tblGrid>
        <w:gridCol w:w="2552"/>
        <w:gridCol w:w="4536"/>
      </w:tblGrid>
      <w:tr w:rsidR="00637167" w:rsidTr="006E4750">
        <w:trPr>
          <w:cnfStyle w:val="100000000000" w:firstRow="1" w:lastRow="0" w:firstColumn="0" w:lastColumn="0" w:oddVBand="0" w:evenVBand="0" w:oddHBand="0" w:evenHBand="0" w:firstRowFirstColumn="0" w:firstRowLastColumn="0" w:lastRowFirstColumn="0" w:lastRowLastColumn="0"/>
        </w:trPr>
        <w:tc>
          <w:tcPr>
            <w:tcW w:w="2552" w:type="dxa"/>
          </w:tcPr>
          <w:p w:rsidR="00637167" w:rsidRDefault="00637167" w:rsidP="00174445">
            <w:pPr>
              <w:spacing w:line="259" w:lineRule="auto"/>
            </w:pPr>
            <w:r>
              <w:t>Naam</w:t>
            </w:r>
          </w:p>
        </w:tc>
        <w:tc>
          <w:tcPr>
            <w:tcW w:w="4536" w:type="dxa"/>
          </w:tcPr>
          <w:p w:rsidR="00637167" w:rsidRDefault="00637167" w:rsidP="00174445">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52" w:type="dxa"/>
          </w:tcPr>
          <w:p w:rsidR="00637167" w:rsidRDefault="00637167" w:rsidP="00174445">
            <w:pPr>
              <w:spacing w:line="259" w:lineRule="auto"/>
            </w:pPr>
            <w:r>
              <w:t>Merik Westerveld</w:t>
            </w:r>
          </w:p>
        </w:tc>
        <w:tc>
          <w:tcPr>
            <w:tcW w:w="4536" w:type="dxa"/>
          </w:tcPr>
          <w:p w:rsidR="00637167" w:rsidRDefault="002E0E54" w:rsidP="00035C73">
            <w:pPr>
              <w:keepNext/>
              <w:spacing w:line="259" w:lineRule="auto"/>
            </w:pPr>
            <w:r>
              <w:t>O</w:t>
            </w:r>
            <w:r w:rsidR="00637167">
              <w:t>pdrachtnemer</w:t>
            </w:r>
            <w:r w:rsidR="0056566D">
              <w:t xml:space="preserve"> </w:t>
            </w:r>
            <w:r w:rsidR="00A91081">
              <w:t>&amp;</w:t>
            </w:r>
            <w:r w:rsidR="0056566D">
              <w:t xml:space="preserve"> afstudeerder </w:t>
            </w:r>
          </w:p>
        </w:tc>
      </w:tr>
    </w:tbl>
    <w:p w:rsidR="000E335A" w:rsidRDefault="00035C73" w:rsidP="00365065">
      <w:pPr>
        <w:pStyle w:val="Captionfortableandimage"/>
      </w:pPr>
      <w:bookmarkStart w:id="8" w:name="_Toc1022854"/>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1</w:t>
      </w:r>
      <w:r w:rsidR="00624CF8">
        <w:rPr>
          <w:noProof/>
        </w:rPr>
        <w:fldChar w:fldCharType="end"/>
      </w:r>
      <w:r>
        <w:t xml:space="preserve">: </w:t>
      </w:r>
      <w:r w:rsidRPr="00365065">
        <w:t>opdrachtnemer</w:t>
      </w:r>
      <w:r>
        <w:t>(s)</w:t>
      </w:r>
      <w:bookmarkEnd w:id="8"/>
    </w:p>
    <w:p w:rsidR="000E335A" w:rsidRDefault="00174445" w:rsidP="00174445">
      <w:pPr>
        <w:spacing w:line="259" w:lineRule="auto"/>
      </w:pPr>
      <w:r>
        <w:t>De opdrachtgever</w:t>
      </w:r>
      <w:r w:rsidR="002E0E54">
        <w:t>s</w:t>
      </w:r>
      <w:r>
        <w:t xml:space="preserve"> voor de in dit plan van aanpak beschreven delen </w:t>
      </w:r>
      <w:r w:rsidR="002E0E54">
        <w:t>zijn</w:t>
      </w:r>
      <w:r>
        <w:t>:</w:t>
      </w:r>
    </w:p>
    <w:tbl>
      <w:tblPr>
        <w:tblStyle w:val="InfoSupportTabel"/>
        <w:tblW w:w="0" w:type="auto"/>
        <w:tblLook w:val="0420" w:firstRow="1" w:lastRow="0" w:firstColumn="0" w:lastColumn="0" w:noHBand="0" w:noVBand="1"/>
      </w:tblPr>
      <w:tblGrid>
        <w:gridCol w:w="2547"/>
        <w:gridCol w:w="4532"/>
      </w:tblGrid>
      <w:tr w:rsidR="000E335A" w:rsidTr="006E4750">
        <w:trPr>
          <w:cnfStyle w:val="100000000000" w:firstRow="1" w:lastRow="0" w:firstColumn="0" w:lastColumn="0" w:oddVBand="0" w:evenVBand="0" w:oddHBand="0" w:evenHBand="0" w:firstRowFirstColumn="0" w:firstRowLastColumn="0" w:lastRowFirstColumn="0" w:lastRowLastColumn="0"/>
        </w:trPr>
        <w:tc>
          <w:tcPr>
            <w:tcW w:w="2547" w:type="dxa"/>
          </w:tcPr>
          <w:p w:rsidR="000E335A" w:rsidRDefault="00637167" w:rsidP="00A65049">
            <w:pPr>
              <w:spacing w:line="259" w:lineRule="auto"/>
            </w:pPr>
            <w:r>
              <w:t>Naam</w:t>
            </w:r>
          </w:p>
        </w:tc>
        <w:tc>
          <w:tcPr>
            <w:tcW w:w="4532" w:type="dxa"/>
          </w:tcPr>
          <w:p w:rsidR="000E335A" w:rsidRDefault="00637167" w:rsidP="00A65049">
            <w:pPr>
              <w:spacing w:line="259" w:lineRule="auto"/>
            </w:pPr>
            <w:r>
              <w:t>Rol</w:t>
            </w:r>
          </w:p>
        </w:tc>
      </w:tr>
      <w:tr w:rsidR="00637167" w:rsidTr="006E4750">
        <w:trPr>
          <w:cnfStyle w:val="000000100000" w:firstRow="0" w:lastRow="0" w:firstColumn="0" w:lastColumn="0" w:oddVBand="0" w:evenVBand="0" w:oddHBand="1" w:evenHBand="0" w:firstRowFirstColumn="0" w:firstRowLastColumn="0" w:lastRowFirstColumn="0" w:lastRowLastColumn="0"/>
        </w:trPr>
        <w:tc>
          <w:tcPr>
            <w:tcW w:w="2547" w:type="dxa"/>
          </w:tcPr>
          <w:p w:rsidR="00637167" w:rsidRDefault="00637167" w:rsidP="00A65049">
            <w:pPr>
              <w:spacing w:line="259" w:lineRule="auto"/>
            </w:pPr>
            <w:r>
              <w:t>Hans Geurtsen</w:t>
            </w:r>
          </w:p>
        </w:tc>
        <w:tc>
          <w:tcPr>
            <w:tcW w:w="4532" w:type="dxa"/>
          </w:tcPr>
          <w:p w:rsidR="00637167" w:rsidRDefault="00637167" w:rsidP="00A65049">
            <w:pPr>
              <w:spacing w:line="259" w:lineRule="auto"/>
            </w:pPr>
            <w:r>
              <w:t>Interne</w:t>
            </w:r>
            <w:r w:rsidR="002E0E54">
              <w:t xml:space="preserve"> (</w:t>
            </w:r>
            <w:r w:rsidR="00687C88">
              <w:t>Info Support</w:t>
            </w:r>
            <w:r w:rsidR="002E0E54">
              <w:t>)</w:t>
            </w:r>
            <w:r>
              <w:t xml:space="preserve"> opdrachtgever</w:t>
            </w:r>
            <w:r w:rsidR="002E0E54">
              <w:t xml:space="preserve"> </w:t>
            </w:r>
          </w:p>
        </w:tc>
      </w:tr>
      <w:tr w:rsidR="00637167" w:rsidTr="006E4750">
        <w:tc>
          <w:tcPr>
            <w:tcW w:w="2547" w:type="dxa"/>
          </w:tcPr>
          <w:p w:rsidR="00637167" w:rsidRDefault="00637167" w:rsidP="00A65049">
            <w:pPr>
              <w:spacing w:line="259" w:lineRule="auto"/>
            </w:pPr>
            <w:proofErr w:type="spellStart"/>
            <w:r>
              <w:t>Paaspop</w:t>
            </w:r>
            <w:proofErr w:type="spellEnd"/>
          </w:p>
        </w:tc>
        <w:tc>
          <w:tcPr>
            <w:tcW w:w="4532" w:type="dxa"/>
          </w:tcPr>
          <w:p w:rsidR="00637167" w:rsidRDefault="00637167" w:rsidP="00365065">
            <w:pPr>
              <w:keepNext/>
              <w:spacing w:line="259" w:lineRule="auto"/>
            </w:pPr>
            <w:r>
              <w:t>Externe opdrachtgever</w:t>
            </w:r>
          </w:p>
        </w:tc>
      </w:tr>
    </w:tbl>
    <w:p w:rsidR="000E335A" w:rsidRDefault="00365065" w:rsidP="00365065">
      <w:pPr>
        <w:pStyle w:val="Captionfortableandimage"/>
      </w:pPr>
      <w:bookmarkStart w:id="9" w:name="_Toc1022855"/>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2</w:t>
      </w:r>
      <w:r w:rsidR="00624CF8">
        <w:rPr>
          <w:noProof/>
        </w:rPr>
        <w:fldChar w:fldCharType="end"/>
      </w:r>
      <w:r>
        <w:t>: opdrachtgevers</w:t>
      </w:r>
      <w:bookmarkEnd w:id="9"/>
    </w:p>
    <w:p w:rsidR="00560ED4" w:rsidRDefault="00560ED4" w:rsidP="00174445">
      <w:pPr>
        <w:spacing w:line="259" w:lineRule="auto"/>
      </w:pPr>
    </w:p>
    <w:p w:rsidR="00FD49D0" w:rsidRDefault="00FD49D0" w:rsidP="00FD49D0">
      <w:pPr>
        <w:pStyle w:val="Heading2"/>
      </w:pPr>
      <w:bookmarkStart w:id="10" w:name="_Toc1022821"/>
      <w:r>
        <w:t>Opdrachtdefinitie</w:t>
      </w:r>
      <w:bookmarkEnd w:id="10"/>
    </w:p>
    <w:p w:rsidR="0008306A" w:rsidRPr="005D005D" w:rsidRDefault="0008306A" w:rsidP="0008306A">
      <w:pPr>
        <w:spacing w:line="259" w:lineRule="auto"/>
      </w:pPr>
      <w:proofErr w:type="spellStart"/>
      <w:r>
        <w:t>Paaspop</w:t>
      </w:r>
      <w:proofErr w:type="spellEnd"/>
      <w:r>
        <w:t xml:space="preserve"> is een festival wat elk jaar tijdens het paasweekend gedurende drie dagen gehouden wordt in Schijndel. Dit festival wordt gezien als opener van het festivalseizoen. </w:t>
      </w:r>
      <w:proofErr w:type="spellStart"/>
      <w:r>
        <w:t>Paaspop</w:t>
      </w:r>
      <w:proofErr w:type="spellEnd"/>
      <w:r>
        <w:t xml:space="preserve"> is uitgegroeid tot een groot festival met 80.000 bezoekers verdeeld over het weekend </w:t>
      </w:r>
      <w:r>
        <w:rPr>
          <w:rStyle w:val="FootnoteReference"/>
        </w:rPr>
        <w:footnoteReference w:id="1"/>
      </w:r>
      <w:r>
        <w:t xml:space="preserve">. Het doel van </w:t>
      </w:r>
      <w:proofErr w:type="spellStart"/>
      <w:r>
        <w:t>Paaspop</w:t>
      </w:r>
      <w:proofErr w:type="spellEnd"/>
      <w:r>
        <w:t xml:space="preserve"> is om van bezoekers vaste bezoekers te maken die elk jaar weer voor de festivalervaring terug komen. Dat is nogal een uitdaging aangezien er steeds meer festivals komen in Nederland en er dus steeds meer concurrentie is. Door deze grote concurrentiestrijd hebben een groot aantal festivals in de afgelopen jaren moeten stoppen of af moeten schalen tot een kleiner festival </w:t>
      </w:r>
      <w:r>
        <w:rPr>
          <w:rStyle w:val="FootnoteReference"/>
        </w:rPr>
        <w:footnoteReference w:id="2"/>
      </w:r>
      <w:r>
        <w:t xml:space="preserve">. Dit wil </w:t>
      </w:r>
      <w:proofErr w:type="spellStart"/>
      <w:r>
        <w:t>Paaspop</w:t>
      </w:r>
      <w:proofErr w:type="spellEnd"/>
      <w:r>
        <w:t xml:space="preserve"> natuurlijk voorkomen en dus hebben ze als doel dat ze bezoekers een optimale beleving willen geven waardoor ze jaar op jaar weer terug keren naar Schijndel. Dit is dan ook de aanleiding geweest van </w:t>
      </w:r>
      <w:proofErr w:type="spellStart"/>
      <w:r>
        <w:t>Paaspop</w:t>
      </w:r>
      <w:proofErr w:type="spellEnd"/>
      <w:r>
        <w:t xml:space="preserve"> om te vragen een onderzoek te doen naar een ultieme festival app voor de festivalbezoekers.</w:t>
      </w:r>
      <w:r w:rsidRPr="005D005D">
        <w:t xml:space="preserve"> </w:t>
      </w:r>
    </w:p>
    <w:p w:rsidR="0008306A" w:rsidRDefault="0008306A" w:rsidP="0008306A">
      <w:pPr>
        <w:spacing w:line="259" w:lineRule="auto"/>
      </w:pPr>
      <w:r>
        <w:t xml:space="preserve">Echter, is er nog niet bekend wat de ‘ultieme’ festival app precies is. Waardoor krijgen festivalbezoekers een betere ervaring en wat is hier voor nodig om dit te kunnen realiseren? Ook is de vraag of een mobiele app wel bijdraagt aan de belevenis van de bezoekers. </w:t>
      </w:r>
    </w:p>
    <w:p w:rsidR="0008306A" w:rsidRDefault="0008306A" w:rsidP="0008306A">
      <w:pPr>
        <w:spacing w:line="259" w:lineRule="auto"/>
      </w:pPr>
      <w:r>
        <w:t>Er staan dus nog veel vragen open. Het resultaat van deze opdracht is dan ook geen product dat in productie zal gaan draaien, maar een POC (</w:t>
      </w:r>
      <w:proofErr w:type="spellStart"/>
      <w:r>
        <w:t>Proof</w:t>
      </w:r>
      <w:proofErr w:type="spellEnd"/>
      <w:r>
        <w:t xml:space="preserve"> Of Concept). Er zal een onderzoek gedaan worden </w:t>
      </w:r>
      <w:r w:rsidR="00633262">
        <w:t xml:space="preserve">als onderdeel van de </w:t>
      </w:r>
      <w:proofErr w:type="spellStart"/>
      <w:r w:rsidR="00633262">
        <w:t>requirements</w:t>
      </w:r>
      <w:proofErr w:type="spellEnd"/>
      <w:r w:rsidR="00633262">
        <w:t xml:space="preserve"> analyse waardoor de lijst met </w:t>
      </w:r>
      <w:r w:rsidR="007E2DCB">
        <w:t>functionaliteiten</w:t>
      </w:r>
      <w:r w:rsidR="00633262">
        <w:t xml:space="preserve"> duidelijk w</w:t>
      </w:r>
      <w:r w:rsidR="004E3280">
        <w:t>ordt</w:t>
      </w:r>
      <w:r w:rsidR="00794598">
        <w:t xml:space="preserve"> en </w:t>
      </w:r>
      <w:r>
        <w:t xml:space="preserve">waarna er een POC wordt ontwikkeld, wordt getest en weer wordt doorontwikkeld op basis van gebruikerstesten. Uiteindelijk zal de combinatie van het Onderzoek, de ontwikkeling van het POC en de testen zorgen voor een advies dat gegeven kan worden aan de directie van </w:t>
      </w:r>
      <w:proofErr w:type="spellStart"/>
      <w:r>
        <w:t>Paaspop</w:t>
      </w:r>
      <w:proofErr w:type="spellEnd"/>
      <w:r>
        <w:t xml:space="preserve">. </w:t>
      </w:r>
    </w:p>
    <w:p w:rsidR="0008306A" w:rsidRDefault="0008306A" w:rsidP="0008306A">
      <w:r>
        <w:t>De functionaliteiten van deze app zijn nog niet gespecificeerd. Zoals vermeld, zal er een onderzoek gedaan moeten worden en veel aannames gemaakt moeten worden om de functionaliteiten op te stellen. Wel zijn hier al enkele ideeën over wat er ongeveer in de app komt. Zo is een festival vaak enorm druk en moeten mensen lang wachten in de rij voor een toiletbezoek of de eettenten waardoor ze een act missen. Ook willen bezoekers vaak zoveel mogelijk zien van de artiesten waardoor ze bepaalde acts vergeten of er door uitloop van een andere act</w:t>
      </w:r>
    </w:p>
    <w:p w:rsidR="000946E7" w:rsidRDefault="000946E7" w:rsidP="000946E7">
      <w:pPr>
        <w:spacing w:line="259" w:lineRule="auto"/>
      </w:pPr>
      <w:r>
        <w:t xml:space="preserve">niet aan toe komen. Dit soort problemen zouden door middel van locatie bepaling en/of persoonlijke data voorkomen kunnen worden in combinatie met algoritmes en eventueel kunstmatige intelligentie. Daarnaast kan </w:t>
      </w:r>
      <w:r>
        <w:lastRenderedPageBreak/>
        <w:t xml:space="preserve">een app handige functionaliteiten aanbieden waaronder een ‘vrienden zoek service’. Op deze manier zullen bezoekers een fijnere ervaring hebben en vaker terug komen naar het festival. </w:t>
      </w:r>
    </w:p>
    <w:p w:rsidR="000946E7" w:rsidRPr="0008306A" w:rsidRDefault="000946E7" w:rsidP="0008306A"/>
    <w:p w:rsidR="0008306A" w:rsidRDefault="0008306A" w:rsidP="0008306A">
      <w:pPr>
        <w:pStyle w:val="Heading3"/>
      </w:pPr>
      <w:bookmarkStart w:id="11" w:name="_Toc1022822"/>
      <w:r>
        <w:t>Doelstellingen</w:t>
      </w:r>
      <w:bookmarkEnd w:id="11"/>
    </w:p>
    <w:p w:rsidR="0008306A" w:rsidRDefault="0008306A" w:rsidP="0008306A">
      <w:r>
        <w:t>Voor dit project zijn er twee doelstellingen vast</w:t>
      </w:r>
      <w:r w:rsidR="00DA699F">
        <w:t>gesteld</w:t>
      </w:r>
      <w:r>
        <w:t xml:space="preserve">. Aan de ene kant is het doel dat het project ervoor zorgt dat er afgestudeerd kan worden. Hiervoor moeten alle HBO I Competenties aangetoond kunnen worden door middel van het proces dat doorlopen wordt in dit project. Aan de andere kant is er het doel van de externe opdrachtgever om festivalbezoekers op </w:t>
      </w:r>
      <w:proofErr w:type="spellStart"/>
      <w:r>
        <w:t>Paaspop</w:t>
      </w:r>
      <w:proofErr w:type="spellEnd"/>
      <w:r>
        <w:t xml:space="preserve"> een betere ervaring te geven. </w:t>
      </w:r>
    </w:p>
    <w:p w:rsidR="00DA699F" w:rsidRPr="0008306A" w:rsidRDefault="00DA699F" w:rsidP="0008306A"/>
    <w:p w:rsidR="00DA699F" w:rsidRDefault="0008306A" w:rsidP="0008306A">
      <w:pPr>
        <w:pStyle w:val="Heading3"/>
      </w:pPr>
      <w:bookmarkStart w:id="12" w:name="_Toc1022823"/>
      <w:r>
        <w:t>Resultaten</w:t>
      </w:r>
      <w:bookmarkEnd w:id="12"/>
    </w:p>
    <w:p w:rsidR="00DA699F" w:rsidRDefault="00DA699F" w:rsidP="00DA699F">
      <w:r>
        <w:t xml:space="preserve">Wederom zijn er, net als bij de doelstelling, twee verschillende resultaten vastgesteld. </w:t>
      </w:r>
      <w:r w:rsidR="00CC381F">
        <w:t>Het eerste resultaat zal een portfolio zijn</w:t>
      </w:r>
      <w:r w:rsidR="00D922F6">
        <w:t xml:space="preserve"> in combinatie met een verdediging waarin heel het proces van de opdracht vaststaat waardoor het doel van afstuderen bereikt kan worden. Daarnaast wordt er een POC mobiele app opgeleverd die ervoor gaat zorgen dat </w:t>
      </w:r>
      <w:proofErr w:type="spellStart"/>
      <w:r w:rsidR="00D922F6">
        <w:t>Paaspop</w:t>
      </w:r>
      <w:proofErr w:type="spellEnd"/>
      <w:r w:rsidR="00D922F6">
        <w:t xml:space="preserve"> (in de toekomst) de festivalbezoekers een betere ervaring kan geven.</w:t>
      </w:r>
      <w:r w:rsidR="0008306A">
        <w:br/>
      </w:r>
    </w:p>
    <w:p w:rsidR="00DA699F" w:rsidRDefault="00DA699F">
      <w:pPr>
        <w:spacing w:line="259" w:lineRule="auto"/>
        <w:rPr>
          <w:rFonts w:asciiTheme="majorHAnsi" w:eastAsiaTheme="majorEastAsia" w:hAnsiTheme="majorHAnsi" w:cstheme="majorBidi"/>
          <w:b/>
          <w:color w:val="003865" w:themeColor="text2"/>
          <w:sz w:val="20"/>
          <w:szCs w:val="24"/>
        </w:rPr>
      </w:pPr>
      <w:r>
        <w:br w:type="page"/>
      </w:r>
    </w:p>
    <w:p w:rsidR="00351E68" w:rsidRDefault="00351E68" w:rsidP="00125A69">
      <w:pPr>
        <w:pStyle w:val="Heading2"/>
      </w:pPr>
      <w:bookmarkStart w:id="13" w:name="_Toc1022824"/>
      <w:r>
        <w:lastRenderedPageBreak/>
        <w:t>Afbakening</w:t>
      </w:r>
      <w:bookmarkEnd w:id="13"/>
    </w:p>
    <w:tbl>
      <w:tblPr>
        <w:tblStyle w:val="InfoSupportTabel"/>
        <w:tblW w:w="9356" w:type="dxa"/>
        <w:tblLayout w:type="fixed"/>
        <w:tblLook w:val="0020" w:firstRow="1" w:lastRow="0" w:firstColumn="0" w:lastColumn="0" w:noHBand="0" w:noVBand="0"/>
      </w:tblPr>
      <w:tblGrid>
        <w:gridCol w:w="4536"/>
        <w:gridCol w:w="4820"/>
      </w:tblGrid>
      <w:tr w:rsidR="006E4750" w:rsidRPr="00C63FDB" w:rsidTr="006E4750">
        <w:trPr>
          <w:cnfStyle w:val="100000000000" w:firstRow="1" w:lastRow="0" w:firstColumn="0" w:lastColumn="0" w:oddVBand="0" w:evenVBand="0" w:oddHBand="0" w:evenHBand="0" w:firstRowFirstColumn="0" w:firstRowLastColumn="0" w:lastRowFirstColumn="0" w:lastRowLastColumn="0"/>
          <w:trHeight w:val="454"/>
        </w:trPr>
        <w:tc>
          <w:tcPr>
            <w:tcW w:w="4536" w:type="dxa"/>
          </w:tcPr>
          <w:p w:rsidR="006E4750" w:rsidRPr="00C63FDB" w:rsidRDefault="006E4750" w:rsidP="006E4750">
            <w:pPr>
              <w:rPr>
                <w:b w:val="0"/>
                <w:color w:val="003865" w:themeColor="text2"/>
              </w:rPr>
            </w:pPr>
            <w:r w:rsidRPr="006F3A82">
              <w:t>Tot het project behoort</w:t>
            </w:r>
          </w:p>
        </w:tc>
        <w:tc>
          <w:tcPr>
            <w:tcW w:w="4820" w:type="dxa"/>
          </w:tcPr>
          <w:p w:rsidR="006E4750" w:rsidRPr="006F3A82" w:rsidRDefault="006E4750" w:rsidP="006E4750">
            <w:pPr>
              <w:rPr>
                <w:b w:val="0"/>
              </w:rPr>
            </w:pPr>
            <w:r w:rsidRPr="006F3A82">
              <w:t>Tot het project behoort niet</w:t>
            </w:r>
          </w:p>
        </w:tc>
      </w:tr>
      <w:tr w:rsidR="006E4750"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6E4750" w:rsidRPr="008A00FA" w:rsidRDefault="006E4750" w:rsidP="006E4750">
            <w:pPr>
              <w:pStyle w:val="ListParagraph"/>
              <w:numPr>
                <w:ilvl w:val="0"/>
                <w:numId w:val="37"/>
              </w:numPr>
            </w:pPr>
            <w:r>
              <w:t xml:space="preserve">Het doen van onderzoek naar de wensen van festivalbezoekers. </w:t>
            </w:r>
          </w:p>
        </w:tc>
        <w:tc>
          <w:tcPr>
            <w:tcW w:w="4820" w:type="dxa"/>
          </w:tcPr>
          <w:p w:rsidR="006E4750" w:rsidRPr="008A00FA" w:rsidRDefault="009E42BA" w:rsidP="0043086C">
            <w:r>
              <w:t>1. Advies geven op basis van financiën. Tijdens het advies zal er enkel gekeken worden of festivalbezoekers het nut inzien van een mobiele app en zo ja, wat voor functionaliteiten.</w:t>
            </w:r>
          </w:p>
        </w:tc>
      </w:tr>
      <w:tr w:rsidR="009E42BA" w:rsidRPr="00C63FDB" w:rsidTr="006E4750">
        <w:trPr>
          <w:trHeight w:val="340"/>
        </w:trPr>
        <w:tc>
          <w:tcPr>
            <w:tcW w:w="4536" w:type="dxa"/>
          </w:tcPr>
          <w:p w:rsidR="009E42BA" w:rsidRPr="00C63FDB" w:rsidRDefault="009E42BA" w:rsidP="009E42BA">
            <w:pPr>
              <w:pStyle w:val="ListParagraph"/>
              <w:numPr>
                <w:ilvl w:val="0"/>
                <w:numId w:val="37"/>
              </w:numPr>
            </w:pPr>
            <w:r>
              <w:t xml:space="preserve">Het bouwen van een POC: </w:t>
            </w:r>
            <w:proofErr w:type="spellStart"/>
            <w:r>
              <w:t>Paaspop</w:t>
            </w:r>
            <w:proofErr w:type="spellEnd"/>
            <w:r>
              <w:t xml:space="preserve"> </w:t>
            </w:r>
            <w:r w:rsidR="00801EC7">
              <w:t xml:space="preserve">app voor Android en IOS. </w:t>
            </w:r>
          </w:p>
        </w:tc>
        <w:tc>
          <w:tcPr>
            <w:tcW w:w="4820" w:type="dxa"/>
          </w:tcPr>
          <w:p w:rsidR="009E42BA" w:rsidRPr="008A00FA" w:rsidRDefault="009E42BA" w:rsidP="009E42BA">
            <w:r>
              <w:t xml:space="preserve">2. Het maken van een mobiele app die daadwerkelijk in productie gaat. Hiertoe behoort ook beheer en beheerdocumentatie en het opzetten van een server waar </w:t>
            </w:r>
            <w:proofErr w:type="spellStart"/>
            <w:r>
              <w:t>Paaspop</w:t>
            </w:r>
            <w:proofErr w:type="spellEnd"/>
            <w:r>
              <w:t xml:space="preserve"> later gebruik van kan maken.</w:t>
            </w: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Advies geven aan de directie van Paaspop met betrekking tot de toekomst van een app voor het festival.  </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PID / PVA (Plan Van Aanpak) voor de </w:t>
            </w:r>
            <w:proofErr w:type="spellStart"/>
            <w:r>
              <w:t>Fontys</w:t>
            </w:r>
            <w:proofErr w:type="spellEnd"/>
            <w:r>
              <w:t>.</w:t>
            </w:r>
          </w:p>
        </w:tc>
        <w:tc>
          <w:tcPr>
            <w:tcW w:w="4820" w:type="dxa"/>
          </w:tcPr>
          <w:p w:rsidR="009E42BA" w:rsidRPr="008A00FA"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Het maken van een PVA voor Info Support.</w:t>
            </w:r>
          </w:p>
        </w:tc>
        <w:tc>
          <w:tcPr>
            <w:tcW w:w="4820" w:type="dxa"/>
          </w:tcPr>
          <w:p w:rsidR="009E42BA" w:rsidRPr="00C63FDB" w:rsidRDefault="009E42BA" w:rsidP="009E42BA"/>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Het maken van een portfolio voor de </w:t>
            </w:r>
            <w:proofErr w:type="spellStart"/>
            <w:r>
              <w:t>Fontys</w:t>
            </w:r>
            <w:proofErr w:type="spellEnd"/>
            <w:r>
              <w: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Een onderzoek document als naslagwerk voor Paaspop wat als basis fungeert voor het advies en de functionaliteiten van het POC. </w:t>
            </w:r>
          </w:p>
        </w:tc>
        <w:tc>
          <w:tcPr>
            <w:tcW w:w="4820" w:type="dxa"/>
          </w:tcPr>
          <w:p w:rsidR="009E42BA" w:rsidRPr="00C63FDB" w:rsidRDefault="009E42BA" w:rsidP="009E42BA">
            <w:r>
              <w:t xml:space="preserve"> </w:t>
            </w:r>
          </w:p>
        </w:tc>
      </w:tr>
      <w:tr w:rsidR="009E42BA" w:rsidRPr="00C63FDB" w:rsidTr="006E4750">
        <w:trPr>
          <w:trHeight w:val="340"/>
        </w:trPr>
        <w:tc>
          <w:tcPr>
            <w:tcW w:w="4536" w:type="dxa"/>
          </w:tcPr>
          <w:p w:rsidR="009E42BA" w:rsidRDefault="009E42BA" w:rsidP="009E42BA">
            <w:pPr>
              <w:pStyle w:val="ListParagraph"/>
              <w:numPr>
                <w:ilvl w:val="0"/>
                <w:numId w:val="37"/>
              </w:numPr>
            </w:pPr>
            <w:r>
              <w:t xml:space="preserve">Een blog dat het afstudeerproces bijhoudt voor zowel de </w:t>
            </w:r>
            <w:proofErr w:type="spellStart"/>
            <w:r>
              <w:t>Fontys</w:t>
            </w:r>
            <w:proofErr w:type="spellEnd"/>
            <w:r>
              <w:t xml:space="preserve"> als Info Support.</w:t>
            </w:r>
          </w:p>
        </w:tc>
        <w:tc>
          <w:tcPr>
            <w:tcW w:w="4820" w:type="dxa"/>
          </w:tcPr>
          <w:p w:rsidR="009E42BA" w:rsidRPr="00C63FDB" w:rsidRDefault="009E42BA" w:rsidP="009E42BA"/>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Een test van het POC</w:t>
            </w:r>
            <w:r>
              <w:rPr>
                <w:rStyle w:val="FootnoteReference"/>
              </w:rPr>
              <w:footnoteReference w:id="3"/>
            </w:r>
            <w:r w:rsidR="00AF68DA">
              <w:t xml:space="preserve"> op gebied van </w:t>
            </w:r>
            <w:r w:rsidR="00AC69B9">
              <w:t xml:space="preserve">UX (User </w:t>
            </w:r>
            <w:proofErr w:type="spellStart"/>
            <w:r w:rsidR="00AC69B9">
              <w:t>Experience</w:t>
            </w:r>
            <w:proofErr w:type="spellEnd"/>
            <w:r w:rsidR="00AC69B9">
              <w:t>)</w:t>
            </w:r>
            <w:r>
              <w:t xml:space="preserve"> / een veld onderzoek op het festival zelf.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opzetten van een bouwstraat en testomgeving.</w:t>
            </w:r>
          </w:p>
        </w:tc>
        <w:tc>
          <w:tcPr>
            <w:tcW w:w="4820" w:type="dxa"/>
          </w:tcPr>
          <w:p w:rsidR="009E42BA" w:rsidRPr="00C63FDB" w:rsidRDefault="009E42BA" w:rsidP="009E42BA">
            <w:pPr>
              <w:keepNext/>
            </w:pPr>
          </w:p>
        </w:tc>
      </w:tr>
      <w:tr w:rsidR="009E42BA"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9E42BA" w:rsidRDefault="009E42BA" w:rsidP="009E42BA">
            <w:pPr>
              <w:pStyle w:val="ListParagraph"/>
              <w:numPr>
                <w:ilvl w:val="0"/>
                <w:numId w:val="37"/>
              </w:numPr>
            </w:pPr>
            <w:r>
              <w:t xml:space="preserve">De app op een manier ontwikkelen dat die aan de minimale eisen van beveiliging en privacy voldoet. </w:t>
            </w:r>
          </w:p>
        </w:tc>
        <w:tc>
          <w:tcPr>
            <w:tcW w:w="4820" w:type="dxa"/>
          </w:tcPr>
          <w:p w:rsidR="009E42BA" w:rsidRPr="00C63FDB" w:rsidRDefault="009E42BA" w:rsidP="009E42BA">
            <w:pPr>
              <w:keepNext/>
            </w:pPr>
          </w:p>
        </w:tc>
      </w:tr>
      <w:tr w:rsidR="009E42BA" w:rsidRPr="00C63FDB" w:rsidTr="006E4750">
        <w:trPr>
          <w:trHeight w:val="340"/>
        </w:trPr>
        <w:tc>
          <w:tcPr>
            <w:tcW w:w="4536" w:type="dxa"/>
          </w:tcPr>
          <w:p w:rsidR="009E42BA" w:rsidRDefault="009E42BA" w:rsidP="009E42BA">
            <w:pPr>
              <w:pStyle w:val="ListParagraph"/>
              <w:numPr>
                <w:ilvl w:val="0"/>
                <w:numId w:val="37"/>
              </w:numPr>
            </w:pPr>
            <w:r>
              <w:t>Het maken van een (technisch) ontwerp en analyse document.</w:t>
            </w:r>
            <w:r w:rsidR="00776D5C">
              <w:t xml:space="preserve"> </w:t>
            </w:r>
            <w:r>
              <w:t xml:space="preserve"> </w:t>
            </w:r>
          </w:p>
        </w:tc>
        <w:tc>
          <w:tcPr>
            <w:tcW w:w="4820" w:type="dxa"/>
          </w:tcPr>
          <w:p w:rsidR="009E42BA" w:rsidRPr="00C63FDB" w:rsidRDefault="009E42BA" w:rsidP="009E42BA">
            <w:pPr>
              <w:keepNext/>
            </w:pPr>
          </w:p>
        </w:tc>
      </w:tr>
      <w:tr w:rsidR="00FB6E76" w:rsidRPr="00C63FDB" w:rsidTr="006E4750">
        <w:trPr>
          <w:cnfStyle w:val="000000100000" w:firstRow="0" w:lastRow="0" w:firstColumn="0" w:lastColumn="0" w:oddVBand="0" w:evenVBand="0" w:oddHBand="1" w:evenHBand="0" w:firstRowFirstColumn="0" w:firstRowLastColumn="0" w:lastRowFirstColumn="0" w:lastRowLastColumn="0"/>
          <w:trHeight w:val="340"/>
        </w:trPr>
        <w:tc>
          <w:tcPr>
            <w:tcW w:w="4536" w:type="dxa"/>
          </w:tcPr>
          <w:p w:rsidR="00FB6E76" w:rsidRDefault="00FB6E76" w:rsidP="009E42BA">
            <w:pPr>
              <w:pStyle w:val="ListParagraph"/>
              <w:numPr>
                <w:ilvl w:val="0"/>
                <w:numId w:val="37"/>
              </w:numPr>
            </w:pPr>
            <w:r>
              <w:t xml:space="preserve">Het ontwikkelen van een </w:t>
            </w:r>
            <w:proofErr w:type="spellStart"/>
            <w:r>
              <w:t>docker</w:t>
            </w:r>
            <w:proofErr w:type="spellEnd"/>
            <w:r>
              <w:t xml:space="preserve"> omgeving voor de backend (API). </w:t>
            </w:r>
          </w:p>
        </w:tc>
        <w:tc>
          <w:tcPr>
            <w:tcW w:w="4820" w:type="dxa"/>
          </w:tcPr>
          <w:p w:rsidR="00FB6E76" w:rsidRPr="00C63FDB" w:rsidRDefault="00FB6E76" w:rsidP="009E42BA">
            <w:pPr>
              <w:keepNext/>
            </w:pPr>
          </w:p>
        </w:tc>
      </w:tr>
      <w:tr w:rsidR="006B35C4" w:rsidRPr="00C63FDB" w:rsidTr="006E4750">
        <w:trPr>
          <w:trHeight w:val="340"/>
        </w:trPr>
        <w:tc>
          <w:tcPr>
            <w:tcW w:w="4536" w:type="dxa"/>
          </w:tcPr>
          <w:p w:rsidR="006B35C4" w:rsidRDefault="006B35C4" w:rsidP="009E42BA">
            <w:pPr>
              <w:pStyle w:val="ListParagraph"/>
              <w:numPr>
                <w:ilvl w:val="0"/>
                <w:numId w:val="37"/>
              </w:numPr>
            </w:pPr>
            <w:r>
              <w:t xml:space="preserve">Het overdragen van de </w:t>
            </w:r>
            <w:proofErr w:type="spellStart"/>
            <w:r>
              <w:t>docker</w:t>
            </w:r>
            <w:proofErr w:type="spellEnd"/>
            <w:r>
              <w:t xml:space="preserve"> omgeving</w:t>
            </w:r>
            <w:r w:rsidR="00F62236">
              <w:t xml:space="preserve"> (geen server)</w:t>
            </w:r>
            <w:r>
              <w:t xml:space="preserve"> en configuratie documentatie.</w:t>
            </w:r>
          </w:p>
        </w:tc>
        <w:tc>
          <w:tcPr>
            <w:tcW w:w="4820" w:type="dxa"/>
          </w:tcPr>
          <w:p w:rsidR="006B35C4" w:rsidRPr="00C63FDB" w:rsidRDefault="006B35C4" w:rsidP="009E42BA">
            <w:pPr>
              <w:keepNext/>
            </w:pPr>
          </w:p>
        </w:tc>
      </w:tr>
    </w:tbl>
    <w:p w:rsidR="00365E50" w:rsidRDefault="00280079" w:rsidP="00280079">
      <w:pPr>
        <w:pStyle w:val="Captionfortableandimage"/>
      </w:pPr>
      <w:bookmarkStart w:id="14" w:name="_Toc1022856"/>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3</w:t>
      </w:r>
      <w:r w:rsidR="00624CF8">
        <w:rPr>
          <w:noProof/>
        </w:rPr>
        <w:fldChar w:fldCharType="end"/>
      </w:r>
      <w:r>
        <w:t>: afbakening</w:t>
      </w:r>
      <w:bookmarkEnd w:id="14"/>
    </w:p>
    <w:p w:rsidR="00560ED4" w:rsidRDefault="00560ED4" w:rsidP="00365E50">
      <w:pPr>
        <w:spacing w:line="259" w:lineRule="auto"/>
      </w:pPr>
    </w:p>
    <w:p w:rsidR="00351E68" w:rsidRDefault="00351E68" w:rsidP="00125A69">
      <w:pPr>
        <w:pStyle w:val="Heading2"/>
      </w:pPr>
      <w:bookmarkStart w:id="15" w:name="_Toc1022825"/>
      <w:r>
        <w:lastRenderedPageBreak/>
        <w:t>Afhankelijkheden</w:t>
      </w:r>
      <w:bookmarkEnd w:id="15"/>
    </w:p>
    <w:p w:rsidR="00365E50" w:rsidRDefault="00384C73" w:rsidP="00365E50">
      <w:pPr>
        <w:spacing w:line="259" w:lineRule="auto"/>
      </w:pPr>
      <w:r>
        <w:t xml:space="preserve">1: </w:t>
      </w:r>
      <w:r w:rsidR="00991FA0">
        <w:t xml:space="preserve">Middelen </w:t>
      </w:r>
      <w:r>
        <w:t xml:space="preserve">die </w:t>
      </w:r>
      <w:proofErr w:type="spellStart"/>
      <w:r>
        <w:t>Paaspop</w:t>
      </w:r>
      <w:proofErr w:type="spellEnd"/>
      <w:r>
        <w:t xml:space="preserve"> tot beschikking stelt</w:t>
      </w:r>
      <w:r w:rsidR="00197EF6">
        <w:t>:</w:t>
      </w:r>
      <w:r w:rsidR="00991FA0">
        <w:t xml:space="preserve"> Het kan zijn dat het handig is </w:t>
      </w:r>
      <w:r w:rsidR="00F448F4">
        <w:t>voor bepaalde funct</w:t>
      </w:r>
      <w:r w:rsidR="008C03CA">
        <w:t>ionaliteiten</w:t>
      </w:r>
      <w:r w:rsidR="00F448F4">
        <w:t xml:space="preserve"> om middelen te gebruiken die </w:t>
      </w:r>
      <w:proofErr w:type="spellStart"/>
      <w:r w:rsidR="00F448F4">
        <w:t>Paaspop</w:t>
      </w:r>
      <w:proofErr w:type="spellEnd"/>
      <w:r w:rsidR="00F448F4">
        <w:t xml:space="preserve"> tot beschikking</w:t>
      </w:r>
      <w:r w:rsidR="008C03CA">
        <w:t xml:space="preserve"> moet</w:t>
      </w:r>
      <w:r w:rsidR="00F448F4">
        <w:t xml:space="preserve"> stel</w:t>
      </w:r>
      <w:r w:rsidR="008C03CA">
        <w:t>len</w:t>
      </w:r>
      <w:r w:rsidR="00F448F4">
        <w:t xml:space="preserve">. Mocht </w:t>
      </w:r>
      <w:proofErr w:type="spellStart"/>
      <w:r w:rsidR="00F448F4">
        <w:t>Paaspop</w:t>
      </w:r>
      <w:proofErr w:type="spellEnd"/>
      <w:r w:rsidR="00F448F4">
        <w:t xml:space="preserve"> bepaalde middelen niet tot </w:t>
      </w:r>
      <w:r w:rsidR="00202BC1">
        <w:t>hun beschikking</w:t>
      </w:r>
      <w:r w:rsidR="00F448F4">
        <w:t xml:space="preserve"> hebben</w:t>
      </w:r>
      <w:r w:rsidR="00202BC1">
        <w:t xml:space="preserve"> (voor dit project)</w:t>
      </w:r>
      <w:r w:rsidR="00F448F4">
        <w:t xml:space="preserve">, dan zullen functies </w:t>
      </w:r>
      <w:r w:rsidR="00686085">
        <w:t>van</w:t>
      </w:r>
      <w:r w:rsidR="00F448F4">
        <w:t xml:space="preserve"> het POC op een andere manier verwerkt moeten worden. </w:t>
      </w:r>
    </w:p>
    <w:p w:rsidR="00522F0F" w:rsidRDefault="00AE250E">
      <w:pPr>
        <w:spacing w:line="259" w:lineRule="auto"/>
      </w:pPr>
      <w:r>
        <w:t xml:space="preserve">2: </w:t>
      </w:r>
      <w:r w:rsidR="00F26C23">
        <w:t>Data van gebruikers / festivalbezoekers</w:t>
      </w:r>
      <w:r w:rsidR="00686085">
        <w:t>:</w:t>
      </w:r>
      <w:r w:rsidR="00F26C23">
        <w:t xml:space="preserve"> Om te weten welke functies de </w:t>
      </w:r>
      <w:r w:rsidR="00992641">
        <w:t>app</w:t>
      </w:r>
      <w:r w:rsidR="00F26C23">
        <w:t xml:space="preserve"> moet hebben, moet er data zijn van gebruikers en of festivalbezoekers. Dit kan vóór het festival zijn via bijvoorbeeld enquêtes maar ook tijdens het festival. </w:t>
      </w:r>
      <w:r w:rsidR="002F09A0">
        <w:t xml:space="preserve">Ook werken bepaalde functies eventueel alleen goed met </w:t>
      </w:r>
      <w:proofErr w:type="spellStart"/>
      <w:r w:rsidR="002F09A0">
        <w:t>realtime</w:t>
      </w:r>
      <w:proofErr w:type="spellEnd"/>
      <w:r w:rsidR="002F09A0">
        <w:t xml:space="preserve"> data van gebruikers</w:t>
      </w:r>
      <w:r w:rsidR="00206428">
        <w:t xml:space="preserve"> en moeten festivalbezoekers het POC daadwerkelijk gebruiken</w:t>
      </w:r>
      <w:r w:rsidR="002F09A0">
        <w:t>.</w:t>
      </w:r>
    </w:p>
    <w:p w:rsidR="00351E68" w:rsidRDefault="00351E68" w:rsidP="00125A69">
      <w:pPr>
        <w:pStyle w:val="Heading2"/>
      </w:pPr>
      <w:bookmarkStart w:id="16" w:name="_Toc1022826"/>
      <w:r>
        <w:t>Randvoorwaarden</w:t>
      </w:r>
      <w:bookmarkEnd w:id="16"/>
    </w:p>
    <w:p w:rsidR="00365E50" w:rsidRDefault="00AE0DAE" w:rsidP="00522F0F">
      <w:r>
        <w:t>Aan uitvoering van de in dit plan van aanpak beschreven delen zijn de volgende randvoorwaarden gesteld:</w:t>
      </w:r>
    </w:p>
    <w:p w:rsidR="002B6E99" w:rsidRDefault="00261D59" w:rsidP="00522F0F">
      <w:r>
        <w:t>1</w:t>
      </w:r>
      <w:r w:rsidR="00EB43E9">
        <w:t>: Er is in Veenendaal een werkplek voor de gehele week en een werkplek in Den Bosch waar minimaal drie dagen (maandag, dinsdag en donderdag) per week gewerkt kan worden.</w:t>
      </w:r>
      <w:r w:rsidR="00234247">
        <w:t xml:space="preserve"> </w:t>
      </w:r>
      <w:r w:rsidR="002B6E99">
        <w:tab/>
      </w:r>
    </w:p>
    <w:p w:rsidR="00261D59" w:rsidRDefault="003D36F7" w:rsidP="00522F0F">
      <w:r>
        <w:t>2</w:t>
      </w:r>
      <w:r w:rsidR="00261D59">
        <w:t xml:space="preserve">: Info Support kan een </w:t>
      </w:r>
      <w:r w:rsidR="00F52247">
        <w:t>omgeving</w:t>
      </w:r>
      <w:r w:rsidR="00261D59">
        <w:t xml:space="preserve"> realiseren</w:t>
      </w:r>
      <w:r w:rsidR="00F52247">
        <w:t xml:space="preserve"> waar een API en database kunnen draaien evenals een bouwstraat</w:t>
      </w:r>
      <w:r w:rsidR="00DC0FB4">
        <w:t xml:space="preserve"> en testomgeving</w:t>
      </w:r>
      <w:r w:rsidR="00261D59">
        <w:t xml:space="preserve">. </w:t>
      </w:r>
    </w:p>
    <w:p w:rsidR="00261D59" w:rsidRDefault="003D36F7" w:rsidP="00522F0F">
      <w:r>
        <w:t>3</w:t>
      </w:r>
      <w:r w:rsidR="00261D59">
        <w:t xml:space="preserve">: Er </w:t>
      </w:r>
      <w:r w:rsidR="00DD2BED">
        <w:t>worden middelen t</w:t>
      </w:r>
      <w:r w:rsidR="00D510AF">
        <w:t>er</w:t>
      </w:r>
      <w:r w:rsidR="00261D59">
        <w:t xml:space="preserve"> beschikking</w:t>
      </w:r>
      <w:r w:rsidR="00DD2BED">
        <w:t xml:space="preserve"> gesteld door de </w:t>
      </w:r>
      <w:r w:rsidR="00B20129">
        <w:t xml:space="preserve">(interne of externe) </w:t>
      </w:r>
      <w:r w:rsidR="00DD2BED">
        <w:t>opdrachtgever</w:t>
      </w:r>
      <w:r w:rsidR="00261D59">
        <w:t xml:space="preserve"> die ervoor zorgen dat een mobiele </w:t>
      </w:r>
      <w:r w:rsidR="00992641">
        <w:t>app</w:t>
      </w:r>
      <w:r w:rsidR="00261D59">
        <w:t xml:space="preserve"> getest kant worden. </w:t>
      </w:r>
    </w:p>
    <w:p w:rsidR="00522F0F" w:rsidRDefault="003D36F7" w:rsidP="00522F0F">
      <w:r>
        <w:t>4</w:t>
      </w:r>
      <w:r w:rsidR="00D540AD">
        <w:t xml:space="preserve">: </w:t>
      </w:r>
      <w:proofErr w:type="spellStart"/>
      <w:r w:rsidR="00D540AD">
        <w:t>Paaspop</w:t>
      </w:r>
      <w:proofErr w:type="spellEnd"/>
      <w:r w:rsidR="00D540AD">
        <w:t xml:space="preserve"> realiseert een omgeving op het festivalterrein van waar gewerkt kan worden tijdens het festival en testen uitgevoerd kunnen worden.</w:t>
      </w:r>
    </w:p>
    <w:p w:rsidR="00AB77CF" w:rsidRDefault="003D36F7" w:rsidP="00522F0F">
      <w:r>
        <w:t>5</w:t>
      </w:r>
      <w:r w:rsidR="00AB77CF">
        <w:t>: Er wordt voldoende tijd</w:t>
      </w:r>
      <w:r w:rsidR="00B964DA">
        <w:t xml:space="preserve"> (minimaal 1 uur per week)</w:t>
      </w:r>
      <w:r w:rsidR="00AB77CF">
        <w:t xml:space="preserve"> beschikbaar gesteld door zowel Info Support als de </w:t>
      </w:r>
      <w:proofErr w:type="spellStart"/>
      <w:r w:rsidR="00AB77CF">
        <w:t>Fontys</w:t>
      </w:r>
      <w:proofErr w:type="spellEnd"/>
      <w:r w:rsidR="00AB77CF">
        <w:t xml:space="preserve"> voor feedback en begeleiding. </w:t>
      </w:r>
    </w:p>
    <w:p w:rsidR="00F52247" w:rsidRDefault="00F52247" w:rsidP="00522F0F"/>
    <w:p w:rsidR="006E42CA" w:rsidRPr="00883804" w:rsidRDefault="006E42CA" w:rsidP="006E42CA">
      <w:pPr>
        <w:pStyle w:val="Heading2"/>
        <w:keepNext w:val="0"/>
        <w:keepLines w:val="0"/>
        <w:spacing w:before="120" w:after="60" w:line="240" w:lineRule="auto"/>
        <w:ind w:left="0" w:firstLine="0"/>
      </w:pPr>
      <w:bookmarkStart w:id="17" w:name="_Toc507670777"/>
      <w:bookmarkStart w:id="18" w:name="_Toc1022827"/>
      <w:r w:rsidRPr="00883804">
        <w:t>Onderzoeks</w:t>
      </w:r>
      <w:r>
        <w:t>vragen</w:t>
      </w:r>
      <w:bookmarkEnd w:id="17"/>
      <w:bookmarkEnd w:id="18"/>
    </w:p>
    <w:p w:rsidR="00710D47" w:rsidRDefault="00A65049" w:rsidP="00A65049">
      <w:r>
        <w:t>De hoofdvraag van</w:t>
      </w:r>
      <w:r w:rsidR="00E65C03">
        <w:t xml:space="preserve"> het </w:t>
      </w:r>
      <w:r>
        <w:t>onderzoek luidt als volgt:</w:t>
      </w:r>
    </w:p>
    <w:p w:rsidR="00A65049" w:rsidRDefault="00710D47" w:rsidP="00710D47">
      <w:pPr>
        <w:pStyle w:val="ListParagraph"/>
        <w:numPr>
          <w:ilvl w:val="0"/>
          <w:numId w:val="39"/>
        </w:numPr>
      </w:pPr>
      <w:r>
        <w:t xml:space="preserve">Hoe kan Paaspop door middel van een mobiele </w:t>
      </w:r>
      <w:r w:rsidR="00992641">
        <w:t>app</w:t>
      </w:r>
      <w:r>
        <w:t xml:space="preserve"> bezoekers een optimale belevenis geven?</w:t>
      </w:r>
    </w:p>
    <w:p w:rsidR="00710D47" w:rsidRDefault="00710D47" w:rsidP="00A65049">
      <w:r>
        <w:t>Echter</w:t>
      </w:r>
      <w:r w:rsidR="00B001F8">
        <w:t>,</w:t>
      </w:r>
      <w:r>
        <w:t xml:space="preserve"> kan deze hoofdvraag uiteindelijk ook beantwoord worden met</w:t>
      </w:r>
      <w:r w:rsidR="007925A7">
        <w:t xml:space="preserve"> als antwoord</w:t>
      </w:r>
      <w:r>
        <w:t xml:space="preserve"> dat een mobiele </w:t>
      </w:r>
      <w:r w:rsidR="00992641">
        <w:t>app</w:t>
      </w:r>
      <w:r>
        <w:t xml:space="preserve"> niet geschikt is voor een festival als Paaspop om bezoekers een betere ervaring te bieden. Hier</w:t>
      </w:r>
      <w:r w:rsidR="00F61A13">
        <w:t xml:space="preserve"> wordt</w:t>
      </w:r>
      <w:r>
        <w:t xml:space="preserve"> momenteel nog niet vanuit </w:t>
      </w:r>
      <w:r w:rsidR="00F61A13">
        <w:t xml:space="preserve">gegaan, </w:t>
      </w:r>
      <w:r>
        <w:t xml:space="preserve">waardoor de vraag gesteld wordt alsof een mobiele </w:t>
      </w:r>
      <w:r w:rsidR="00992641">
        <w:t>app</w:t>
      </w:r>
      <w:r>
        <w:t xml:space="preserve"> geschikt i</w:t>
      </w:r>
      <w:r w:rsidR="00346315">
        <w:t>s. Maar hoe precie</w:t>
      </w:r>
      <w:r w:rsidR="00C82157">
        <w:t>s</w:t>
      </w:r>
      <w:r w:rsidR="00A7658F">
        <w:t>,</w:t>
      </w:r>
      <w:r w:rsidR="00346315">
        <w:t xml:space="preserve"> dat</w:t>
      </w:r>
      <w:r>
        <w:t xml:space="preserve"> moet nog onderzocht worden.</w:t>
      </w:r>
    </w:p>
    <w:p w:rsidR="00710D47" w:rsidRDefault="00710D47" w:rsidP="00A65049">
      <w:r>
        <w:t>Om antwoord te kunnen geven op deze vraag moeten er eerst een aantal deelvragen worden beantwoord:</w:t>
      </w:r>
    </w:p>
    <w:p w:rsidR="00710D47" w:rsidRDefault="00710D47" w:rsidP="00710D47">
      <w:pPr>
        <w:pStyle w:val="ListParagraph"/>
        <w:numPr>
          <w:ilvl w:val="0"/>
          <w:numId w:val="38"/>
        </w:numPr>
      </w:pPr>
      <w:r>
        <w:t xml:space="preserve">Waar lopen festivalbezoekers tegen aan als ze een festival </w:t>
      </w:r>
      <w:r w:rsidR="00B96AB1">
        <w:t>bezoeken en hoe zou IT hiermee kunnen helpen</w:t>
      </w:r>
      <w:r>
        <w:t>?</w:t>
      </w:r>
    </w:p>
    <w:p w:rsidR="00710D47" w:rsidRDefault="00B67294" w:rsidP="00710D47">
      <w:pPr>
        <w:pStyle w:val="ListParagraph"/>
        <w:numPr>
          <w:ilvl w:val="0"/>
          <w:numId w:val="38"/>
        </w:numPr>
      </w:pPr>
      <w:r>
        <w:t>Willen festivalbezoekers</w:t>
      </w:r>
      <w:r w:rsidR="00710D47">
        <w:t xml:space="preserve"> een mobiele </w:t>
      </w:r>
      <w:r w:rsidR="00992641">
        <w:t>app</w:t>
      </w:r>
      <w:r w:rsidR="00710D47">
        <w:t xml:space="preserve"> downloaden voor </w:t>
      </w:r>
      <w:r w:rsidR="000F759D">
        <w:t>het festival</w:t>
      </w:r>
      <w:r w:rsidR="00710D47">
        <w:t xml:space="preserve"> weekend?</w:t>
      </w:r>
    </w:p>
    <w:p w:rsidR="00710D47" w:rsidRDefault="00710D47" w:rsidP="00710D47">
      <w:pPr>
        <w:pStyle w:val="ListParagraph"/>
        <w:numPr>
          <w:ilvl w:val="0"/>
          <w:numId w:val="38"/>
        </w:numPr>
      </w:pPr>
      <w:r>
        <w:t xml:space="preserve">Welke functionaliteiten van een mobiele </w:t>
      </w:r>
      <w:r w:rsidR="00992641">
        <w:t>app</w:t>
      </w:r>
      <w:r>
        <w:t xml:space="preserve"> zouden bezoekers een betere ervaring geven op Paaspop?</w:t>
      </w:r>
    </w:p>
    <w:p w:rsidR="00637A5D" w:rsidRDefault="00637A5D" w:rsidP="00637A5D">
      <w:r>
        <w:t>Deze drie vragen z</w:t>
      </w:r>
      <w:r w:rsidR="00AA30E6">
        <w:t>ullen onderzocht gaan worden met de</w:t>
      </w:r>
      <w:r>
        <w:t xml:space="preserve"> </w:t>
      </w:r>
      <w:r w:rsidR="00AA30E6">
        <w:t>onderzoeksstrategie genaamd veld. Hier worden twee methodes voor gebruikt: Enquête (online / op Paaspop) en Steekproef (op Paaspop).</w:t>
      </w:r>
    </w:p>
    <w:p w:rsidR="00710D47" w:rsidRDefault="00710D47" w:rsidP="00710D47">
      <w:r>
        <w:t xml:space="preserve">Na het beantwoorden van deze vragen </w:t>
      </w:r>
      <w:r w:rsidR="000F759D">
        <w:t xml:space="preserve">staat vast </w:t>
      </w:r>
      <w:r>
        <w:t xml:space="preserve">of mensen een mobiele </w:t>
      </w:r>
      <w:r w:rsidR="00992641">
        <w:t>app</w:t>
      </w:r>
      <w:r>
        <w:t xml:space="preserve"> handig zouden vinden en wat ze dan graag zouden willen zien. Met deze informatie </w:t>
      </w:r>
      <w:r w:rsidR="000F759D">
        <w:t>kan er</w:t>
      </w:r>
      <w:r>
        <w:t xml:space="preserve"> een POC </w:t>
      </w:r>
      <w:r w:rsidR="000F759D">
        <w:t>worden gerealiseerd</w:t>
      </w:r>
      <w:r>
        <w:t>. Hier komen een aantal technische vragen bij kijken.</w:t>
      </w:r>
    </w:p>
    <w:p w:rsidR="00710D47" w:rsidRDefault="00710D47" w:rsidP="00710D47">
      <w:pPr>
        <w:pStyle w:val="ListParagraph"/>
        <w:numPr>
          <w:ilvl w:val="0"/>
          <w:numId w:val="40"/>
        </w:numPr>
      </w:pPr>
      <w:r>
        <w:lastRenderedPageBreak/>
        <w:t>Hoe</w:t>
      </w:r>
      <w:r w:rsidR="001F06A2">
        <w:t xml:space="preserve"> moet</w:t>
      </w:r>
      <w:r>
        <w:t xml:space="preserve"> </w:t>
      </w:r>
      <w:r w:rsidR="0031443D">
        <w:t>word</w:t>
      </w:r>
      <w:r w:rsidR="001F06A2">
        <w:t>en</w:t>
      </w:r>
      <w:r w:rsidR="0031443D">
        <w:t xml:space="preserve"> omgegaan</w:t>
      </w:r>
      <w:r>
        <w:t xml:space="preserve"> met de beveiliging van een mobiele </w:t>
      </w:r>
      <w:r w:rsidR="00992641">
        <w:t>app</w:t>
      </w:r>
      <w:r>
        <w:t>?</w:t>
      </w:r>
    </w:p>
    <w:p w:rsidR="00710D47" w:rsidRDefault="00710D47" w:rsidP="00710D47">
      <w:pPr>
        <w:pStyle w:val="ListParagraph"/>
        <w:numPr>
          <w:ilvl w:val="0"/>
          <w:numId w:val="40"/>
        </w:numPr>
      </w:pPr>
      <w:r>
        <w:t xml:space="preserve">Hoe </w:t>
      </w:r>
      <w:r w:rsidR="001F06A2">
        <w:t>moet worden</w:t>
      </w:r>
      <w:r w:rsidR="0031443D">
        <w:t xml:space="preserve"> omgegaan </w:t>
      </w:r>
      <w:r>
        <w:t>met de privacy van de festivalbezoekers bij het verzamelen van data?</w:t>
      </w:r>
    </w:p>
    <w:p w:rsidR="00710D47" w:rsidRDefault="00B1716C" w:rsidP="00710D47">
      <w:pPr>
        <w:pStyle w:val="ListParagraph"/>
        <w:numPr>
          <w:ilvl w:val="0"/>
          <w:numId w:val="40"/>
        </w:numPr>
      </w:pPr>
      <w:r>
        <w:t xml:space="preserve">Hoe kan de locatie van bezoekers zo nauwkeurig </w:t>
      </w:r>
      <w:r w:rsidR="00DD6E87">
        <w:t xml:space="preserve">mogelijk </w:t>
      </w:r>
      <w:r>
        <w:t>verzameld worden zodat de drukte op het festivalterrein zichtbaar is?</w:t>
      </w:r>
    </w:p>
    <w:p w:rsidR="00710D47" w:rsidRDefault="00710D47" w:rsidP="00710D47">
      <w:pPr>
        <w:pStyle w:val="ListParagraph"/>
        <w:numPr>
          <w:ilvl w:val="0"/>
          <w:numId w:val="40"/>
        </w:numPr>
      </w:pPr>
      <w:r>
        <w:t xml:space="preserve">Hoe kan een mobiele </w:t>
      </w:r>
      <w:r w:rsidR="00992641">
        <w:t>app</w:t>
      </w:r>
      <w:r>
        <w:t xml:space="preserve"> schaalbaar zijn?</w:t>
      </w:r>
    </w:p>
    <w:p w:rsidR="00FF3E3C" w:rsidRDefault="00E11C72" w:rsidP="00E11C72">
      <w:r>
        <w:t>Voor deze vragen zullen twee onderzoeksstrategieën gebruikt worden</w:t>
      </w:r>
      <w:r w:rsidR="003A1133">
        <w:t>,</w:t>
      </w:r>
      <w:r>
        <w:t xml:space="preserve"> namelijk showroom en bieb. Er zal onderzoek gedaan worden door middel van artikelen betreffend beveiliging, schaalb</w:t>
      </w:r>
      <w:r w:rsidR="002450BF">
        <w:t>a</w:t>
      </w:r>
      <w:r>
        <w:t>arheid etc.</w:t>
      </w:r>
      <w:r w:rsidR="00B03DE0">
        <w:t xml:space="preserve"> en het maken van kleine test </w:t>
      </w:r>
      <w:r w:rsidR="00992641">
        <w:t>app</w:t>
      </w:r>
      <w:r w:rsidR="00B03DE0">
        <w:t>s.</w:t>
      </w:r>
    </w:p>
    <w:p w:rsidR="00FF3E3C" w:rsidRDefault="00FF3E3C" w:rsidP="00FF3E3C">
      <w:r>
        <w:br w:type="page"/>
      </w:r>
    </w:p>
    <w:p w:rsidR="00E144DE" w:rsidRDefault="006E42CA" w:rsidP="00E144DE">
      <w:pPr>
        <w:pStyle w:val="Heading2"/>
        <w:keepNext w:val="0"/>
        <w:keepLines w:val="0"/>
        <w:tabs>
          <w:tab w:val="num" w:pos="709"/>
        </w:tabs>
        <w:spacing w:before="120" w:after="60" w:line="240" w:lineRule="auto"/>
        <w:ind w:left="709" w:hanging="709"/>
      </w:pPr>
      <w:bookmarkStart w:id="19" w:name="_Toc507670778"/>
      <w:bookmarkStart w:id="20" w:name="_Toc1022828"/>
      <w:r>
        <w:lastRenderedPageBreak/>
        <w:t>Eindproducten</w:t>
      </w:r>
      <w:bookmarkEnd w:id="19"/>
      <w:r w:rsidR="003B5E19">
        <w:t xml:space="preserve"> / opleveringen</w:t>
      </w:r>
      <w:bookmarkEnd w:id="20"/>
    </w:p>
    <w:p w:rsidR="00EF139A" w:rsidRPr="00EF139A" w:rsidRDefault="00EF139A" w:rsidP="00EF139A">
      <w:pPr>
        <w:pStyle w:val="Heading3"/>
      </w:pPr>
      <w:bookmarkStart w:id="21" w:name="_Toc1022829"/>
      <w:r>
        <w:t xml:space="preserve">Product Breakdown </w:t>
      </w:r>
      <w:proofErr w:type="spellStart"/>
      <w:r>
        <w:t>Structure</w:t>
      </w:r>
      <w:bookmarkEnd w:id="21"/>
      <w:proofErr w:type="spellEnd"/>
    </w:p>
    <w:p w:rsidR="00280079" w:rsidRDefault="00FC4500" w:rsidP="00280079">
      <w:pPr>
        <w:keepNext/>
        <w:spacing w:line="259" w:lineRule="auto"/>
      </w:pPr>
      <w:r>
        <w:rPr>
          <w:noProof/>
        </w:rPr>
        <w:drawing>
          <wp:inline distT="0" distB="0" distL="0" distR="0">
            <wp:extent cx="3871344" cy="40074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 Breakdown Structure V3.jpg"/>
                    <pic:cNvPicPr/>
                  </pic:nvPicPr>
                  <pic:blipFill>
                    <a:blip r:embed="rId18">
                      <a:extLst>
                        <a:ext uri="{28A0092B-C50C-407E-A947-70E740481C1C}">
                          <a14:useLocalDpi xmlns:a14="http://schemas.microsoft.com/office/drawing/2010/main" val="0"/>
                        </a:ext>
                      </a:extLst>
                    </a:blip>
                    <a:stretch>
                      <a:fillRect/>
                    </a:stretch>
                  </pic:blipFill>
                  <pic:spPr>
                    <a:xfrm>
                      <a:off x="0" y="0"/>
                      <a:ext cx="3889632" cy="4026389"/>
                    </a:xfrm>
                    <a:prstGeom prst="rect">
                      <a:avLst/>
                    </a:prstGeom>
                  </pic:spPr>
                </pic:pic>
              </a:graphicData>
            </a:graphic>
          </wp:inline>
        </w:drawing>
      </w:r>
    </w:p>
    <w:p w:rsidR="00351E68" w:rsidRPr="00E144DE" w:rsidRDefault="00280079" w:rsidP="00280079">
      <w:pPr>
        <w:pStyle w:val="Captionfortableandimage"/>
      </w:pPr>
      <w:bookmarkStart w:id="22" w:name="_Toc1022862"/>
      <w:r>
        <w:t xml:space="preserve">Figuur </w:t>
      </w:r>
      <w:r w:rsidR="0055481E">
        <w:rPr>
          <w:noProof/>
        </w:rPr>
        <w:fldChar w:fldCharType="begin"/>
      </w:r>
      <w:r w:rsidR="0055481E">
        <w:rPr>
          <w:noProof/>
        </w:rPr>
        <w:instrText xml:space="preserve"> SEQ Figuur \* ARABIC </w:instrText>
      </w:r>
      <w:r w:rsidR="0055481E">
        <w:rPr>
          <w:noProof/>
        </w:rPr>
        <w:fldChar w:fldCharType="separate"/>
      </w:r>
      <w:r w:rsidR="00F63163">
        <w:rPr>
          <w:noProof/>
        </w:rPr>
        <w:t>1</w:t>
      </w:r>
      <w:r w:rsidR="0055481E">
        <w:rPr>
          <w:noProof/>
        </w:rPr>
        <w:fldChar w:fldCharType="end"/>
      </w:r>
      <w:r>
        <w:t xml:space="preserve">: </w:t>
      </w:r>
      <w:r w:rsidR="00271D38">
        <w:t>p</w:t>
      </w:r>
      <w:r>
        <w:t xml:space="preserve">roduct Breakdown </w:t>
      </w:r>
      <w:proofErr w:type="spellStart"/>
      <w:r>
        <w:t>Structure</w:t>
      </w:r>
      <w:bookmarkEnd w:id="22"/>
      <w:proofErr w:type="spellEnd"/>
    </w:p>
    <w:p w:rsidR="00EF139A" w:rsidRDefault="00EF139A" w:rsidP="00174445">
      <w:pPr>
        <w:spacing w:line="259" w:lineRule="auto"/>
      </w:pPr>
    </w:p>
    <w:p w:rsidR="00EF139A" w:rsidRDefault="00EF139A" w:rsidP="00920BDB">
      <w:pPr>
        <w:pStyle w:val="Heading3"/>
      </w:pPr>
      <w:bookmarkStart w:id="23" w:name="_Toc1022830"/>
      <w:r>
        <w:t>Beschrijving</w:t>
      </w:r>
      <w:bookmarkEnd w:id="23"/>
    </w:p>
    <w:p w:rsidR="00EF139A" w:rsidRDefault="00EF139A" w:rsidP="00EF139A">
      <w:pPr>
        <w:pStyle w:val="ListParagraph"/>
        <w:numPr>
          <w:ilvl w:val="0"/>
          <w:numId w:val="41"/>
        </w:numPr>
      </w:pPr>
      <w:r>
        <w:t>A1:</w:t>
      </w:r>
      <w:r w:rsidR="00920BDB">
        <w:t xml:space="preserve"> Het plan van aanpak </w:t>
      </w:r>
      <w:r w:rsidR="00937AF5">
        <w:t xml:space="preserve">is een document (dit document) </w:t>
      </w:r>
      <w:r w:rsidR="00920BDB">
        <w:t>waarin wordt beschreven hoe er gewerkt gaat worden</w:t>
      </w:r>
      <w:r w:rsidR="00D95219">
        <w:t xml:space="preserve">, wat de opdracht inhoudt en wat </w:t>
      </w:r>
      <w:r w:rsidR="00E60707">
        <w:t>ervoor</w:t>
      </w:r>
      <w:r w:rsidR="00D95219">
        <w:t xml:space="preserve"> nodig is om dit te kunnen realiseren</w:t>
      </w:r>
      <w:r w:rsidR="00920BDB">
        <w:t xml:space="preserve">. Dit wordt opgeleverd aan de </w:t>
      </w:r>
      <w:proofErr w:type="spellStart"/>
      <w:r w:rsidR="00920BDB">
        <w:t>Fontys</w:t>
      </w:r>
      <w:proofErr w:type="spellEnd"/>
      <w:r w:rsidR="00920BDB">
        <w:t xml:space="preserve"> en aan </w:t>
      </w:r>
      <w:r w:rsidR="00687C88">
        <w:t>Info Support</w:t>
      </w:r>
      <w:r w:rsidR="00A526F1">
        <w:t xml:space="preserve"> en moet goedgekeurd worden door beide partijen voordat er begonnen kan worden aan het project</w:t>
      </w:r>
      <w:r w:rsidR="00920BDB">
        <w:t>.</w:t>
      </w:r>
    </w:p>
    <w:p w:rsidR="00EF139A" w:rsidRDefault="00EF139A" w:rsidP="00EF139A">
      <w:pPr>
        <w:pStyle w:val="ListParagraph"/>
        <w:numPr>
          <w:ilvl w:val="0"/>
          <w:numId w:val="41"/>
        </w:numPr>
      </w:pPr>
      <w:r>
        <w:t>A2:</w:t>
      </w:r>
      <w:r w:rsidR="00920BDB">
        <w:t xml:space="preserve"> </w:t>
      </w:r>
      <w:r w:rsidR="00701D2A">
        <w:t>Het portfolio</w:t>
      </w:r>
      <w:r w:rsidR="00920BDB">
        <w:t xml:space="preserve"> is het einddocument waarin</w:t>
      </w:r>
      <w:r w:rsidR="00701D2A">
        <w:t xml:space="preserve"> met bewijzen aangegeven wordt dat alle HBO ICT Competenties in deze opdracht</w:t>
      </w:r>
      <w:r w:rsidR="00460907">
        <w:t xml:space="preserve"> verwerkt</w:t>
      </w:r>
      <w:r w:rsidR="00701D2A">
        <w:t xml:space="preserve"> zitten</w:t>
      </w:r>
      <w:r w:rsidR="00920BDB">
        <w:t xml:space="preserve">. Deze wordt opgeleverd aan de </w:t>
      </w:r>
      <w:proofErr w:type="spellStart"/>
      <w:r w:rsidR="00920BDB">
        <w:t>Fontys</w:t>
      </w:r>
      <w:proofErr w:type="spellEnd"/>
      <w:r w:rsidR="00920BDB">
        <w:t xml:space="preserve">.  </w:t>
      </w:r>
    </w:p>
    <w:p w:rsidR="00D92D6E" w:rsidRDefault="00EF139A" w:rsidP="005B201C">
      <w:pPr>
        <w:pStyle w:val="ListParagraph"/>
        <w:numPr>
          <w:ilvl w:val="0"/>
          <w:numId w:val="41"/>
        </w:numPr>
      </w:pPr>
      <w:r>
        <w:t>A3:</w:t>
      </w:r>
      <w:r w:rsidR="00920BDB">
        <w:t xml:space="preserve"> In het </w:t>
      </w:r>
      <w:proofErr w:type="spellStart"/>
      <w:r w:rsidR="00CA6728">
        <w:t>onderzoeksdocument</w:t>
      </w:r>
      <w:proofErr w:type="spellEnd"/>
      <w:r w:rsidR="00920BDB">
        <w:t xml:space="preserve"> komen alle onderzoeken te staan die </w:t>
      </w:r>
      <w:r w:rsidR="009B31BD">
        <w:t xml:space="preserve">tijdens het project gedaan worden. Daarnaast komen hier ook bijlages in zoals </w:t>
      </w:r>
      <w:r w:rsidR="00124357">
        <w:t>e</w:t>
      </w:r>
      <w:r w:rsidR="009B31BD">
        <w:t>nquêtes</w:t>
      </w:r>
      <w:r w:rsidR="009C0A6E">
        <w:t xml:space="preserve"> en testen die met het onderzoek te maken hebben</w:t>
      </w:r>
      <w:r w:rsidR="009B31BD">
        <w:t xml:space="preserve">. Dit wordt opgeleverd </w:t>
      </w:r>
      <w:r w:rsidR="00D92D6E">
        <w:t>aan de opdrachtgever</w:t>
      </w:r>
      <w:r w:rsidR="009B31BD">
        <w:t xml:space="preserve"> en wordt gebruikt als basis voor </w:t>
      </w:r>
      <w:r w:rsidR="00686085">
        <w:t>het POC</w:t>
      </w:r>
      <w:r w:rsidR="009B31BD">
        <w:t xml:space="preserve">. </w:t>
      </w:r>
    </w:p>
    <w:p w:rsidR="00EF139A" w:rsidRDefault="00EF139A" w:rsidP="005B201C">
      <w:pPr>
        <w:pStyle w:val="ListParagraph"/>
        <w:numPr>
          <w:ilvl w:val="0"/>
          <w:numId w:val="41"/>
        </w:numPr>
      </w:pPr>
      <w:r>
        <w:t>A3.1:</w:t>
      </w:r>
      <w:r w:rsidR="009B31BD">
        <w:t xml:space="preserve"> </w:t>
      </w:r>
      <w:r w:rsidR="00EB6A5D">
        <w:t>Tijdens het project zal / zullen er (een) enquête(s) gehouden worden welke deel onder maakt / maken van het onderzoek maa</w:t>
      </w:r>
      <w:r w:rsidR="00C0435B">
        <w:t>r daarnaast ook</w:t>
      </w:r>
      <w:r w:rsidR="00EB6A5D">
        <w:t xml:space="preserve"> een oplevering op zich is / zijn. </w:t>
      </w:r>
      <w:r w:rsidR="008214A2">
        <w:t xml:space="preserve">Dit wordt samen met het </w:t>
      </w:r>
      <w:proofErr w:type="spellStart"/>
      <w:r w:rsidR="00CA6728">
        <w:t>onderzoeksdocument</w:t>
      </w:r>
      <w:proofErr w:type="spellEnd"/>
      <w:r w:rsidR="008214A2">
        <w:t xml:space="preserve"> opgeleverd aan </w:t>
      </w:r>
      <w:r w:rsidR="00D92D6E">
        <w:t>de opdrachtgever</w:t>
      </w:r>
      <w:r w:rsidR="008214A2">
        <w:t>.</w:t>
      </w:r>
    </w:p>
    <w:p w:rsidR="007C1B7D" w:rsidRPr="007C1B7D" w:rsidRDefault="007C1B7D" w:rsidP="00EF139A">
      <w:pPr>
        <w:pStyle w:val="ListParagraph"/>
        <w:numPr>
          <w:ilvl w:val="0"/>
          <w:numId w:val="41"/>
        </w:numPr>
      </w:pPr>
      <w:r w:rsidRPr="007C1B7D">
        <w:t xml:space="preserve">A4: Het test document is </w:t>
      </w:r>
      <w:r>
        <w:t xml:space="preserve">een lost staand onderdeel, maar behoort ook deels bij het onderzoekdocument. Hier zullen alle gebruikerstesten in beschreven worden en worden opgeleverd aan </w:t>
      </w:r>
      <w:r w:rsidR="00382917">
        <w:t>de opdrachtgever</w:t>
      </w:r>
      <w:r>
        <w:t>.</w:t>
      </w:r>
    </w:p>
    <w:p w:rsidR="007C1B7D" w:rsidRDefault="007C1B7D" w:rsidP="00EF139A">
      <w:pPr>
        <w:pStyle w:val="ListParagraph"/>
        <w:numPr>
          <w:ilvl w:val="0"/>
          <w:numId w:val="41"/>
        </w:numPr>
      </w:pPr>
      <w:r>
        <w:t>A5:</w:t>
      </w:r>
      <w:r w:rsidR="0024677A">
        <w:t xml:space="preserve"> Er wordt tijdens de opdracht een </w:t>
      </w:r>
      <w:r w:rsidR="00921327">
        <w:t>(</w:t>
      </w:r>
      <w:r w:rsidR="004B409E">
        <w:t>technisch</w:t>
      </w:r>
      <w:r w:rsidR="00921327">
        <w:t>)</w:t>
      </w:r>
      <w:r w:rsidR="004B409E">
        <w:t xml:space="preserve"> ontwerp en analyse document bijgehouden. Deze wordt opgeleverd aan de opdrachtgever en dient als deel van het portfolio.</w:t>
      </w:r>
    </w:p>
    <w:p w:rsidR="00EF139A" w:rsidRDefault="00EF139A" w:rsidP="00920BDB"/>
    <w:p w:rsidR="00086FEF" w:rsidRDefault="00EF139A" w:rsidP="00086FEF">
      <w:pPr>
        <w:pStyle w:val="ListParagraph"/>
        <w:numPr>
          <w:ilvl w:val="0"/>
          <w:numId w:val="41"/>
        </w:numPr>
      </w:pPr>
      <w:r>
        <w:lastRenderedPageBreak/>
        <w:t>B1:</w:t>
      </w:r>
      <w:r w:rsidR="008214A2">
        <w:t xml:space="preserve"> De mobiele</w:t>
      </w:r>
      <w:r w:rsidR="00BD248A">
        <w:t xml:space="preserve"> </w:t>
      </w:r>
      <w:r w:rsidR="00992641">
        <w:t>app</w:t>
      </w:r>
      <w:r w:rsidR="008214A2">
        <w:t xml:space="preserve"> is de uiteindelijke POC die wor</w:t>
      </w:r>
      <w:r w:rsidR="00B840CA">
        <w:t xml:space="preserve">dt opgeleverd aan </w:t>
      </w:r>
      <w:r w:rsidR="00E07397">
        <w:t>de opdrachtgever</w:t>
      </w:r>
      <w:r w:rsidR="00B840CA">
        <w:t xml:space="preserve"> en waarmee een advies gegeven kan worden voor de toekomst. Dit zal een </w:t>
      </w:r>
      <w:r w:rsidR="0025270B">
        <w:t>cross platform</w:t>
      </w:r>
      <w:r w:rsidR="00B840CA">
        <w:t xml:space="preserve"> </w:t>
      </w:r>
      <w:r w:rsidR="00992641">
        <w:t>app</w:t>
      </w:r>
      <w:r w:rsidR="0025270B">
        <w:t xml:space="preserve"> (Android en IOS)</w:t>
      </w:r>
      <w:r w:rsidR="00B840CA">
        <w:t xml:space="preserve"> zijn. </w:t>
      </w:r>
    </w:p>
    <w:p w:rsidR="00086FEF" w:rsidRDefault="00086FEF" w:rsidP="00086FEF">
      <w:pPr>
        <w:pStyle w:val="ListParagraph"/>
        <w:numPr>
          <w:ilvl w:val="0"/>
          <w:numId w:val="41"/>
        </w:numPr>
      </w:pPr>
      <w:r>
        <w:t xml:space="preserve">B1.1 Er zal broncode opgeleverd </w:t>
      </w:r>
      <w:r w:rsidR="008D0F85">
        <w:t xml:space="preserve">aan de opdrachtgever </w:t>
      </w:r>
      <w:r>
        <w:t>worden voor de mobiele app via git.</w:t>
      </w:r>
    </w:p>
    <w:p w:rsidR="00EF139A" w:rsidRDefault="00EF139A" w:rsidP="00EF139A">
      <w:pPr>
        <w:pStyle w:val="ListParagraph"/>
        <w:numPr>
          <w:ilvl w:val="0"/>
          <w:numId w:val="41"/>
        </w:numPr>
      </w:pPr>
      <w:r>
        <w:t>B2:</w:t>
      </w:r>
      <w:r w:rsidR="00B840CA">
        <w:t xml:space="preserve"> De </w:t>
      </w:r>
      <w:r w:rsidR="00992641">
        <w:t>app</w:t>
      </w:r>
      <w:r w:rsidR="00B840CA">
        <w:t xml:space="preserve"> zal</w:t>
      </w:r>
      <w:r w:rsidR="0041130E">
        <w:t>,</w:t>
      </w:r>
      <w:r w:rsidR="00B840CA">
        <w:t xml:space="preserve"> waar nodig</w:t>
      </w:r>
      <w:r w:rsidR="0041130E">
        <w:t>,</w:t>
      </w:r>
      <w:r w:rsidR="00B840CA">
        <w:t xml:space="preserve"> een backend / server gebruiken waar zwaardere berekeningen worden gedaan die de mobiele </w:t>
      </w:r>
      <w:r w:rsidR="00992641">
        <w:t>app</w:t>
      </w:r>
      <w:r w:rsidR="00B840CA">
        <w:t xml:space="preserve"> niet kan doen of waar data naar verzonden moet worden voor opslag. </w:t>
      </w:r>
      <w:r w:rsidR="00012E30">
        <w:t xml:space="preserve">Ook deze wordt opgeleverd aan </w:t>
      </w:r>
      <w:r w:rsidR="00441BD2">
        <w:t>de opdrachtgever</w:t>
      </w:r>
      <w:r w:rsidR="00012E30">
        <w:t xml:space="preserve"> en zal wederom als advies dienen. </w:t>
      </w:r>
    </w:p>
    <w:p w:rsidR="00086FEF" w:rsidRDefault="00086FEF" w:rsidP="00EF139A">
      <w:pPr>
        <w:pStyle w:val="ListParagraph"/>
        <w:numPr>
          <w:ilvl w:val="0"/>
          <w:numId w:val="41"/>
        </w:numPr>
      </w:pPr>
      <w:r>
        <w:t>B2.1 Er zal broncode opgeleverd worden</w:t>
      </w:r>
      <w:r w:rsidR="008D0F85">
        <w:t xml:space="preserve"> aan de opdrachtgever</w:t>
      </w:r>
      <w:r>
        <w:t xml:space="preserve"> voor de backend via git.</w:t>
      </w:r>
    </w:p>
    <w:p w:rsidR="000F2465" w:rsidRDefault="000F2465" w:rsidP="000F2465">
      <w:pPr>
        <w:pStyle w:val="ListParagraph"/>
      </w:pPr>
    </w:p>
    <w:p w:rsidR="005F24D9" w:rsidRDefault="00D47D5F" w:rsidP="00D47D5F">
      <w:pPr>
        <w:pStyle w:val="Heading3"/>
      </w:pPr>
      <w:bookmarkStart w:id="24" w:name="_Toc1022831"/>
      <w:r>
        <w:t>Opleveringen</w:t>
      </w:r>
      <w:bookmarkEnd w:id="24"/>
      <w:r w:rsidR="00D73758">
        <w:tab/>
      </w:r>
    </w:p>
    <w:p w:rsidR="00D47D5F" w:rsidRDefault="00D47D5F" w:rsidP="00D47D5F">
      <w:r>
        <w:t xml:space="preserve">Documenten zullen altijd in PDF worden opgeleverd aan de desbetreffende ontvanger tenzij anders is gevraagd. </w:t>
      </w:r>
      <w:r w:rsidR="00992641">
        <w:t>App</w:t>
      </w:r>
      <w:r>
        <w:t>s zullen opgeleverd</w:t>
      </w:r>
      <w:r w:rsidR="00767F26">
        <w:t xml:space="preserve"> worden</w:t>
      </w:r>
      <w:r>
        <w:t xml:space="preserve"> als broncode via de git </w:t>
      </w:r>
      <w:proofErr w:type="spellStart"/>
      <w:r>
        <w:t>repository</w:t>
      </w:r>
      <w:proofErr w:type="spellEnd"/>
      <w:r>
        <w:t xml:space="preserve"> vanwaar een zip bestand kan worden gedownload tenzij anders is gevraagd.</w:t>
      </w:r>
    </w:p>
    <w:p w:rsidR="00D4765C" w:rsidRPr="00D47D5F" w:rsidRDefault="00D4765C" w:rsidP="00D47D5F"/>
    <w:p w:rsidR="003B5E19" w:rsidRDefault="003B5E19" w:rsidP="003B5E19">
      <w:pPr>
        <w:pStyle w:val="Heading2"/>
      </w:pPr>
      <w:bookmarkStart w:id="25" w:name="_Toc1022832"/>
      <w:r>
        <w:t>Kwaliteitseisen</w:t>
      </w:r>
      <w:bookmarkEnd w:id="25"/>
    </w:p>
    <w:tbl>
      <w:tblPr>
        <w:tblStyle w:val="InfoSupportTabel"/>
        <w:tblW w:w="0" w:type="auto"/>
        <w:tblLook w:val="0020" w:firstRow="1" w:lastRow="0" w:firstColumn="0" w:lastColumn="0" w:noHBand="0" w:noVBand="0"/>
      </w:tblPr>
      <w:tblGrid>
        <w:gridCol w:w="4531"/>
        <w:gridCol w:w="4532"/>
      </w:tblGrid>
      <w:tr w:rsidR="004078C3" w:rsidTr="004078C3">
        <w:trPr>
          <w:cnfStyle w:val="100000000000" w:firstRow="1" w:lastRow="0" w:firstColumn="0" w:lastColumn="0" w:oddVBand="0" w:evenVBand="0" w:oddHBand="0" w:evenHBand="0" w:firstRowFirstColumn="0" w:firstRowLastColumn="0" w:lastRowFirstColumn="0" w:lastRowLastColumn="0"/>
        </w:trPr>
        <w:tc>
          <w:tcPr>
            <w:tcW w:w="4531" w:type="dxa"/>
          </w:tcPr>
          <w:p w:rsidR="004078C3" w:rsidRDefault="004078C3" w:rsidP="004078C3">
            <w:r>
              <w:t>Documenten</w:t>
            </w:r>
          </w:p>
        </w:tc>
        <w:tc>
          <w:tcPr>
            <w:tcW w:w="4532" w:type="dxa"/>
          </w:tcPr>
          <w:p w:rsidR="004078C3" w:rsidRDefault="004078C3" w:rsidP="004078C3">
            <w:r>
              <w:t>POC</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1. Documenten worden in het Nederlands geschreven en moeten correct zijn.</w:t>
            </w:r>
          </w:p>
        </w:tc>
        <w:tc>
          <w:tcPr>
            <w:tcW w:w="4532" w:type="dxa"/>
          </w:tcPr>
          <w:p w:rsidR="004078C3" w:rsidRDefault="004078C3" w:rsidP="004078C3">
            <w:r>
              <w:t xml:space="preserve">1. </w:t>
            </w:r>
            <w:r w:rsidR="00BE7AFD">
              <w:t>De app moet unit tests bevatten die belangrijke functies test.</w:t>
            </w:r>
            <w:r>
              <w:t xml:space="preserve"> </w:t>
            </w:r>
          </w:p>
        </w:tc>
      </w:tr>
      <w:tr w:rsidR="004078C3" w:rsidTr="004078C3">
        <w:tc>
          <w:tcPr>
            <w:tcW w:w="4531" w:type="dxa"/>
          </w:tcPr>
          <w:p w:rsidR="004078C3" w:rsidRPr="004078C3" w:rsidRDefault="004078C3" w:rsidP="00BE7AFD">
            <w:r w:rsidRPr="004078C3">
              <w:t>2. Alle documenten hebben dezelfde stijl.</w:t>
            </w:r>
          </w:p>
        </w:tc>
        <w:tc>
          <w:tcPr>
            <w:tcW w:w="4532" w:type="dxa"/>
          </w:tcPr>
          <w:p w:rsidR="004078C3" w:rsidRDefault="00BE7AFD" w:rsidP="004078C3">
            <w:r>
              <w:t>2. De app moet integratie tests bevatten welke teste</w:t>
            </w:r>
            <w:r w:rsidR="004D0CB6">
              <w:t xml:space="preserve">n </w:t>
            </w:r>
            <w:r>
              <w:t>of alle koppelingen goed werken.</w:t>
            </w:r>
          </w:p>
        </w:tc>
      </w:tr>
      <w:tr w:rsidR="004078C3"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4078C3" w:rsidRPr="004078C3" w:rsidRDefault="004078C3" w:rsidP="00BE7AFD">
            <w:r w:rsidRPr="004078C3">
              <w:t xml:space="preserve">3. Documenten zullen aangeleverd worden in PDF vorm tenzij anders aangegeven. </w:t>
            </w:r>
          </w:p>
        </w:tc>
        <w:tc>
          <w:tcPr>
            <w:tcW w:w="4532" w:type="dxa"/>
          </w:tcPr>
          <w:p w:rsidR="004078C3" w:rsidRDefault="00BE7AFD" w:rsidP="004078C3">
            <w:r>
              <w:t>3. De app moet getest worden op statische code kwaliteit.</w:t>
            </w:r>
          </w:p>
        </w:tc>
      </w:tr>
      <w:tr w:rsidR="004078C3" w:rsidTr="004078C3">
        <w:tc>
          <w:tcPr>
            <w:tcW w:w="4531" w:type="dxa"/>
          </w:tcPr>
          <w:p w:rsidR="004078C3" w:rsidRPr="004078C3" w:rsidRDefault="004078C3" w:rsidP="00BE7AFD">
            <w:r w:rsidRPr="004078C3">
              <w:t xml:space="preserve">4. De geschreven documenten moeten bekeken en voorzien van feedback zijn door een begeleider van </w:t>
            </w:r>
            <w:r w:rsidR="00687C88">
              <w:t>Info Support</w:t>
            </w:r>
            <w:r w:rsidRPr="004078C3">
              <w:t xml:space="preserve"> en de docent begeleider van de </w:t>
            </w:r>
            <w:proofErr w:type="spellStart"/>
            <w:r w:rsidRPr="004078C3">
              <w:t>Fontys</w:t>
            </w:r>
            <w:proofErr w:type="spellEnd"/>
            <w:r w:rsidRPr="004078C3">
              <w:t>.</w:t>
            </w:r>
          </w:p>
        </w:tc>
        <w:tc>
          <w:tcPr>
            <w:tcW w:w="4532" w:type="dxa"/>
          </w:tcPr>
          <w:p w:rsidR="004078C3" w:rsidRDefault="00BE7AFD" w:rsidP="004078C3">
            <w:r>
              <w:t>4. De backend moet unit tests bevatten die belangrijke functies test.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5. De backend moet integratie tests bevatten welke testen of alle koppelingen goed werken.</w:t>
            </w:r>
          </w:p>
        </w:tc>
      </w:tr>
      <w:tr w:rsidR="00BE7AFD" w:rsidTr="004078C3">
        <w:tc>
          <w:tcPr>
            <w:tcW w:w="4531" w:type="dxa"/>
          </w:tcPr>
          <w:p w:rsidR="00BE7AFD" w:rsidRPr="004078C3" w:rsidRDefault="00BE7AFD" w:rsidP="004078C3">
            <w:pPr>
              <w:rPr>
                <w:color w:val="003865" w:themeColor="accent2"/>
              </w:rPr>
            </w:pPr>
          </w:p>
        </w:tc>
        <w:tc>
          <w:tcPr>
            <w:tcW w:w="4532" w:type="dxa"/>
          </w:tcPr>
          <w:p w:rsidR="00BE7AFD" w:rsidRDefault="00BE7AFD" w:rsidP="004078C3">
            <w:r>
              <w:t>6. De backend moet getest worden op statische code kwaliteit.</w:t>
            </w:r>
          </w:p>
        </w:tc>
      </w:tr>
      <w:tr w:rsidR="00BE7AFD" w:rsidTr="004078C3">
        <w:trPr>
          <w:cnfStyle w:val="000000100000" w:firstRow="0" w:lastRow="0" w:firstColumn="0" w:lastColumn="0" w:oddVBand="0" w:evenVBand="0" w:oddHBand="1" w:evenHBand="0" w:firstRowFirstColumn="0" w:firstRowLastColumn="0" w:lastRowFirstColumn="0" w:lastRowLastColumn="0"/>
        </w:trPr>
        <w:tc>
          <w:tcPr>
            <w:tcW w:w="4531" w:type="dxa"/>
          </w:tcPr>
          <w:p w:rsidR="00BE7AFD" w:rsidRPr="004078C3" w:rsidRDefault="00BE7AFD" w:rsidP="004078C3">
            <w:pPr>
              <w:rPr>
                <w:color w:val="003865" w:themeColor="accent2"/>
              </w:rPr>
            </w:pPr>
          </w:p>
        </w:tc>
        <w:tc>
          <w:tcPr>
            <w:tcW w:w="4532" w:type="dxa"/>
          </w:tcPr>
          <w:p w:rsidR="00BE7AFD" w:rsidRDefault="00BE7AFD" w:rsidP="004078C3">
            <w:r>
              <w:t xml:space="preserve">7. De app moet door middel van gebruikerstesten worden getest op </w:t>
            </w:r>
            <w:r w:rsidR="00217E65">
              <w:t>UX</w:t>
            </w:r>
            <w:r w:rsidR="00C86F79">
              <w:t xml:space="preserve"> en functionaliteiten wat moet</w:t>
            </w:r>
            <w:r>
              <w:t xml:space="preserve"> voldoen aan de verwachtingen.</w:t>
            </w:r>
          </w:p>
        </w:tc>
      </w:tr>
      <w:tr w:rsidR="00C86F79" w:rsidTr="004078C3">
        <w:tc>
          <w:tcPr>
            <w:tcW w:w="4531" w:type="dxa"/>
          </w:tcPr>
          <w:p w:rsidR="00C86F79" w:rsidRPr="004078C3" w:rsidRDefault="00C86F79" w:rsidP="004078C3">
            <w:pPr>
              <w:rPr>
                <w:color w:val="003865" w:themeColor="accent2"/>
              </w:rPr>
            </w:pPr>
          </w:p>
        </w:tc>
        <w:tc>
          <w:tcPr>
            <w:tcW w:w="4532" w:type="dxa"/>
          </w:tcPr>
          <w:p w:rsidR="00C86F79" w:rsidRDefault="00C86F79" w:rsidP="004078C3">
            <w:r>
              <w:t xml:space="preserve">8. De app moet voldoen aan de minimale eisen (opgesteld door Info Support en </w:t>
            </w:r>
            <w:proofErr w:type="spellStart"/>
            <w:r>
              <w:t>Paaspop</w:t>
            </w:r>
            <w:proofErr w:type="spellEnd"/>
            <w:r>
              <w:t>) die betrekking hebben tot beveiliging, privacy en schaalbaarheid.</w:t>
            </w:r>
          </w:p>
        </w:tc>
      </w:tr>
    </w:tbl>
    <w:p w:rsidR="003B5E19" w:rsidRDefault="00280079" w:rsidP="00280079">
      <w:pPr>
        <w:pStyle w:val="Captionfortableandimage"/>
      </w:pPr>
      <w:bookmarkStart w:id="26" w:name="_Toc1022857"/>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4</w:t>
      </w:r>
      <w:r w:rsidR="00624CF8">
        <w:rPr>
          <w:noProof/>
        </w:rPr>
        <w:fldChar w:fldCharType="end"/>
      </w:r>
      <w:r>
        <w:t xml:space="preserve">: </w:t>
      </w:r>
      <w:r w:rsidR="00271D38">
        <w:t>k</w:t>
      </w:r>
      <w:r>
        <w:t>walitei</w:t>
      </w:r>
      <w:r w:rsidR="00271D38">
        <w:t>t</w:t>
      </w:r>
      <w:r>
        <w:t>seisen</w:t>
      </w:r>
      <w:bookmarkEnd w:id="26"/>
    </w:p>
    <w:p w:rsidR="008D3371" w:rsidRDefault="008D3371" w:rsidP="00280079">
      <w:pPr>
        <w:pStyle w:val="Captionfortableandimage"/>
        <w:rPr>
          <w:sz w:val="26"/>
          <w:szCs w:val="32"/>
        </w:rPr>
      </w:pPr>
    </w:p>
    <w:p w:rsidR="00D51D54" w:rsidRDefault="00D51D54">
      <w:pPr>
        <w:spacing w:line="259" w:lineRule="auto"/>
        <w:rPr>
          <w:rFonts w:asciiTheme="majorHAnsi" w:eastAsiaTheme="majorEastAsia" w:hAnsiTheme="majorHAnsi" w:cstheme="majorBidi"/>
          <w:b/>
          <w:color w:val="003865" w:themeColor="text2"/>
          <w:sz w:val="26"/>
          <w:szCs w:val="32"/>
        </w:rPr>
      </w:pPr>
      <w:r>
        <w:rPr>
          <w:sz w:val="26"/>
          <w:szCs w:val="32"/>
        </w:rPr>
        <w:br w:type="page"/>
      </w:r>
    </w:p>
    <w:p w:rsidR="003B5E19" w:rsidRPr="003B5E19" w:rsidRDefault="003B5E19" w:rsidP="003B5E19">
      <w:pPr>
        <w:pStyle w:val="Heading2"/>
        <w:rPr>
          <w:sz w:val="26"/>
          <w:szCs w:val="32"/>
        </w:rPr>
      </w:pPr>
      <w:bookmarkStart w:id="27" w:name="_Toc1022833"/>
      <w:r>
        <w:rPr>
          <w:sz w:val="26"/>
          <w:szCs w:val="32"/>
        </w:rPr>
        <w:lastRenderedPageBreak/>
        <w:t>Uitgangspunten</w:t>
      </w:r>
      <w:bookmarkEnd w:id="27"/>
    </w:p>
    <w:p w:rsidR="003B5E19" w:rsidRDefault="003B5E19" w:rsidP="003B5E19">
      <w:pPr>
        <w:spacing w:line="259" w:lineRule="auto"/>
      </w:pPr>
      <w:r>
        <w:t>Voor uitvoering van de in dit plan van aanpak beschreven delen zijn de onderstaande uitgangspunten van toepassing:</w:t>
      </w:r>
    </w:p>
    <w:p w:rsidR="008B17BA" w:rsidRDefault="008B17BA" w:rsidP="003B5E19">
      <w:pPr>
        <w:spacing w:line="259" w:lineRule="auto"/>
      </w:pPr>
      <w:r>
        <w:t>1. Er wordt wekelijks 40 uur aan de opdracht gewerkt waarvan 2 dagen per week in Veenendaal en 3 dagen per week in Den Bosch. In overleg met de opdrachtgever zou</w:t>
      </w:r>
      <w:r w:rsidR="00C57F20">
        <w:t xml:space="preserve"> er af en toe</w:t>
      </w:r>
      <w:r>
        <w:t xml:space="preserve"> ook thuis gewerkt kunnen worden mocht dit wenselijk zijn.</w:t>
      </w:r>
    </w:p>
    <w:p w:rsidR="008B17BA" w:rsidRDefault="008B17BA" w:rsidP="003B5E19">
      <w:pPr>
        <w:spacing w:line="259" w:lineRule="auto"/>
      </w:pPr>
      <w:r>
        <w:t>2.</w:t>
      </w:r>
      <w:r w:rsidR="00CF0209">
        <w:t xml:space="preserve"> De opdrachtgever heeft niet veel eisen gesteld aan het POC waardoor de opdracht nog redelijk open ligt. Aan de hand van de onderzoeken die worden gedaan zullen samen met de opdrachtgever de functionele eisen worden opgesteld. </w:t>
      </w:r>
    </w:p>
    <w:p w:rsidR="00C96193" w:rsidRPr="00D922C2" w:rsidRDefault="00C96193" w:rsidP="003B5E19">
      <w:pPr>
        <w:spacing w:line="259" w:lineRule="auto"/>
      </w:pPr>
      <w:r>
        <w:t>3. Er zullen relatief veel aannames gemaakt worden tijdens het project om te testen wat het beste werkt.</w:t>
      </w:r>
    </w:p>
    <w:p w:rsidR="00DE0A6E" w:rsidRDefault="00C67DC1" w:rsidP="003B5E19">
      <w:pPr>
        <w:spacing w:line="259" w:lineRule="auto"/>
      </w:pPr>
      <w:r>
        <w:t>4</w:t>
      </w:r>
      <w:r w:rsidR="00EA3EA2">
        <w:t xml:space="preserve">. De backend (API) </w:t>
      </w:r>
      <w:r w:rsidR="00BF57D9">
        <w:t xml:space="preserve">zal worden geschreven in C# met het .NET </w:t>
      </w:r>
      <w:proofErr w:type="spellStart"/>
      <w:r w:rsidR="00BF57D9">
        <w:t>framework</w:t>
      </w:r>
      <w:proofErr w:type="spellEnd"/>
      <w:r w:rsidR="00BF57D9">
        <w:t>.</w:t>
      </w:r>
      <w:r w:rsidR="00C57F20">
        <w:t xml:space="preserve"> Wederom is hiervoor gekozen omdat de opdrachtnemer hier de meeste kennis van heeft en het belangrijk is dat alle functionaliteiten uitgewerkt worden zodat deze getest kunnen worden of dit wenselijk is voor de festivalbezoekers.</w:t>
      </w:r>
      <w:r w:rsidR="00BF57D9">
        <w:t xml:space="preserve"> </w:t>
      </w:r>
    </w:p>
    <w:p w:rsidR="00351E68" w:rsidRDefault="00C36E0F" w:rsidP="00125A69">
      <w:pPr>
        <w:pStyle w:val="Heading1"/>
      </w:pPr>
      <w:bookmarkStart w:id="28" w:name="_Toc336414"/>
      <w:bookmarkStart w:id="29" w:name="_Toc1022834"/>
      <w:r>
        <w:lastRenderedPageBreak/>
        <w:t>Financiën en Risico’s</w:t>
      </w:r>
      <w:bookmarkEnd w:id="28"/>
      <w:bookmarkEnd w:id="29"/>
      <w:r>
        <w:t xml:space="preserve"> </w:t>
      </w:r>
    </w:p>
    <w:p w:rsidR="00C36E0F" w:rsidRDefault="00C36E0F" w:rsidP="00C36E0F">
      <w:pPr>
        <w:pStyle w:val="Heading2"/>
      </w:pPr>
      <w:bookmarkStart w:id="30" w:name="_Toc1022835"/>
      <w:r>
        <w:t>Kostenbudget</w:t>
      </w:r>
      <w:bookmarkEnd w:id="30"/>
    </w:p>
    <w:p w:rsidR="0002105A" w:rsidRDefault="00FB6DC2" w:rsidP="000E0F78">
      <w:r>
        <w:t xml:space="preserve">De enige kosten die met de huidige kennis in beeld gebracht kunnen worden zijn de kosten voor het opzetten van een </w:t>
      </w:r>
      <w:proofErr w:type="spellStart"/>
      <w:r>
        <w:t>cloud</w:t>
      </w:r>
      <w:proofErr w:type="spellEnd"/>
      <w:r>
        <w:t>- en testomgeving. Er is nog niet bekend welke provider dit gaat worden, maar op basi</w:t>
      </w:r>
      <w:r w:rsidR="00EC0AB3">
        <w:t>s van kennis kan er geconcludeerd worden dat de kosten beperkt zijn.</w:t>
      </w:r>
    </w:p>
    <w:p w:rsidR="00EC0AB3" w:rsidRPr="0002105A" w:rsidRDefault="00EC0AB3" w:rsidP="000E0F78"/>
    <w:p w:rsidR="00C36E0F" w:rsidRPr="00C36E0F" w:rsidRDefault="00C36E0F" w:rsidP="00C36E0F">
      <w:pPr>
        <w:pStyle w:val="Heading2"/>
      </w:pPr>
      <w:bookmarkStart w:id="31" w:name="_Toc1022836"/>
      <w:r>
        <w:t>Risico’s en uitwijk</w:t>
      </w:r>
      <w:r w:rsidR="00712871">
        <w:t xml:space="preserve"> </w:t>
      </w:r>
      <w:r>
        <w:t>activiteiten</w:t>
      </w:r>
      <w:bookmarkEnd w:id="31"/>
    </w:p>
    <w:p w:rsidR="00351E68" w:rsidRDefault="00666223" w:rsidP="00666223">
      <w:pPr>
        <w:spacing w:line="259" w:lineRule="auto"/>
      </w:pPr>
      <w:r>
        <w:t xml:space="preserve">Voor uitvoering van de in dit plan van aanpak beschreven delen zijn de onderstaande risico’s onderkend. Bij de risico’s zijn de </w:t>
      </w:r>
      <w:r w:rsidR="00257D70">
        <w:t>activiteiten ter voorkoming en uitwijk</w:t>
      </w:r>
      <w:r w:rsidR="00712871">
        <w:t xml:space="preserve"> </w:t>
      </w:r>
      <w:r w:rsidR="00257D70">
        <w:t xml:space="preserve">activiteiten opgenomen. </w:t>
      </w:r>
    </w:p>
    <w:tbl>
      <w:tblPr>
        <w:tblStyle w:val="InfoSupportTabel"/>
        <w:tblW w:w="0" w:type="auto"/>
        <w:tblLook w:val="0020" w:firstRow="1" w:lastRow="0" w:firstColumn="0" w:lastColumn="0" w:noHBand="0" w:noVBand="0"/>
      </w:tblPr>
      <w:tblGrid>
        <w:gridCol w:w="3021"/>
        <w:gridCol w:w="3021"/>
        <w:gridCol w:w="3021"/>
      </w:tblGrid>
      <w:tr w:rsidR="00257D70" w:rsidTr="00257D70">
        <w:trPr>
          <w:cnfStyle w:val="100000000000" w:firstRow="1" w:lastRow="0" w:firstColumn="0" w:lastColumn="0" w:oddVBand="0" w:evenVBand="0" w:oddHBand="0" w:evenHBand="0" w:firstRowFirstColumn="0" w:firstRowLastColumn="0" w:lastRowFirstColumn="0" w:lastRowLastColumn="0"/>
        </w:trPr>
        <w:tc>
          <w:tcPr>
            <w:tcW w:w="3021" w:type="dxa"/>
          </w:tcPr>
          <w:p w:rsidR="00257D70" w:rsidRDefault="00257D70" w:rsidP="00666223">
            <w:pPr>
              <w:spacing w:line="259" w:lineRule="auto"/>
            </w:pPr>
            <w:r>
              <w:t>Risico</w:t>
            </w:r>
          </w:p>
        </w:tc>
        <w:tc>
          <w:tcPr>
            <w:tcW w:w="3021" w:type="dxa"/>
          </w:tcPr>
          <w:p w:rsidR="00257D70" w:rsidRDefault="00257D70" w:rsidP="00666223">
            <w:pPr>
              <w:spacing w:line="259" w:lineRule="auto"/>
            </w:pPr>
            <w:r>
              <w:t>Activiteiten ter voorkoming</w:t>
            </w:r>
          </w:p>
        </w:tc>
        <w:tc>
          <w:tcPr>
            <w:tcW w:w="3021" w:type="dxa"/>
          </w:tcPr>
          <w:p w:rsidR="00257D70" w:rsidRDefault="00257D70" w:rsidP="00666223">
            <w:pPr>
              <w:spacing w:line="259" w:lineRule="auto"/>
            </w:pPr>
            <w:r>
              <w:t>Uitwijk</w:t>
            </w:r>
            <w:r w:rsidR="002F2EB4">
              <w:t xml:space="preserve"> </w:t>
            </w:r>
            <w:r>
              <w:t>activiteiten</w:t>
            </w:r>
          </w:p>
        </w:tc>
      </w:tr>
      <w:tr w:rsidR="00257D70"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257D70" w:rsidRDefault="005952A9" w:rsidP="00666223">
            <w:pPr>
              <w:spacing w:line="259" w:lineRule="auto"/>
            </w:pPr>
            <w:r>
              <w:t>1</w:t>
            </w:r>
            <w:r w:rsidR="00257D70">
              <w:t>. Een tekort aan (</w:t>
            </w:r>
            <w:proofErr w:type="spellStart"/>
            <w:r w:rsidR="00257D70">
              <w:t>realtime</w:t>
            </w:r>
            <w:proofErr w:type="spellEnd"/>
            <w:r w:rsidR="00257D70">
              <w:t>) data</w:t>
            </w:r>
            <w:r w:rsidR="002666E0">
              <w:t>.</w:t>
            </w:r>
          </w:p>
        </w:tc>
        <w:tc>
          <w:tcPr>
            <w:tcW w:w="3021" w:type="dxa"/>
          </w:tcPr>
          <w:p w:rsidR="00257D70" w:rsidRDefault="005E521E" w:rsidP="00666223">
            <w:pPr>
              <w:spacing w:line="259" w:lineRule="auto"/>
            </w:pPr>
            <w:r>
              <w:t xml:space="preserve">Data met betrekking tot het onderzoeken naar functionaliteiten vóór Paaspop verzamelen en de </w:t>
            </w:r>
            <w:r w:rsidR="00992641">
              <w:t>app</w:t>
            </w:r>
            <w:r>
              <w:t xml:space="preserve"> zo inrichten dat niet voor alle functionaliteiten </w:t>
            </w:r>
            <w:proofErr w:type="spellStart"/>
            <w:r>
              <w:t>realtime</w:t>
            </w:r>
            <w:proofErr w:type="spellEnd"/>
            <w:r>
              <w:t xml:space="preserve"> data nodig is. </w:t>
            </w:r>
          </w:p>
        </w:tc>
        <w:tc>
          <w:tcPr>
            <w:tcW w:w="3021" w:type="dxa"/>
          </w:tcPr>
          <w:p w:rsidR="00257D70" w:rsidRDefault="005E521E" w:rsidP="00666223">
            <w:pPr>
              <w:spacing w:line="259" w:lineRule="auto"/>
            </w:pPr>
            <w:r>
              <w:t>Bepaalde functionaliteiten</w:t>
            </w:r>
            <w:r w:rsidR="00754000">
              <w:t xml:space="preserve"> </w:t>
            </w:r>
            <w:r>
              <w:t>later implementeren wanneer er wel genoeg data i</w:t>
            </w:r>
            <w:r w:rsidR="000C0A41">
              <w:t xml:space="preserve">s en voor een te kort van </w:t>
            </w:r>
            <w:proofErr w:type="spellStart"/>
            <w:r w:rsidR="000C0A41">
              <w:t>realtime</w:t>
            </w:r>
            <w:proofErr w:type="spellEnd"/>
            <w:r w:rsidR="000C0A41">
              <w:t xml:space="preserve"> data kan dat opgelost worden door middel van data te sim</w:t>
            </w:r>
            <w:r w:rsidR="00A116DA">
              <w:t xml:space="preserve">uleren. </w:t>
            </w:r>
          </w:p>
        </w:tc>
      </w:tr>
      <w:tr w:rsidR="00161D3F" w:rsidTr="00257D70">
        <w:tc>
          <w:tcPr>
            <w:tcW w:w="3021" w:type="dxa"/>
          </w:tcPr>
          <w:p w:rsidR="00161D3F" w:rsidRDefault="007B5AB4" w:rsidP="00666223">
            <w:pPr>
              <w:spacing w:line="259" w:lineRule="auto"/>
            </w:pPr>
            <w:r>
              <w:t>2</w:t>
            </w:r>
            <w:r w:rsidR="00161D3F">
              <w:t>. Mobiele test apparaten zijn niet (altijd) beschikbaar</w:t>
            </w:r>
            <w:r w:rsidR="002666E0">
              <w:t>.</w:t>
            </w:r>
          </w:p>
        </w:tc>
        <w:tc>
          <w:tcPr>
            <w:tcW w:w="3021" w:type="dxa"/>
          </w:tcPr>
          <w:p w:rsidR="00161D3F" w:rsidRDefault="00161D3F" w:rsidP="00666223">
            <w:pPr>
              <w:spacing w:line="259" w:lineRule="auto"/>
            </w:pPr>
            <w:r>
              <w:t>Vroegtijdig aangeven wanneer een test apparaat nodig is.</w:t>
            </w:r>
          </w:p>
        </w:tc>
        <w:tc>
          <w:tcPr>
            <w:tcW w:w="3021" w:type="dxa"/>
          </w:tcPr>
          <w:p w:rsidR="00161D3F" w:rsidRDefault="00161D3F" w:rsidP="00666223">
            <w:pPr>
              <w:spacing w:line="259" w:lineRule="auto"/>
            </w:pPr>
            <w:r>
              <w:t xml:space="preserve">Apparaat van de opdrachtnemer gebruiken. </w:t>
            </w:r>
          </w:p>
        </w:tc>
      </w:tr>
      <w:tr w:rsidR="007E7A12" w:rsidTr="00257D70">
        <w:trPr>
          <w:cnfStyle w:val="000000100000" w:firstRow="0" w:lastRow="0" w:firstColumn="0" w:lastColumn="0" w:oddVBand="0" w:evenVBand="0" w:oddHBand="1" w:evenHBand="0" w:firstRowFirstColumn="0" w:firstRowLastColumn="0" w:lastRowFirstColumn="0" w:lastRowLastColumn="0"/>
        </w:trPr>
        <w:tc>
          <w:tcPr>
            <w:tcW w:w="3021" w:type="dxa"/>
          </w:tcPr>
          <w:p w:rsidR="007E7A12" w:rsidRDefault="007B5AB4" w:rsidP="00666223">
            <w:pPr>
              <w:spacing w:line="259" w:lineRule="auto"/>
            </w:pPr>
            <w:r>
              <w:t>3</w:t>
            </w:r>
            <w:r w:rsidR="007E7A12">
              <w:t xml:space="preserve">. Om privacy redenen willen </w:t>
            </w:r>
            <w:r w:rsidR="00B41D9B">
              <w:t>festivalbezoekers</w:t>
            </w:r>
            <w:r w:rsidR="007E7A12">
              <w:t xml:space="preserve"> de </w:t>
            </w:r>
            <w:r w:rsidR="00992641">
              <w:t>app</w:t>
            </w:r>
            <w:r w:rsidR="007E7A12">
              <w:t xml:space="preserve"> niet gebruiken / testen waardoor het onderzoek en daarmee het advies minder sterk wordt</w:t>
            </w:r>
            <w:r w:rsidR="002666E0">
              <w:t>.</w:t>
            </w:r>
          </w:p>
        </w:tc>
        <w:tc>
          <w:tcPr>
            <w:tcW w:w="3021" w:type="dxa"/>
          </w:tcPr>
          <w:p w:rsidR="007E7A12" w:rsidRDefault="007E7A12" w:rsidP="00666223">
            <w:pPr>
              <w:spacing w:line="259" w:lineRule="auto"/>
            </w:pPr>
            <w:r>
              <w:t xml:space="preserve">Ervoor zorgen dat de </w:t>
            </w:r>
            <w:r w:rsidR="00992641">
              <w:t>app</w:t>
            </w:r>
            <w:r>
              <w:t xml:space="preserve"> ook bruikbaar is zonder gebruik van locatie tracking. </w:t>
            </w:r>
          </w:p>
        </w:tc>
        <w:tc>
          <w:tcPr>
            <w:tcW w:w="3021" w:type="dxa"/>
          </w:tcPr>
          <w:p w:rsidR="007E7A12" w:rsidRDefault="007E7A12" w:rsidP="00280079">
            <w:pPr>
              <w:keepNext/>
              <w:spacing w:line="259" w:lineRule="auto"/>
            </w:pPr>
            <w:r>
              <w:t>N.V.T.</w:t>
            </w:r>
          </w:p>
        </w:tc>
      </w:tr>
      <w:tr w:rsidR="00536355" w:rsidTr="00257D70">
        <w:tc>
          <w:tcPr>
            <w:tcW w:w="3021" w:type="dxa"/>
          </w:tcPr>
          <w:p w:rsidR="00536355" w:rsidRDefault="00536355" w:rsidP="00666223">
            <w:pPr>
              <w:spacing w:line="259" w:lineRule="auto"/>
            </w:pPr>
            <w:r>
              <w:t xml:space="preserve">4. </w:t>
            </w:r>
            <w:proofErr w:type="spellStart"/>
            <w:r>
              <w:t>Deployen</w:t>
            </w:r>
            <w:proofErr w:type="spellEnd"/>
            <w:r>
              <w:t xml:space="preserve"> van de app gaat niet door in verband met beveiligings- en privacy-eisen van de security </w:t>
            </w:r>
            <w:proofErr w:type="spellStart"/>
            <w:r>
              <w:t>officer</w:t>
            </w:r>
            <w:proofErr w:type="spellEnd"/>
            <w:r>
              <w:t xml:space="preserve"> binnen Info support en </w:t>
            </w:r>
            <w:proofErr w:type="spellStart"/>
            <w:r>
              <w:t>Paaspop</w:t>
            </w:r>
            <w:proofErr w:type="spellEnd"/>
            <w:r>
              <w:t>.</w:t>
            </w:r>
          </w:p>
        </w:tc>
        <w:tc>
          <w:tcPr>
            <w:tcW w:w="3021" w:type="dxa"/>
          </w:tcPr>
          <w:p w:rsidR="00536355" w:rsidRDefault="00536355" w:rsidP="00666223">
            <w:pPr>
              <w:spacing w:line="259" w:lineRule="auto"/>
            </w:pPr>
            <w:r>
              <w:t xml:space="preserve">Voorwaarden van te voren duidelijk inzichtelijk hebben. </w:t>
            </w:r>
          </w:p>
        </w:tc>
        <w:tc>
          <w:tcPr>
            <w:tcW w:w="3021" w:type="dxa"/>
          </w:tcPr>
          <w:p w:rsidR="00536355" w:rsidRDefault="00536355" w:rsidP="00280079">
            <w:pPr>
              <w:keepNext/>
              <w:spacing w:line="259" w:lineRule="auto"/>
            </w:pPr>
            <w:r>
              <w:t xml:space="preserve">Testen op </w:t>
            </w:r>
            <w:proofErr w:type="spellStart"/>
            <w:r>
              <w:t>Paaspop</w:t>
            </w:r>
            <w:proofErr w:type="spellEnd"/>
            <w:r>
              <w:t xml:space="preserve"> aan de hand van statische gebruikerstests. </w:t>
            </w:r>
          </w:p>
        </w:tc>
      </w:tr>
    </w:tbl>
    <w:p w:rsidR="0016453F" w:rsidRDefault="00280079" w:rsidP="00280079">
      <w:pPr>
        <w:pStyle w:val="Captionfortableandimage"/>
      </w:pPr>
      <w:bookmarkStart w:id="32" w:name="_Toc1022858"/>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5</w:t>
      </w:r>
      <w:r w:rsidR="00624CF8">
        <w:rPr>
          <w:noProof/>
        </w:rPr>
        <w:fldChar w:fldCharType="end"/>
      </w:r>
      <w:r>
        <w:t xml:space="preserve">: </w:t>
      </w:r>
      <w:r w:rsidR="00271D38">
        <w:t>r</w:t>
      </w:r>
      <w:r>
        <w:t>isico’s en uitwijkactiviteiten</w:t>
      </w:r>
      <w:bookmarkEnd w:id="32"/>
    </w:p>
    <w:p w:rsidR="00351E68" w:rsidRDefault="00351E68" w:rsidP="00125A69">
      <w:pPr>
        <w:pStyle w:val="Heading1"/>
      </w:pPr>
      <w:bookmarkStart w:id="33" w:name="_Toc536523665"/>
      <w:bookmarkStart w:id="34" w:name="_Toc336415"/>
      <w:bookmarkStart w:id="35" w:name="_Toc1022837"/>
      <w:r>
        <w:lastRenderedPageBreak/>
        <w:t>Aanpak</w:t>
      </w:r>
      <w:bookmarkEnd w:id="33"/>
      <w:bookmarkEnd w:id="34"/>
      <w:bookmarkEnd w:id="35"/>
    </w:p>
    <w:p w:rsidR="00E51305" w:rsidRPr="00E51305" w:rsidRDefault="00E51305" w:rsidP="00E51305">
      <w:pPr>
        <w:pStyle w:val="Heading2"/>
      </w:pPr>
      <w:bookmarkStart w:id="36" w:name="_Toc1022838"/>
      <w:r>
        <w:t>Fases</w:t>
      </w:r>
      <w:bookmarkEnd w:id="36"/>
    </w:p>
    <w:p w:rsidR="00171B83" w:rsidRDefault="00171B83" w:rsidP="00171B83">
      <w:r>
        <w:t>Dit project wordt opgedeeld in drie verschillende fases:</w:t>
      </w:r>
    </w:p>
    <w:tbl>
      <w:tblPr>
        <w:tblStyle w:val="InfoSupportTabel"/>
        <w:tblW w:w="0" w:type="auto"/>
        <w:tblLook w:val="0020" w:firstRow="1" w:lastRow="0" w:firstColumn="0" w:lastColumn="0" w:noHBand="0" w:noVBand="0"/>
      </w:tblPr>
      <w:tblGrid>
        <w:gridCol w:w="2694"/>
        <w:gridCol w:w="4677"/>
        <w:gridCol w:w="1692"/>
      </w:tblGrid>
      <w:tr w:rsidR="00171B83" w:rsidTr="00171B83">
        <w:trPr>
          <w:cnfStyle w:val="100000000000" w:firstRow="1" w:lastRow="0" w:firstColumn="0" w:lastColumn="0" w:oddVBand="0" w:evenVBand="0" w:oddHBand="0" w:evenHBand="0" w:firstRowFirstColumn="0" w:firstRowLastColumn="0" w:lastRowFirstColumn="0" w:lastRowLastColumn="0"/>
        </w:trPr>
        <w:tc>
          <w:tcPr>
            <w:tcW w:w="2694" w:type="dxa"/>
          </w:tcPr>
          <w:p w:rsidR="00171B83" w:rsidRDefault="00171B83" w:rsidP="00171B83">
            <w:r>
              <w:t>Fase</w:t>
            </w:r>
          </w:p>
        </w:tc>
        <w:tc>
          <w:tcPr>
            <w:tcW w:w="4677" w:type="dxa"/>
          </w:tcPr>
          <w:p w:rsidR="00171B83" w:rsidRDefault="00171B83" w:rsidP="00171B83">
            <w:r>
              <w:t>Omschrijving</w:t>
            </w:r>
          </w:p>
        </w:tc>
        <w:tc>
          <w:tcPr>
            <w:tcW w:w="1692" w:type="dxa"/>
          </w:tcPr>
          <w:p w:rsidR="00171B83" w:rsidRDefault="00171B83" w:rsidP="00171B83">
            <w:r>
              <w:t>Verwachte duur</w:t>
            </w:r>
            <w:r w:rsidR="00A0109D">
              <w:t xml:space="preserve"> </w:t>
            </w:r>
            <w:r w:rsidR="00A0109D">
              <w:rPr>
                <w:rStyle w:val="FootnoteReference"/>
              </w:rPr>
              <w:footnoteReference w:id="4"/>
            </w:r>
            <w:r>
              <w:t xml:space="preserve"> </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Initialisatie- en onderzoeksfase</w:t>
            </w:r>
          </w:p>
        </w:tc>
        <w:tc>
          <w:tcPr>
            <w:tcW w:w="4677" w:type="dxa"/>
          </w:tcPr>
          <w:p w:rsidR="00171B83" w:rsidRDefault="00171B83" w:rsidP="00171B83">
            <w:r>
              <w:t xml:space="preserve">De begin fase waarin het plan van aanpak wordt geschreven even als het </w:t>
            </w:r>
            <w:proofErr w:type="spellStart"/>
            <w:r w:rsidR="00CA6728">
              <w:t>onderzoeksdocument</w:t>
            </w:r>
            <w:proofErr w:type="spellEnd"/>
            <w:r>
              <w:t xml:space="preserve">. Tijdens deze fase moet duidelijk worden wat de functies zijn die in het POC moeten komen en moeten de niet technische onderzoeksvragen beantwoord worden. Echter kunnen niet alle onderzoeksvragen compleet beantwoord worden omdat er tijdens het </w:t>
            </w:r>
            <w:proofErr w:type="spellStart"/>
            <w:r>
              <w:t>Paaspop</w:t>
            </w:r>
            <w:proofErr w:type="spellEnd"/>
            <w:r>
              <w:t xml:space="preserve"> festival nog een onderzoek plaats gaat vinden. </w:t>
            </w:r>
            <w:r w:rsidR="007600ED">
              <w:t xml:space="preserve">Deze </w:t>
            </w:r>
            <w:r w:rsidR="001531FD">
              <w:t xml:space="preserve">fase </w:t>
            </w:r>
            <w:r w:rsidR="007600ED">
              <w:t>staat in het teken van de HBO I</w:t>
            </w:r>
            <w:r w:rsidR="0044361E">
              <w:t xml:space="preserve">CT </w:t>
            </w:r>
            <w:r w:rsidR="007600ED">
              <w:t xml:space="preserve">Competentie: analyseren. </w:t>
            </w:r>
          </w:p>
        </w:tc>
        <w:tc>
          <w:tcPr>
            <w:tcW w:w="1692" w:type="dxa"/>
          </w:tcPr>
          <w:p w:rsidR="00171B83" w:rsidRDefault="00171B83" w:rsidP="00171B83">
            <w:r>
              <w:t>5 weken</w:t>
            </w:r>
          </w:p>
        </w:tc>
      </w:tr>
      <w:tr w:rsidR="00171B83" w:rsidTr="00171B83">
        <w:tc>
          <w:tcPr>
            <w:tcW w:w="2694" w:type="dxa"/>
          </w:tcPr>
          <w:p w:rsidR="00171B83" w:rsidRDefault="00171B83" w:rsidP="00171B83">
            <w:r>
              <w:t>Ontwikkelfase</w:t>
            </w:r>
          </w:p>
        </w:tc>
        <w:tc>
          <w:tcPr>
            <w:tcW w:w="4677" w:type="dxa"/>
          </w:tcPr>
          <w:p w:rsidR="00171B83" w:rsidRDefault="007600ED" w:rsidP="00171B83">
            <w:r>
              <w:t xml:space="preserve">Tijdens de ontwikkelfase wordt er gewerkt aan </w:t>
            </w:r>
            <w:r w:rsidR="00A24D7E">
              <w:t>drie</w:t>
            </w:r>
            <w:r>
              <w:t xml:space="preserve"> HBO I</w:t>
            </w:r>
            <w:r w:rsidR="0044361E">
              <w:t xml:space="preserve">CT </w:t>
            </w:r>
            <w:r>
              <w:t>Competenties: analyseren, ontwerpen en realiseren, waarbij de laatste twee het meest aan bod komen. In deze tijd wordt het POC gemaakt naar aanleiding van het onderzoek wat gedaan is in de voor</w:t>
            </w:r>
            <w:r w:rsidR="008E6D15">
              <w:t>af</w:t>
            </w:r>
            <w:r>
              <w:t xml:space="preserve">gaande fase. Ook zal tijdens deze fase nog gewerkt worden aan het </w:t>
            </w:r>
            <w:proofErr w:type="spellStart"/>
            <w:r w:rsidR="00CA6728">
              <w:t>onderzoeksdocument</w:t>
            </w:r>
            <w:proofErr w:type="spellEnd"/>
            <w:r>
              <w:t xml:space="preserve">. </w:t>
            </w:r>
          </w:p>
        </w:tc>
        <w:tc>
          <w:tcPr>
            <w:tcW w:w="1692" w:type="dxa"/>
          </w:tcPr>
          <w:p w:rsidR="00171B83" w:rsidRDefault="00171B83" w:rsidP="00171B83">
            <w:r>
              <w:t>1</w:t>
            </w:r>
            <w:r w:rsidR="007D2431">
              <w:t>2</w:t>
            </w:r>
            <w:r>
              <w:t xml:space="preserve"> weken</w:t>
            </w:r>
          </w:p>
        </w:tc>
      </w:tr>
      <w:tr w:rsidR="00171B83" w:rsidTr="00171B83">
        <w:trPr>
          <w:cnfStyle w:val="000000100000" w:firstRow="0" w:lastRow="0" w:firstColumn="0" w:lastColumn="0" w:oddVBand="0" w:evenVBand="0" w:oddHBand="1" w:evenHBand="0" w:firstRowFirstColumn="0" w:firstRowLastColumn="0" w:lastRowFirstColumn="0" w:lastRowLastColumn="0"/>
        </w:trPr>
        <w:tc>
          <w:tcPr>
            <w:tcW w:w="2694" w:type="dxa"/>
          </w:tcPr>
          <w:p w:rsidR="00171B83" w:rsidRDefault="00171B83" w:rsidP="00171B83">
            <w:r>
              <w:t>Oplever</w:t>
            </w:r>
            <w:r w:rsidR="00F5658A">
              <w:t>- en evaluatie</w:t>
            </w:r>
            <w:r>
              <w:t>fase</w:t>
            </w:r>
          </w:p>
        </w:tc>
        <w:tc>
          <w:tcPr>
            <w:tcW w:w="4677" w:type="dxa"/>
          </w:tcPr>
          <w:p w:rsidR="00171B83" w:rsidRDefault="007600ED" w:rsidP="00171B83">
            <w:r>
              <w:t>De laatste fase staat in het teken van de oplevering</w:t>
            </w:r>
            <w:r w:rsidR="007D2431">
              <w:t xml:space="preserve"> en evaluatie</w:t>
            </w:r>
            <w:r>
              <w:t xml:space="preserve">. Hierbij wordt opgeleverd aan de directie van </w:t>
            </w:r>
            <w:proofErr w:type="spellStart"/>
            <w:r>
              <w:t>Paaspop</w:t>
            </w:r>
            <w:proofErr w:type="spellEnd"/>
            <w:r>
              <w:t xml:space="preserve">, evenals de </w:t>
            </w:r>
            <w:proofErr w:type="spellStart"/>
            <w:r>
              <w:t>Fontys</w:t>
            </w:r>
            <w:proofErr w:type="spellEnd"/>
            <w:r>
              <w:t xml:space="preserve">. </w:t>
            </w:r>
            <w:r w:rsidR="008F092D">
              <w:t>Het portfolio</w:t>
            </w:r>
            <w:r>
              <w:t xml:space="preserve"> moet worden ingeleverd, het advies voor </w:t>
            </w:r>
            <w:proofErr w:type="spellStart"/>
            <w:r>
              <w:t>Paaspop</w:t>
            </w:r>
            <w:proofErr w:type="spellEnd"/>
            <w:r>
              <w:t xml:space="preserve"> moet gereed zijn en opgeleverd worden en de verdediging van </w:t>
            </w:r>
            <w:r w:rsidR="00447054">
              <w:t>het portfolio</w:t>
            </w:r>
            <w:r>
              <w:t xml:space="preserve"> moet worden gerealiseerd en opgeleverd. </w:t>
            </w:r>
            <w:r w:rsidR="007D2431">
              <w:t xml:space="preserve">Naast de oplevering wordt er ook een evaluatie gedaan om te kijken of de resultaten van het project een bijdragen hebben kunnen leveren aan de opdrachtgever. </w:t>
            </w:r>
            <w:r w:rsidR="00680789">
              <w:t xml:space="preserve">De belangrijkste competentie van deze fase is adviseren (naar de directie van </w:t>
            </w:r>
            <w:proofErr w:type="spellStart"/>
            <w:r w:rsidR="00680789">
              <w:t>Paaspop</w:t>
            </w:r>
            <w:proofErr w:type="spellEnd"/>
            <w:r w:rsidR="00680789">
              <w:t>)</w:t>
            </w:r>
            <w:r w:rsidR="007D2431">
              <w:t xml:space="preserve"> en beheer (overdragen</w:t>
            </w:r>
            <w:r w:rsidR="003C7063">
              <w:t xml:space="preserve"> aan de opdrachtgever</w:t>
            </w:r>
            <w:r w:rsidR="007D2431">
              <w:t>)</w:t>
            </w:r>
            <w:r w:rsidR="00680789">
              <w:t xml:space="preserve">. </w:t>
            </w:r>
          </w:p>
        </w:tc>
        <w:tc>
          <w:tcPr>
            <w:tcW w:w="1692" w:type="dxa"/>
          </w:tcPr>
          <w:p w:rsidR="00171B83" w:rsidRDefault="007D2431" w:rsidP="00271D38">
            <w:pPr>
              <w:keepNext/>
            </w:pPr>
            <w:r>
              <w:t>3</w:t>
            </w:r>
            <w:r w:rsidR="00171B83">
              <w:t xml:space="preserve"> weken</w:t>
            </w:r>
          </w:p>
        </w:tc>
      </w:tr>
    </w:tbl>
    <w:p w:rsidR="00171B83" w:rsidRDefault="00271D38" w:rsidP="00271D38">
      <w:pPr>
        <w:pStyle w:val="Captionfortableandimage"/>
      </w:pPr>
      <w:bookmarkStart w:id="37" w:name="_Toc1022859"/>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6</w:t>
      </w:r>
      <w:r w:rsidR="00624CF8">
        <w:rPr>
          <w:noProof/>
        </w:rPr>
        <w:fldChar w:fldCharType="end"/>
      </w:r>
      <w:r>
        <w:t>: fases van het project</w:t>
      </w:r>
      <w:bookmarkEnd w:id="37"/>
    </w:p>
    <w:p w:rsidR="00283EAD" w:rsidRPr="00171B83" w:rsidRDefault="00283EAD" w:rsidP="00271D38">
      <w:pPr>
        <w:pStyle w:val="Captionfortableandimage"/>
      </w:pPr>
    </w:p>
    <w:p w:rsidR="00E51305" w:rsidRDefault="00E51305" w:rsidP="00E51305">
      <w:pPr>
        <w:pStyle w:val="Heading3"/>
      </w:pPr>
      <w:bookmarkStart w:id="38" w:name="_Toc1022839"/>
      <w:r>
        <w:t>Initialisatie- en onderzoeksfase</w:t>
      </w:r>
      <w:bookmarkEnd w:id="38"/>
    </w:p>
    <w:p w:rsidR="00E51305" w:rsidRDefault="00E51305" w:rsidP="00E51305">
      <w:r>
        <w:t xml:space="preserve">Het doel van deze eerste fase is om een goed beeld te schetsen van wat de functionaliteiten moeten worden van het POC. Daarnaast is het belangrijk om duidelijk te krijgen wat hiervoor nodig </w:t>
      </w:r>
      <w:r w:rsidR="00283EAD">
        <w:t xml:space="preserve">is </w:t>
      </w:r>
      <w:r>
        <w:t xml:space="preserve">en dit te regelen mocht dit er nog niet zijn. De oplevering van deze fase zal bestaan uit het plan van aanpak en een (nog niet compleet) </w:t>
      </w:r>
      <w:proofErr w:type="spellStart"/>
      <w:r w:rsidR="00CA6728">
        <w:lastRenderedPageBreak/>
        <w:t>onderzoeksdocument</w:t>
      </w:r>
      <w:proofErr w:type="spellEnd"/>
      <w:r>
        <w:t xml:space="preserve">. Dit </w:t>
      </w:r>
      <w:proofErr w:type="spellStart"/>
      <w:r w:rsidR="00CA6728">
        <w:t>onderzoeksdocument</w:t>
      </w:r>
      <w:proofErr w:type="spellEnd"/>
      <w:r>
        <w:t xml:space="preserve"> is dan nog niet compleet aangezien er een deel van het onderzoek gedaan zal worden op het festival zelf en het festival </w:t>
      </w:r>
      <w:r w:rsidR="00C32D7E">
        <w:t xml:space="preserve">vindt plaats tijdens de ontwikkelfase. </w:t>
      </w:r>
    </w:p>
    <w:p w:rsidR="00A41666" w:rsidRDefault="00A41666" w:rsidP="00E51305">
      <w:r>
        <w:t>Tijdens deze fase zal er gewerkt worden door</w:t>
      </w:r>
      <w:r w:rsidR="00C55D48">
        <w:t xml:space="preserve"> </w:t>
      </w:r>
      <w:r>
        <w:t xml:space="preserve">middel van de waterval methodiek. Hierbij zal eerst het plan van aanpak af en goedgekeurd moeten zijn voordat er aan het onderzoek begonnen kan worden. Daarnaast kan er pas aan de ontwikkelfase begonnen worden wanneer het onderzoek (voor zover mogelijk) af is. Dit zal allemaal chronologisch plaats vinden waardoor er voor de waterval methodiek gekozen is. </w:t>
      </w:r>
    </w:p>
    <w:p w:rsidR="00E51305" w:rsidRDefault="00E51305" w:rsidP="00E51305"/>
    <w:p w:rsidR="00E51305" w:rsidRDefault="00E51305" w:rsidP="00E51305">
      <w:pPr>
        <w:pStyle w:val="Heading3"/>
      </w:pPr>
      <w:bookmarkStart w:id="39" w:name="_Toc1022840"/>
      <w:r>
        <w:t>Ontwikkelfase</w:t>
      </w:r>
      <w:bookmarkEnd w:id="39"/>
    </w:p>
    <w:p w:rsidR="005A12A4" w:rsidRDefault="005A12A4" w:rsidP="005A12A4">
      <w:r>
        <w:t xml:space="preserve">Tijdens de ontwikkelfase wordt er geanalyseerd, ontworpen en gerealiseerd. Dit allemaal staat in het teken van het realiseren van </w:t>
      </w:r>
      <w:r w:rsidR="00686085">
        <w:t>het POC</w:t>
      </w:r>
      <w:r w:rsidR="00D75847">
        <w:t xml:space="preserve"> en deels het onderzoek en </w:t>
      </w:r>
      <w:r w:rsidR="00BD1CA3">
        <w:t>het portfolio</w:t>
      </w:r>
      <w:r>
        <w:t xml:space="preserve">. </w:t>
      </w:r>
      <w:r w:rsidR="003C7275">
        <w:t xml:space="preserve">Na deze fase wordt dan ook het volledige onderzoek samen met </w:t>
      </w:r>
      <w:r w:rsidR="00686085">
        <w:t>het POC</w:t>
      </w:r>
      <w:r w:rsidR="003C7275">
        <w:t xml:space="preserve"> opgeleverd. </w:t>
      </w:r>
    </w:p>
    <w:p w:rsidR="00E51305" w:rsidRDefault="003C7275" w:rsidP="00E51305">
      <w:r>
        <w:t xml:space="preserve">Aangezien er nog veel kan veranderen tijdens de ontwikkelfase en omdat de functionaliteiten van het product nog niet vast liggen waardoor er veel feedback nodig is, is er gekozen om te werken met een agile ontwikkelmethode. Hierbij is gekozen voor de </w:t>
      </w:r>
      <w:r w:rsidR="00ED7D85">
        <w:t>k</w:t>
      </w:r>
      <w:r>
        <w:t xml:space="preserve">anban methodiek. Er wordt met </w:t>
      </w:r>
      <w:r w:rsidR="00ED7D85">
        <w:t>k</w:t>
      </w:r>
      <w:r>
        <w:t xml:space="preserve">anban in plaats van de Scrum methodiek gewerkt tijdens dit project omdat er ontwikkeld wordt in een </w:t>
      </w:r>
      <w:r w:rsidR="0057073E">
        <w:t>ee</w:t>
      </w:r>
      <w:r>
        <w:t>nmansteam waardoor er geen verschillende rollen kunnen zijn, er een constante flow is en er de hele tijd elementen veranderd kunnen worden</w:t>
      </w:r>
      <w:r w:rsidR="00417317">
        <w:t xml:space="preserve"> </w:t>
      </w:r>
      <w:r w:rsidR="00417317">
        <w:rPr>
          <w:rStyle w:val="FootnoteReference"/>
        </w:rPr>
        <w:footnoteReference w:id="5"/>
      </w:r>
      <w:r>
        <w:t>. Kanban biedt dus meer flexibiliteit</w:t>
      </w:r>
      <w:r w:rsidR="00484D5E">
        <w:t xml:space="preserve"> (ook meer flexibiliteit dan de watervalmethodiek)</w:t>
      </w:r>
      <w:r>
        <w:t xml:space="preserve"> en haalt alle onnodige elementen van Scrum weg als er wordt gewerkt in een</w:t>
      </w:r>
      <w:r w:rsidR="0016790C">
        <w:t xml:space="preserve"> ee</w:t>
      </w:r>
      <w:r>
        <w:t xml:space="preserve">nmansteam.  </w:t>
      </w:r>
    </w:p>
    <w:p w:rsidR="003B0B2D" w:rsidRDefault="003B0B2D" w:rsidP="00E51305"/>
    <w:p w:rsidR="00E51305" w:rsidRPr="00E51305" w:rsidRDefault="00E51305" w:rsidP="00E51305">
      <w:pPr>
        <w:pStyle w:val="Heading3"/>
      </w:pPr>
      <w:bookmarkStart w:id="40" w:name="_Toc1022841"/>
      <w:r>
        <w:t>Oplever</w:t>
      </w:r>
      <w:r w:rsidR="007D2431">
        <w:t>- en evaluatiefase</w:t>
      </w:r>
      <w:bookmarkEnd w:id="40"/>
    </w:p>
    <w:p w:rsidR="00EF0C4B" w:rsidRDefault="00B02BB6" w:rsidP="00FD4BBF">
      <w:pPr>
        <w:spacing w:line="259" w:lineRule="auto"/>
      </w:pPr>
      <w:r>
        <w:t>De laatste fase van het project is de oplever</w:t>
      </w:r>
      <w:r w:rsidR="00AE06D2">
        <w:t>- en evaluatiefase</w:t>
      </w:r>
      <w:r w:rsidR="00BB2940">
        <w:t xml:space="preserve"> waar </w:t>
      </w:r>
      <w:r>
        <w:t xml:space="preserve">een oplevering gedaan wordt aan de directie van </w:t>
      </w:r>
      <w:proofErr w:type="spellStart"/>
      <w:r>
        <w:t>Paaspop</w:t>
      </w:r>
      <w:proofErr w:type="spellEnd"/>
      <w:r>
        <w:t xml:space="preserve"> en </w:t>
      </w:r>
      <w:r w:rsidR="00687C88">
        <w:t>Info Support</w:t>
      </w:r>
      <w:r>
        <w:t xml:space="preserve"> even als de </w:t>
      </w:r>
      <w:proofErr w:type="spellStart"/>
      <w:r>
        <w:t>Fontys</w:t>
      </w:r>
      <w:proofErr w:type="spellEnd"/>
      <w:r>
        <w:t xml:space="preserve">. </w:t>
      </w:r>
      <w:r w:rsidR="004974EF">
        <w:t xml:space="preserve">Het advies wordt opgeleverd aan </w:t>
      </w:r>
      <w:proofErr w:type="spellStart"/>
      <w:r w:rsidR="004974EF">
        <w:t>Paaspop</w:t>
      </w:r>
      <w:proofErr w:type="spellEnd"/>
      <w:r w:rsidR="004974EF">
        <w:t xml:space="preserve"> en </w:t>
      </w:r>
      <w:r w:rsidR="00BD1CA3">
        <w:t>het portfolio</w:t>
      </w:r>
      <w:r w:rsidR="004974EF">
        <w:t xml:space="preserve"> wordt opgeleverd aan de </w:t>
      </w:r>
      <w:proofErr w:type="spellStart"/>
      <w:r w:rsidR="004974EF">
        <w:t>Fontys</w:t>
      </w:r>
      <w:proofErr w:type="spellEnd"/>
      <w:r w:rsidR="004974EF">
        <w:t xml:space="preserve">. Ook wordt er tijdens deze fase de verdediging van </w:t>
      </w:r>
      <w:r w:rsidR="00BD1CA3">
        <w:t>het portfolio</w:t>
      </w:r>
      <w:r w:rsidR="004974EF">
        <w:t xml:space="preserve"> opgeleverd</w:t>
      </w:r>
      <w:r w:rsidR="00AE06D2">
        <w:t xml:space="preserve">, geëvalueerd op het opgeleverde project en wordt de backend omgeving met configuratiedocumentatie overgedragen </w:t>
      </w:r>
      <w:r w:rsidR="004974EF">
        <w:t>.</w:t>
      </w:r>
    </w:p>
    <w:p w:rsidR="00D37CEF" w:rsidRDefault="00D37CEF" w:rsidP="00FD4BBF">
      <w:pPr>
        <w:spacing w:line="259" w:lineRule="auto"/>
      </w:pPr>
      <w:r>
        <w:t>De ontwikkelmethodiek van deze laatste fase is hetzelfde als de ontwikkelfase</w:t>
      </w:r>
      <w:r w:rsidR="00C728E5">
        <w:t>, kanban</w:t>
      </w:r>
      <w:r>
        <w:t>. Alles moet tijdens deze fase afgerond worden en er moet genoeg flexibiliteit in zitten om aan het einde nog de benodigde feedback zo goed mogelijk te kunnen verwerken</w:t>
      </w:r>
      <w:r w:rsidR="00C612D9">
        <w:t xml:space="preserve">, wat vooral voor </w:t>
      </w:r>
      <w:r w:rsidR="00EC23F9">
        <w:t xml:space="preserve">het portfolio </w:t>
      </w:r>
      <w:r w:rsidR="00C612D9">
        <w:t>geld</w:t>
      </w:r>
      <w:r w:rsidR="00B72DAF">
        <w:t>t.</w:t>
      </w:r>
      <w:r>
        <w:t xml:space="preserve"> </w:t>
      </w:r>
      <w:r w:rsidR="00E86739">
        <w:t xml:space="preserve">Daarnaast lopen </w:t>
      </w:r>
      <w:r w:rsidR="0086279C">
        <w:t xml:space="preserve">bepaalde elementen van </w:t>
      </w:r>
      <w:r w:rsidR="00E86739">
        <w:t>de ontwikkel- en opleverfase</w:t>
      </w:r>
      <w:r w:rsidR="0086279C">
        <w:t xml:space="preserve"> (denk aan </w:t>
      </w:r>
      <w:r w:rsidR="00007979">
        <w:t>het portfolio</w:t>
      </w:r>
      <w:r w:rsidR="0086279C">
        <w:t>)</w:t>
      </w:r>
      <w:r w:rsidR="00E86739">
        <w:t xml:space="preserve"> redelijk gelij</w:t>
      </w:r>
      <w:r w:rsidR="0086279C">
        <w:t>k</w:t>
      </w:r>
      <w:r w:rsidR="00E86739">
        <w:t>.</w:t>
      </w:r>
    </w:p>
    <w:p w:rsidR="004D500C" w:rsidRDefault="004D500C" w:rsidP="00FD4BBF">
      <w:pPr>
        <w:spacing w:line="259" w:lineRule="auto"/>
      </w:pPr>
    </w:p>
    <w:p w:rsidR="00F63163" w:rsidRDefault="00F63163">
      <w:pPr>
        <w:spacing w:line="259" w:lineRule="auto"/>
        <w:rPr>
          <w:rFonts w:asciiTheme="majorHAnsi" w:eastAsiaTheme="majorEastAsia" w:hAnsiTheme="majorHAnsi" w:cstheme="majorBidi"/>
          <w:b/>
          <w:color w:val="003865" w:themeColor="text2"/>
          <w:sz w:val="22"/>
          <w:szCs w:val="26"/>
        </w:rPr>
      </w:pPr>
      <w:r>
        <w:br w:type="page"/>
      </w:r>
    </w:p>
    <w:p w:rsidR="003F3463" w:rsidRDefault="00F1357E" w:rsidP="003F3463">
      <w:pPr>
        <w:pStyle w:val="Heading2"/>
      </w:pPr>
      <w:bookmarkStart w:id="41" w:name="_Toc1022842"/>
      <w:r>
        <w:lastRenderedPageBreak/>
        <w:t xml:space="preserve">Tijdlijn </w:t>
      </w:r>
      <w:r w:rsidR="003F3463">
        <w:t xml:space="preserve">en </w:t>
      </w:r>
      <w:r w:rsidR="00C758C6">
        <w:t>opleverfases</w:t>
      </w:r>
      <w:bookmarkEnd w:id="41"/>
    </w:p>
    <w:p w:rsidR="00F63163" w:rsidRDefault="003F3463" w:rsidP="00F63163">
      <w:pPr>
        <w:keepNext/>
      </w:pPr>
      <w:r>
        <w:rPr>
          <w:noProof/>
        </w:rPr>
        <w:drawing>
          <wp:inline distT="0" distB="0" distL="0" distR="0">
            <wp:extent cx="6259624" cy="190831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elione V1.jpg"/>
                    <pic:cNvPicPr/>
                  </pic:nvPicPr>
                  <pic:blipFill>
                    <a:blip r:embed="rId19">
                      <a:extLst>
                        <a:ext uri="{28A0092B-C50C-407E-A947-70E740481C1C}">
                          <a14:useLocalDpi xmlns:a14="http://schemas.microsoft.com/office/drawing/2010/main" val="0"/>
                        </a:ext>
                      </a:extLst>
                    </a:blip>
                    <a:stretch>
                      <a:fillRect/>
                    </a:stretch>
                  </pic:blipFill>
                  <pic:spPr>
                    <a:xfrm>
                      <a:off x="0" y="0"/>
                      <a:ext cx="6349088" cy="1935587"/>
                    </a:xfrm>
                    <a:prstGeom prst="rect">
                      <a:avLst/>
                    </a:prstGeom>
                  </pic:spPr>
                </pic:pic>
              </a:graphicData>
            </a:graphic>
          </wp:inline>
        </w:drawing>
      </w:r>
    </w:p>
    <w:p w:rsidR="003F3463" w:rsidRPr="003F3463" w:rsidRDefault="00F63163" w:rsidP="00F63163">
      <w:pPr>
        <w:pStyle w:val="Captionfortableandimage"/>
      </w:pPr>
      <w:bookmarkStart w:id="42" w:name="_Toc1022863"/>
      <w:r>
        <w:t xml:space="preserve">Figuur </w:t>
      </w:r>
      <w:r w:rsidR="00624CF8">
        <w:rPr>
          <w:noProof/>
        </w:rPr>
        <w:fldChar w:fldCharType="begin"/>
      </w:r>
      <w:r w:rsidR="00624CF8">
        <w:rPr>
          <w:noProof/>
        </w:rPr>
        <w:instrText xml:space="preserve"> SEQ Figuur \* ARABIC </w:instrText>
      </w:r>
      <w:r w:rsidR="00624CF8">
        <w:rPr>
          <w:noProof/>
        </w:rPr>
        <w:fldChar w:fldCharType="separate"/>
      </w:r>
      <w:r>
        <w:rPr>
          <w:noProof/>
        </w:rPr>
        <w:t>2</w:t>
      </w:r>
      <w:r w:rsidR="00624CF8">
        <w:rPr>
          <w:noProof/>
        </w:rPr>
        <w:fldChar w:fldCharType="end"/>
      </w:r>
      <w:r w:rsidR="001F6641">
        <w:t>: t</w:t>
      </w:r>
      <w:r>
        <w:t>ijdlijn met belangrijke punten</w:t>
      </w:r>
      <w:bookmarkEnd w:id="42"/>
    </w:p>
    <w:p w:rsidR="00F1357E" w:rsidRDefault="00F63163" w:rsidP="00FD4BBF">
      <w:pPr>
        <w:spacing w:line="259" w:lineRule="auto"/>
      </w:pPr>
      <w:r>
        <w:t xml:space="preserve">Naast de drie verschillende ontwikkelfases is het project ook opgedeeld in twee opleverfases naar de opdrachtgever. De eerste fase loopt tot 20 april wanneer het </w:t>
      </w:r>
      <w:proofErr w:type="spellStart"/>
      <w:r>
        <w:t>Paaspop</w:t>
      </w:r>
      <w:proofErr w:type="spellEnd"/>
      <w:r>
        <w:t xml:space="preserve"> festival plaatsvindt. Dit is de deadline voor de eerste versie van het POC. Deze deadline is relatief snel en heeft ook prioriteit op al het andere waardoor bepaalde delen van het onderzoek en de analys</w:t>
      </w:r>
      <w:r w:rsidR="002B77AF">
        <w:t>e</w:t>
      </w:r>
      <w:r>
        <w:t xml:space="preserve"> eventueel ingekort moeten worden. Tot 20 april wordt de eerste versie ontwikkeld waar nog niet al teveel wordt gelet op de kwaliteit van de code die geschreven wordt. Na deze deadline hebben we </w:t>
      </w:r>
      <w:r w:rsidR="004D645A">
        <w:t xml:space="preserve">informatie over de </w:t>
      </w:r>
      <w:r>
        <w:t xml:space="preserve">gebruikerstesten door het POC te testen op </w:t>
      </w:r>
      <w:proofErr w:type="spellStart"/>
      <w:r>
        <w:t>Paaspop</w:t>
      </w:r>
      <w:proofErr w:type="spellEnd"/>
      <w:r>
        <w:t xml:space="preserve">. In deze tweede fase, die loopt tot 22 juni, zijn er twee opties. De eerste optie wordt uitgevoerd wanneer het POC goede resultaten </w:t>
      </w:r>
      <w:r w:rsidR="004D645A">
        <w:t>g</w:t>
      </w:r>
      <w:r>
        <w:t xml:space="preserve">eeft bij de gebruikerstesten. In dat geval zou er worden doorontwikkeld op het bestaande POC. Dit zou kunnen zijn dat </w:t>
      </w:r>
      <w:r w:rsidR="008E290F">
        <w:t>er</w:t>
      </w:r>
      <w:r>
        <w:t xml:space="preserve"> extra functionaliteiten worden toegevoegd en </w:t>
      </w:r>
      <w:r w:rsidR="007258F5">
        <w:t xml:space="preserve">extra </w:t>
      </w:r>
      <w:bookmarkStart w:id="43" w:name="_GoBack"/>
      <w:bookmarkEnd w:id="43"/>
      <w:r>
        <w:t xml:space="preserve">aandacht wordt gegeven aan beveiliging, prestatie, schaalbaarheid en code kwaliteit. Mocht uit de gebruikerstesten op </w:t>
      </w:r>
      <w:proofErr w:type="spellStart"/>
      <w:r>
        <w:t>Paaspop</w:t>
      </w:r>
      <w:proofErr w:type="spellEnd"/>
      <w:r>
        <w:t xml:space="preserve"> komen dat dit toch niet is wat festivalbezoekers willen, dan wordt er met die </w:t>
      </w:r>
      <w:r w:rsidR="00015FE0">
        <w:t xml:space="preserve">informatie een geheel nieuwe POC opgeleverd. Dit zou een mobiele app kunnen zijn met een ander invalshoek, maar ook een </w:t>
      </w:r>
      <w:r w:rsidR="00251E03">
        <w:t xml:space="preserve">hele </w:t>
      </w:r>
      <w:r w:rsidR="00015FE0">
        <w:t>andere IT toepassing.</w:t>
      </w:r>
      <w:r w:rsidR="00560ECC">
        <w:t xml:space="preserve"> Voor beide opties geldt dat er met dat POC een advies wordt gegeven aan </w:t>
      </w:r>
      <w:proofErr w:type="spellStart"/>
      <w:r w:rsidR="00560ECC">
        <w:t>Paaspop</w:t>
      </w:r>
      <w:proofErr w:type="spellEnd"/>
      <w:r w:rsidR="00560ECC">
        <w:t>.</w:t>
      </w:r>
      <w:r w:rsidR="00015FE0">
        <w:t xml:space="preserve"> </w:t>
      </w:r>
    </w:p>
    <w:p w:rsidR="00F63163" w:rsidRDefault="00F63163" w:rsidP="00FD4BBF">
      <w:pPr>
        <w:spacing w:line="259" w:lineRule="auto"/>
      </w:pPr>
    </w:p>
    <w:p w:rsidR="004D500C" w:rsidRDefault="004D500C" w:rsidP="004D500C">
      <w:pPr>
        <w:pStyle w:val="Heading2"/>
      </w:pPr>
      <w:bookmarkStart w:id="44" w:name="_Toc1022843"/>
      <w:r>
        <w:t>Belangrijke dat</w:t>
      </w:r>
      <w:r w:rsidR="00845821">
        <w:t>ums</w:t>
      </w:r>
      <w:bookmarkEnd w:id="44"/>
    </w:p>
    <w:tbl>
      <w:tblPr>
        <w:tblStyle w:val="InfoSupportTabel"/>
        <w:tblW w:w="0" w:type="auto"/>
        <w:tblLook w:val="0020" w:firstRow="1" w:lastRow="0" w:firstColumn="0" w:lastColumn="0" w:noHBand="0" w:noVBand="0"/>
      </w:tblPr>
      <w:tblGrid>
        <w:gridCol w:w="1985"/>
        <w:gridCol w:w="7078"/>
      </w:tblGrid>
      <w:tr w:rsidR="007A61B0" w:rsidTr="007A61B0">
        <w:trPr>
          <w:cnfStyle w:val="100000000000" w:firstRow="1" w:lastRow="0" w:firstColumn="0" w:lastColumn="0" w:oddVBand="0" w:evenVBand="0" w:oddHBand="0" w:evenHBand="0" w:firstRowFirstColumn="0" w:firstRowLastColumn="0" w:lastRowFirstColumn="0" w:lastRowLastColumn="0"/>
        </w:trPr>
        <w:tc>
          <w:tcPr>
            <w:tcW w:w="1985" w:type="dxa"/>
          </w:tcPr>
          <w:p w:rsidR="007A61B0" w:rsidRDefault="007A61B0" w:rsidP="007A61B0">
            <w:r>
              <w:t>Datum</w:t>
            </w:r>
          </w:p>
        </w:tc>
        <w:tc>
          <w:tcPr>
            <w:tcW w:w="7078" w:type="dxa"/>
          </w:tcPr>
          <w:p w:rsidR="007A61B0" w:rsidRDefault="007A61B0" w:rsidP="007A61B0">
            <w:r>
              <w:t>Omschrijving</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4 Februari 2019</w:t>
            </w:r>
          </w:p>
        </w:tc>
        <w:tc>
          <w:tcPr>
            <w:tcW w:w="7078" w:type="dxa"/>
          </w:tcPr>
          <w:p w:rsidR="007A61B0" w:rsidRPr="00D337DA" w:rsidRDefault="007A61B0" w:rsidP="007A61B0">
            <w:pPr>
              <w:rPr>
                <w:lang w:val="en-US"/>
              </w:rPr>
            </w:pPr>
            <w:r>
              <w:t>Begin project.</w:t>
            </w:r>
          </w:p>
        </w:tc>
      </w:tr>
      <w:tr w:rsidR="007A61B0" w:rsidTr="007A61B0">
        <w:tc>
          <w:tcPr>
            <w:tcW w:w="1985" w:type="dxa"/>
          </w:tcPr>
          <w:p w:rsidR="007A61B0" w:rsidRDefault="007A61B0" w:rsidP="007A61B0">
            <w:r>
              <w:t>11 April 2019</w:t>
            </w:r>
          </w:p>
        </w:tc>
        <w:tc>
          <w:tcPr>
            <w:tcW w:w="7078" w:type="dxa"/>
          </w:tcPr>
          <w:p w:rsidR="007A61B0" w:rsidRDefault="007A61B0" w:rsidP="007A61B0">
            <w:r>
              <w:t>Intervisie (</w:t>
            </w:r>
            <w:proofErr w:type="spellStart"/>
            <w:r>
              <w:t>Fontys</w:t>
            </w:r>
            <w:proofErr w:type="spellEnd"/>
            <w:r>
              <w:t xml:space="preserve"> Eindhoven).</w:t>
            </w:r>
          </w:p>
        </w:tc>
      </w:tr>
      <w:tr w:rsid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20 April 2019</w:t>
            </w:r>
          </w:p>
        </w:tc>
        <w:tc>
          <w:tcPr>
            <w:tcW w:w="7078" w:type="dxa"/>
          </w:tcPr>
          <w:p w:rsidR="007A61B0" w:rsidRDefault="007A61B0" w:rsidP="007A61B0">
            <w:r>
              <w:t xml:space="preserve">Deadline POC Versie 1 tijdens </w:t>
            </w:r>
            <w:proofErr w:type="spellStart"/>
            <w:r>
              <w:t>Paaspop</w:t>
            </w:r>
            <w:proofErr w:type="spellEnd"/>
            <w:r>
              <w:t>.</w:t>
            </w:r>
          </w:p>
        </w:tc>
      </w:tr>
      <w:tr w:rsidR="007A61B0" w:rsidTr="007A61B0">
        <w:tc>
          <w:tcPr>
            <w:tcW w:w="1985" w:type="dxa"/>
          </w:tcPr>
          <w:p w:rsidR="007A61B0" w:rsidRDefault="007A61B0" w:rsidP="007A61B0">
            <w:r>
              <w:t>11 Juni 2019</w:t>
            </w:r>
          </w:p>
        </w:tc>
        <w:tc>
          <w:tcPr>
            <w:tcW w:w="7078" w:type="dxa"/>
          </w:tcPr>
          <w:p w:rsidR="007A61B0" w:rsidRDefault="007A61B0" w:rsidP="007A61B0">
            <w:r>
              <w:t>Deadline portfolio.</w:t>
            </w:r>
          </w:p>
        </w:tc>
      </w:tr>
      <w:tr w:rsidR="007A61B0" w:rsidRPr="007A61B0" w:rsidTr="007A61B0">
        <w:trPr>
          <w:cnfStyle w:val="000000100000" w:firstRow="0" w:lastRow="0" w:firstColumn="0" w:lastColumn="0" w:oddVBand="0" w:evenVBand="0" w:oddHBand="1" w:evenHBand="0" w:firstRowFirstColumn="0" w:firstRowLastColumn="0" w:lastRowFirstColumn="0" w:lastRowLastColumn="0"/>
        </w:trPr>
        <w:tc>
          <w:tcPr>
            <w:tcW w:w="1985" w:type="dxa"/>
          </w:tcPr>
          <w:p w:rsidR="007A61B0" w:rsidRDefault="007A61B0" w:rsidP="007A61B0">
            <w:r>
              <w:t>22 Juni 2019</w:t>
            </w:r>
          </w:p>
        </w:tc>
        <w:tc>
          <w:tcPr>
            <w:tcW w:w="7078" w:type="dxa"/>
          </w:tcPr>
          <w:p w:rsidR="007A61B0" w:rsidRPr="007A61B0" w:rsidRDefault="007A61B0" w:rsidP="007A61B0">
            <w:r w:rsidRPr="007A61B0">
              <w:t>Deadline POC optie 1 of optie 2 en advie</w:t>
            </w:r>
            <w:r>
              <w:t>s. Dit zou ook voor 22 juni kunnen (moet nog duidelijk worden afgestemd met de opdrachtgever).</w:t>
            </w:r>
          </w:p>
        </w:tc>
      </w:tr>
      <w:tr w:rsidR="007A61B0" w:rsidTr="007A61B0">
        <w:tc>
          <w:tcPr>
            <w:tcW w:w="1985" w:type="dxa"/>
          </w:tcPr>
          <w:p w:rsidR="007A61B0" w:rsidRDefault="007A61B0" w:rsidP="007A61B0">
            <w:r>
              <w:t>24 Juni – 6 Juli 2019</w:t>
            </w:r>
          </w:p>
        </w:tc>
        <w:tc>
          <w:tcPr>
            <w:tcW w:w="7078" w:type="dxa"/>
          </w:tcPr>
          <w:p w:rsidR="007A61B0" w:rsidRDefault="007A61B0" w:rsidP="001F6641">
            <w:pPr>
              <w:keepNext/>
            </w:pPr>
            <w:r>
              <w:t>Verdediging portfolio.</w:t>
            </w:r>
          </w:p>
        </w:tc>
      </w:tr>
    </w:tbl>
    <w:p w:rsidR="00E2128E" w:rsidRDefault="001F6641" w:rsidP="001F6641">
      <w:pPr>
        <w:pStyle w:val="Caption"/>
      </w:pPr>
      <w:bookmarkStart w:id="45" w:name="_Toc1022860"/>
      <w:r>
        <w:t xml:space="preserve">Tabel </w:t>
      </w:r>
      <w:r w:rsidR="00624CF8">
        <w:rPr>
          <w:noProof/>
        </w:rPr>
        <w:fldChar w:fldCharType="begin"/>
      </w:r>
      <w:r w:rsidR="00624CF8">
        <w:rPr>
          <w:noProof/>
        </w:rPr>
        <w:instrText xml:space="preserve"> SEQ Tabel \* ARABIC </w:instrText>
      </w:r>
      <w:r w:rsidR="00624CF8">
        <w:rPr>
          <w:noProof/>
        </w:rPr>
        <w:fldChar w:fldCharType="separate"/>
      </w:r>
      <w:r>
        <w:rPr>
          <w:noProof/>
        </w:rPr>
        <w:t>7</w:t>
      </w:r>
      <w:r w:rsidR="00624CF8">
        <w:rPr>
          <w:noProof/>
        </w:rPr>
        <w:fldChar w:fldCharType="end"/>
      </w:r>
      <w:r>
        <w:t>: belangrijke datums</w:t>
      </w:r>
      <w:bookmarkEnd w:id="45"/>
    </w:p>
    <w:p w:rsidR="00E6353B" w:rsidRPr="00E6353B" w:rsidRDefault="00E6353B" w:rsidP="00E6353B"/>
    <w:p w:rsidR="00E2128E" w:rsidRDefault="00E2128E" w:rsidP="00E2128E">
      <w:pPr>
        <w:pStyle w:val="Heading2"/>
      </w:pPr>
      <w:bookmarkStart w:id="46" w:name="_Toc1022844"/>
      <w:r>
        <w:t>Middelen</w:t>
      </w:r>
      <w:bookmarkEnd w:id="46"/>
      <w:r>
        <w:t xml:space="preserve"> </w:t>
      </w:r>
    </w:p>
    <w:p w:rsidR="00351E68" w:rsidRDefault="003B0B2D" w:rsidP="00174445">
      <w:pPr>
        <w:spacing w:line="259" w:lineRule="auto"/>
      </w:pPr>
      <w:r>
        <w:t>Zowel op gebied van procesmanagement als technische ontwikkeling zullen er een aantal middelen gebruikt moeten worden.</w:t>
      </w:r>
      <w:r w:rsidR="00D553BA">
        <w:t xml:space="preserve"> </w:t>
      </w:r>
      <w:r w:rsidR="008F44BD">
        <w:t xml:space="preserve">Deze lijst kan en zal in de loop van het project nog veranderen maar dit zijn de middelen die </w:t>
      </w:r>
      <w:r w:rsidR="0074029C">
        <w:t>vooraf</w:t>
      </w:r>
      <w:r w:rsidR="008F44BD">
        <w:t xml:space="preserve"> bekend zijn</w:t>
      </w:r>
      <w:r w:rsidR="00D553BA">
        <w:t>:</w:t>
      </w:r>
    </w:p>
    <w:p w:rsidR="00D553BA" w:rsidRDefault="00D553BA" w:rsidP="00D553BA">
      <w:pPr>
        <w:spacing w:line="259" w:lineRule="auto"/>
      </w:pPr>
      <w:r>
        <w:t xml:space="preserve">1. </w:t>
      </w:r>
      <w:proofErr w:type="spellStart"/>
      <w:r>
        <w:t>Trello</w:t>
      </w:r>
      <w:proofErr w:type="spellEnd"/>
      <w:r>
        <w:t xml:space="preserve">: voor het bijhouden van een Kanban board. </w:t>
      </w:r>
    </w:p>
    <w:p w:rsidR="00D553BA" w:rsidRDefault="00D553BA" w:rsidP="00D553BA">
      <w:pPr>
        <w:spacing w:line="259" w:lineRule="auto"/>
      </w:pPr>
      <w:r>
        <w:t xml:space="preserve">2. </w:t>
      </w:r>
      <w:proofErr w:type="spellStart"/>
      <w:r>
        <w:t>Github</w:t>
      </w:r>
      <w:proofErr w:type="spellEnd"/>
      <w:r>
        <w:t>: voor zowel documentatie als broncode.</w:t>
      </w:r>
    </w:p>
    <w:p w:rsidR="00D553BA" w:rsidRDefault="00D553BA" w:rsidP="00D553BA">
      <w:pPr>
        <w:spacing w:line="259" w:lineRule="auto"/>
      </w:pPr>
      <w:r>
        <w:t xml:space="preserve">3. </w:t>
      </w:r>
      <w:proofErr w:type="spellStart"/>
      <w:r>
        <w:t>Github</w:t>
      </w:r>
      <w:proofErr w:type="spellEnd"/>
      <w:r>
        <w:t xml:space="preserve"> pages: voor het bijhouden van een blog die betrekking heeft tot het </w:t>
      </w:r>
      <w:r w:rsidR="00E31D93">
        <w:t>afstudeer</w:t>
      </w:r>
      <w:r>
        <w:t xml:space="preserve">proces. </w:t>
      </w:r>
    </w:p>
    <w:p w:rsidR="008F44BD" w:rsidRDefault="008F44BD" w:rsidP="00D553BA">
      <w:pPr>
        <w:spacing w:line="259" w:lineRule="auto"/>
      </w:pPr>
      <w:r>
        <w:lastRenderedPageBreak/>
        <w:t xml:space="preserve">4. </w:t>
      </w:r>
      <w:proofErr w:type="spellStart"/>
      <w:r>
        <w:t>Gitkraken</w:t>
      </w:r>
      <w:proofErr w:type="spellEnd"/>
      <w:r>
        <w:t xml:space="preserve">: dient als ondersteuning voor git. </w:t>
      </w:r>
    </w:p>
    <w:p w:rsidR="00D553BA" w:rsidRDefault="008F44BD" w:rsidP="00D553BA">
      <w:pPr>
        <w:spacing w:line="259" w:lineRule="auto"/>
      </w:pPr>
      <w:r>
        <w:t>5</w:t>
      </w:r>
      <w:r w:rsidR="00D553BA">
        <w:t>. Word: voor het schrijven van documentatie.</w:t>
      </w:r>
    </w:p>
    <w:p w:rsidR="00D553BA" w:rsidRDefault="008F44BD" w:rsidP="00D553BA">
      <w:pPr>
        <w:spacing w:line="259" w:lineRule="auto"/>
      </w:pPr>
      <w:r>
        <w:t>6</w:t>
      </w:r>
      <w:r w:rsidR="00D553BA">
        <w:t>. Slack: voor communicatie.</w:t>
      </w:r>
    </w:p>
    <w:p w:rsidR="00D553BA" w:rsidRDefault="008F44BD" w:rsidP="00D553BA">
      <w:pPr>
        <w:spacing w:line="259" w:lineRule="auto"/>
      </w:pPr>
      <w:r>
        <w:t>7</w:t>
      </w:r>
      <w:r w:rsidR="00D553BA">
        <w:t>. Outlook</w:t>
      </w:r>
      <w:r w:rsidR="00F600EB">
        <w:t xml:space="preserve"> mail</w:t>
      </w:r>
      <w:r w:rsidR="00D553BA">
        <w:t>: voor communicatie.</w:t>
      </w:r>
    </w:p>
    <w:p w:rsidR="00004945" w:rsidRDefault="006A6A83" w:rsidP="00D553BA">
      <w:pPr>
        <w:spacing w:line="259" w:lineRule="auto"/>
      </w:pPr>
      <w:r>
        <w:t>8</w:t>
      </w:r>
      <w:r w:rsidR="00004945">
        <w:t xml:space="preserve">. Visual studio: voor het ontwikkelen van </w:t>
      </w:r>
      <w:r w:rsidR="00E31D93">
        <w:t>de</w:t>
      </w:r>
      <w:r w:rsidR="00094484">
        <w:t xml:space="preserve"> POC</w:t>
      </w:r>
      <w:r w:rsidR="00004945">
        <w:t xml:space="preserve"> backend. </w:t>
      </w:r>
    </w:p>
    <w:p w:rsidR="00D03CAE" w:rsidRDefault="006A6A83" w:rsidP="00D553BA">
      <w:pPr>
        <w:spacing w:line="259" w:lineRule="auto"/>
      </w:pPr>
      <w:r>
        <w:t>9</w:t>
      </w:r>
      <w:r w:rsidR="00D03CAE">
        <w:t>. Visual studio code: voor eventuele andere ontwikkeling</w:t>
      </w:r>
      <w:r w:rsidR="003012A0">
        <w:t xml:space="preserve"> (bijvoorbeeld html pagina voor de blog)</w:t>
      </w:r>
      <w:r w:rsidR="00D03CAE">
        <w:t xml:space="preserve">. </w:t>
      </w:r>
    </w:p>
    <w:p w:rsidR="00D03CAE" w:rsidRDefault="00D03CAE" w:rsidP="00D553BA">
      <w:pPr>
        <w:spacing w:line="259" w:lineRule="auto"/>
      </w:pPr>
      <w:r>
        <w:t>1</w:t>
      </w:r>
      <w:r w:rsidR="006A6A83">
        <w:t>0</w:t>
      </w:r>
      <w:r>
        <w:t xml:space="preserve">. Android telefoon: voor debuggen van </w:t>
      </w:r>
      <w:r w:rsidR="00686085">
        <w:t>het POC</w:t>
      </w:r>
      <w:r>
        <w:t>.</w:t>
      </w:r>
    </w:p>
    <w:p w:rsidR="006A6A83" w:rsidRDefault="006A6A83" w:rsidP="00D553BA">
      <w:pPr>
        <w:spacing w:line="259" w:lineRule="auto"/>
      </w:pPr>
      <w:r>
        <w:t xml:space="preserve">11. </w:t>
      </w:r>
      <w:proofErr w:type="spellStart"/>
      <w:r>
        <w:t>Iphone</w:t>
      </w:r>
      <w:proofErr w:type="spellEnd"/>
      <w:r>
        <w:t>: voor debuggen van het POC.</w:t>
      </w:r>
    </w:p>
    <w:p w:rsidR="00D03CAE" w:rsidRDefault="00D03CAE" w:rsidP="00D553BA">
      <w:pPr>
        <w:spacing w:line="259" w:lineRule="auto"/>
      </w:pPr>
      <w:r>
        <w:t>1</w:t>
      </w:r>
      <w:r w:rsidR="008F44BD">
        <w:t>2</w:t>
      </w:r>
      <w:r>
        <w:t xml:space="preserve">. </w:t>
      </w:r>
      <w:proofErr w:type="spellStart"/>
      <w:r>
        <w:t>Continuous</w:t>
      </w:r>
      <w:proofErr w:type="spellEnd"/>
      <w:r>
        <w:t xml:space="preserve"> </w:t>
      </w:r>
      <w:proofErr w:type="spellStart"/>
      <w:r>
        <w:t>integration</w:t>
      </w:r>
      <w:proofErr w:type="spellEnd"/>
      <w:r>
        <w:t xml:space="preserve"> omgeving (nog niet bekend welke).</w:t>
      </w:r>
    </w:p>
    <w:p w:rsidR="00D03CAE" w:rsidRDefault="00D03CAE" w:rsidP="00D553BA">
      <w:pPr>
        <w:spacing w:line="259" w:lineRule="auto"/>
      </w:pPr>
      <w:r>
        <w:t>1</w:t>
      </w:r>
      <w:r w:rsidR="008F44BD">
        <w:t>3</w:t>
      </w:r>
      <w:r>
        <w:t>. Cloud test omgeving voor de backend en database (nog niet bekend welke).</w:t>
      </w:r>
    </w:p>
    <w:p w:rsidR="00D03CAE" w:rsidRDefault="00D03CAE" w:rsidP="00D553BA">
      <w:pPr>
        <w:spacing w:line="259" w:lineRule="auto"/>
      </w:pPr>
      <w:r>
        <w:t>1</w:t>
      </w:r>
      <w:r w:rsidR="008F44BD">
        <w:t>4</w:t>
      </w:r>
      <w:r>
        <w:t>. Database omgeving (nog niet bekend welke).</w:t>
      </w:r>
    </w:p>
    <w:p w:rsidR="00FA3FA2" w:rsidRDefault="00FA3FA2" w:rsidP="00D553BA">
      <w:pPr>
        <w:spacing w:line="259" w:lineRule="auto"/>
      </w:pPr>
      <w:r>
        <w:t>15. Statische code kwaliteit testomgeving</w:t>
      </w:r>
      <w:r w:rsidR="002273B2">
        <w:t xml:space="preserve"> (nog niet bekend welke).</w:t>
      </w:r>
    </w:p>
    <w:p w:rsidR="00AE04C1" w:rsidRDefault="00AE04C1" w:rsidP="00D553BA">
      <w:pPr>
        <w:spacing w:line="259" w:lineRule="auto"/>
      </w:pPr>
    </w:p>
    <w:p w:rsidR="00AE04C1" w:rsidRDefault="00AE04C1" w:rsidP="00AE04C1">
      <w:pPr>
        <w:pStyle w:val="Heading2"/>
      </w:pPr>
      <w:bookmarkStart w:id="47" w:name="_Toc1022845"/>
      <w:proofErr w:type="spellStart"/>
      <w:r>
        <w:t>Backlog</w:t>
      </w:r>
      <w:proofErr w:type="spellEnd"/>
      <w:r>
        <w:t xml:space="preserve"> in grote lijnen</w:t>
      </w:r>
      <w:bookmarkEnd w:id="47"/>
    </w:p>
    <w:p w:rsidR="00AE04C1" w:rsidRDefault="00C67567" w:rsidP="00AE04C1">
      <w:r>
        <w:rPr>
          <w:noProof/>
        </w:rPr>
        <w:drawing>
          <wp:anchor distT="0" distB="0" distL="114300" distR="114300" simplePos="0" relativeHeight="251703296" behindDoc="1" locked="0" layoutInCell="1" allowOverlap="1" wp14:anchorId="343E5E6F">
            <wp:simplePos x="0" y="0"/>
            <wp:positionH relativeFrom="margin">
              <wp:posOffset>3780155</wp:posOffset>
            </wp:positionH>
            <wp:positionV relativeFrom="paragraph">
              <wp:posOffset>723265</wp:posOffset>
            </wp:positionV>
            <wp:extent cx="1600200" cy="1905635"/>
            <wp:effectExtent l="0" t="0" r="0" b="0"/>
            <wp:wrapTight wrapText="bothSides">
              <wp:wrapPolygon edited="0">
                <wp:start x="0" y="0"/>
                <wp:lineTo x="0" y="21377"/>
                <wp:lineTo x="21343" y="21377"/>
                <wp:lineTo x="2134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00200" cy="1905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202A2896">
            <wp:simplePos x="0" y="0"/>
            <wp:positionH relativeFrom="margin">
              <wp:posOffset>2014855</wp:posOffset>
            </wp:positionH>
            <wp:positionV relativeFrom="paragraph">
              <wp:posOffset>789305</wp:posOffset>
            </wp:positionV>
            <wp:extent cx="1758950" cy="1838960"/>
            <wp:effectExtent l="0" t="0" r="0" b="8890"/>
            <wp:wrapTight wrapText="bothSides">
              <wp:wrapPolygon edited="0">
                <wp:start x="0" y="0"/>
                <wp:lineTo x="0" y="21481"/>
                <wp:lineTo x="21288" y="21481"/>
                <wp:lineTo x="212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58950" cy="1838960"/>
                    </a:xfrm>
                    <a:prstGeom prst="rect">
                      <a:avLst/>
                    </a:prstGeom>
                  </pic:spPr>
                </pic:pic>
              </a:graphicData>
            </a:graphic>
            <wp14:sizeRelH relativeFrom="margin">
              <wp14:pctWidth>0</wp14:pctWidth>
            </wp14:sizeRelH>
            <wp14:sizeRelV relativeFrom="margin">
              <wp14:pctHeight>0</wp14:pctHeight>
            </wp14:sizeRelV>
          </wp:anchor>
        </w:drawing>
      </w:r>
      <w:r w:rsidR="00AE04C1">
        <w:t xml:space="preserve">Aangezien er tijdens het project gebruik gemaakt gaat worden van </w:t>
      </w:r>
      <w:proofErr w:type="spellStart"/>
      <w:r w:rsidR="00AE04C1">
        <w:t>Kanban</w:t>
      </w:r>
      <w:proofErr w:type="spellEnd"/>
      <w:r w:rsidR="00AE04C1">
        <w:t xml:space="preserve"> is het van groot belang dat er een </w:t>
      </w:r>
      <w:proofErr w:type="spellStart"/>
      <w:r w:rsidR="00AE04C1">
        <w:t>backlog</w:t>
      </w:r>
      <w:proofErr w:type="spellEnd"/>
      <w:r w:rsidR="00AE04C1">
        <w:t xml:space="preserve"> opgezet wordt. De functionaliteiten die geïmplementeerd moeten worden staan nog niet vast waardoor dit nog niet naar voren komt in deze </w:t>
      </w:r>
      <w:proofErr w:type="spellStart"/>
      <w:r w:rsidR="00AE04C1">
        <w:t>backlog</w:t>
      </w:r>
      <w:proofErr w:type="spellEnd"/>
      <w:r w:rsidR="00AE04C1">
        <w:t xml:space="preserve">. De </w:t>
      </w:r>
      <w:proofErr w:type="spellStart"/>
      <w:r w:rsidR="00AE04C1">
        <w:t>backlog</w:t>
      </w:r>
      <w:proofErr w:type="spellEnd"/>
      <w:r w:rsidR="00AE04C1">
        <w:t xml:space="preserve"> is beschreven in grote lijnen en kan gevolgd worden op het volgende </w:t>
      </w:r>
      <w:proofErr w:type="spellStart"/>
      <w:r w:rsidR="00AE04C1">
        <w:t>kanban</w:t>
      </w:r>
      <w:proofErr w:type="spellEnd"/>
      <w:r w:rsidR="00AE04C1">
        <w:t xml:space="preserve"> bord: </w:t>
      </w:r>
      <w:hyperlink r:id="rId22" w:history="1">
        <w:r w:rsidR="00260E20" w:rsidRPr="00017223">
          <w:rPr>
            <w:rStyle w:val="Hyperlink"/>
          </w:rPr>
          <w:t>https://trello.com/b/kvnrECs9/kanbanboard-merik-westerveld-infosupport</w:t>
        </w:r>
      </w:hyperlink>
      <w:r w:rsidR="00AE04C1">
        <w:t>.</w:t>
      </w:r>
    </w:p>
    <w:p w:rsidR="00260E20" w:rsidRPr="00AE04C1" w:rsidRDefault="00C67567" w:rsidP="00AE04C1">
      <w:r>
        <w:rPr>
          <w:noProof/>
        </w:rPr>
        <w:drawing>
          <wp:anchor distT="0" distB="0" distL="114300" distR="114300" simplePos="0" relativeHeight="251704320" behindDoc="1" locked="0" layoutInCell="1" allowOverlap="1" wp14:anchorId="30E2ECF3">
            <wp:simplePos x="0" y="0"/>
            <wp:positionH relativeFrom="column">
              <wp:posOffset>1995805</wp:posOffset>
            </wp:positionH>
            <wp:positionV relativeFrom="paragraph">
              <wp:posOffset>1894840</wp:posOffset>
            </wp:positionV>
            <wp:extent cx="1854200" cy="2286635"/>
            <wp:effectExtent l="0" t="0" r="0" b="0"/>
            <wp:wrapTight wrapText="bothSides">
              <wp:wrapPolygon edited="0">
                <wp:start x="0" y="0"/>
                <wp:lineTo x="0" y="21414"/>
                <wp:lineTo x="21304" y="21414"/>
                <wp:lineTo x="213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54200" cy="2286635"/>
                    </a:xfrm>
                    <a:prstGeom prst="rect">
                      <a:avLst/>
                    </a:prstGeom>
                  </pic:spPr>
                </pic:pic>
              </a:graphicData>
            </a:graphic>
            <wp14:sizeRelH relativeFrom="margin">
              <wp14:pctWidth>0</wp14:pctWidth>
            </wp14:sizeRelH>
            <wp14:sizeRelV relativeFrom="margin">
              <wp14:pctHeight>0</wp14:pctHeight>
            </wp14:sizeRelV>
          </wp:anchor>
        </w:drawing>
      </w:r>
      <w:r w:rsidR="00260E20">
        <w:rPr>
          <w:noProof/>
        </w:rPr>
        <w:drawing>
          <wp:anchor distT="0" distB="0" distL="114300" distR="114300" simplePos="0" relativeHeight="251701248" behindDoc="1" locked="0" layoutInCell="1" allowOverlap="1" wp14:anchorId="6B01E431">
            <wp:simplePos x="0" y="0"/>
            <wp:positionH relativeFrom="column">
              <wp:posOffset>1905</wp:posOffset>
            </wp:positionH>
            <wp:positionV relativeFrom="paragraph">
              <wp:posOffset>-1270</wp:posOffset>
            </wp:positionV>
            <wp:extent cx="2082800" cy="1826893"/>
            <wp:effectExtent l="0" t="0" r="0" b="2540"/>
            <wp:wrapTight wrapText="bothSides">
              <wp:wrapPolygon edited="0">
                <wp:start x="0" y="0"/>
                <wp:lineTo x="0" y="21405"/>
                <wp:lineTo x="21337" y="21405"/>
                <wp:lineTo x="213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82800" cy="1826893"/>
                    </a:xfrm>
                    <a:prstGeom prst="rect">
                      <a:avLst/>
                    </a:prstGeom>
                  </pic:spPr>
                </pic:pic>
              </a:graphicData>
            </a:graphic>
            <wp14:sizeRelH relativeFrom="page">
              <wp14:pctWidth>0</wp14:pctWidth>
            </wp14:sizeRelH>
            <wp14:sizeRelV relativeFrom="page">
              <wp14:pctHeight>0</wp14:pctHeight>
            </wp14:sizeRelV>
          </wp:anchor>
        </w:drawing>
      </w:r>
    </w:p>
    <w:p w:rsidR="00351E68" w:rsidRDefault="00C4555B" w:rsidP="00125A69">
      <w:pPr>
        <w:pStyle w:val="Heading1"/>
      </w:pPr>
      <w:bookmarkStart w:id="48" w:name="_Toc336416"/>
      <w:bookmarkStart w:id="49" w:name="_Toc1022846"/>
      <w:r>
        <w:lastRenderedPageBreak/>
        <w:t>Testaanpak</w:t>
      </w:r>
      <w:bookmarkEnd w:id="48"/>
      <w:r w:rsidR="00ED25B2">
        <w:t xml:space="preserve"> en </w:t>
      </w:r>
      <w:proofErr w:type="spellStart"/>
      <w:r w:rsidR="0040457D">
        <w:t>gitflow</w:t>
      </w:r>
      <w:bookmarkEnd w:id="49"/>
      <w:proofErr w:type="spellEnd"/>
      <w:r w:rsidR="00ED25B2">
        <w:t xml:space="preserve"> </w:t>
      </w:r>
    </w:p>
    <w:p w:rsidR="00D10733" w:rsidRDefault="00D10733" w:rsidP="00D10733">
      <w:r>
        <w:t xml:space="preserve">De basis van dit project is het testen van </w:t>
      </w:r>
      <w:r w:rsidR="00686085">
        <w:t>het POC</w:t>
      </w:r>
      <w:r>
        <w:t xml:space="preserve"> om te onderzoeken of de belevenis van de festivalbezoeker wordt verbeterd door het gebruik van de mobiele </w:t>
      </w:r>
      <w:r w:rsidR="00992641">
        <w:t>app</w:t>
      </w:r>
      <w:r>
        <w:t xml:space="preserve">. Naast gebruikerstesten wordt er ook getest op de code en functionaliteiten. Echter is dit in deze opdracht net wat minder belangrijk aangezien de </w:t>
      </w:r>
      <w:r w:rsidR="00992641">
        <w:t>app</w:t>
      </w:r>
      <w:r>
        <w:t xml:space="preserve"> niet in productie gaat maar </w:t>
      </w:r>
      <w:r w:rsidR="00B25119">
        <w:t>alleen</w:t>
      </w:r>
      <w:r>
        <w:t xml:space="preserve"> gebruikt als onderzoek en advies. De focus zal dus meer liggen op gebruikers testen, maar code kwaliteit testen zullen ook zeker een rol spelen. </w:t>
      </w:r>
    </w:p>
    <w:p w:rsidR="0013256B" w:rsidRDefault="0013256B" w:rsidP="00D10733"/>
    <w:p w:rsidR="0013256B" w:rsidRDefault="000C11A6" w:rsidP="000C11A6">
      <w:pPr>
        <w:pStyle w:val="Heading2"/>
      </w:pPr>
      <w:bookmarkStart w:id="50" w:name="_Toc1022847"/>
      <w:r>
        <w:t>Gebruikerstesten</w:t>
      </w:r>
      <w:bookmarkEnd w:id="50"/>
    </w:p>
    <w:p w:rsidR="000C11A6" w:rsidRDefault="003F646E" w:rsidP="000C11A6">
      <w:r w:rsidRPr="003F646E">
        <w:t>Er zullen op verschillende m</w:t>
      </w:r>
      <w:r>
        <w:t>anieren gebruikerstesten gedaan worden die zowel te maken hebben met de kwaliteit van het POC als testen waaruit gaat blijken welke functionaliteiten men graag terug wilt zien. In de testaanpak zullen we alleen focussen op de eerste soort gebruikerstesten aangezien de tweede</w:t>
      </w:r>
      <w:r w:rsidR="00151917">
        <w:t xml:space="preserve"> soort</w:t>
      </w:r>
      <w:r>
        <w:t xml:space="preserve"> testen meer aan het onderzoek besteed is.</w:t>
      </w:r>
    </w:p>
    <w:p w:rsidR="003F646E" w:rsidRPr="003F646E" w:rsidRDefault="003F646E" w:rsidP="000C11A6">
      <w:r>
        <w:t xml:space="preserve">De eerste gebruikerstesten zullen worden gedaan als de MVP klaar is. Het is wenselijk als dit tijdens het </w:t>
      </w:r>
      <w:proofErr w:type="spellStart"/>
      <w:r>
        <w:t>Paaspop</w:t>
      </w:r>
      <w:proofErr w:type="spellEnd"/>
      <w:r>
        <w:t xml:space="preserve"> festival gereed is. Mocht dit tijdens het </w:t>
      </w:r>
      <w:proofErr w:type="spellStart"/>
      <w:r>
        <w:t>Paaspop</w:t>
      </w:r>
      <w:proofErr w:type="spellEnd"/>
      <w:r>
        <w:t xml:space="preserve"> festival nog niet zijn dan gaat er meer getest worden op functioneel niveau waarin getest wordt of bedachte functies gezien worden als een goede toevoeging. </w:t>
      </w:r>
      <w:r w:rsidR="009622DB">
        <w:t xml:space="preserve">Als de MVP al af is, dan zou de app eventueel als test uitgerold kunnen worden waardoor mensen tijdens het festival gebruik kunnen maken van de app. Tijdens het festival zal er dan een omgeving zijn waar men korte feedback achter kan laten. Mocht de MVP nog niet zo ver zijn, dan zal er een statische testomgeving opgezet worden waardoor mensen bij een omgeving op het festivalterrein in zeer korte tijd feedback kunnen geven op bedachte functionaliteiten. </w:t>
      </w:r>
    </w:p>
    <w:p w:rsidR="003F646E" w:rsidRDefault="009622DB" w:rsidP="000C11A6">
      <w:r>
        <w:t xml:space="preserve">Na het festival zal er doorontwikkeld worden op </w:t>
      </w:r>
      <w:r w:rsidR="00686085">
        <w:t>het POC</w:t>
      </w:r>
      <w:r>
        <w:t xml:space="preserve"> met de verkregen feedback tijdens het festival. Wanneer het einde van de ontwikkelfase nadert</w:t>
      </w:r>
      <w:r w:rsidR="00933446">
        <w:t>,</w:t>
      </w:r>
      <w:r>
        <w:t xml:space="preserve"> zal het eindproduct getest worden. De resultaten van deze test zullen dan niet meer verwerkt worden in de huidige </w:t>
      </w:r>
      <w:r w:rsidR="00992641">
        <w:t>app</w:t>
      </w:r>
      <w:r>
        <w:t xml:space="preserve"> maar zullen beschreven worden in het </w:t>
      </w:r>
      <w:proofErr w:type="spellStart"/>
      <w:r w:rsidR="00CA6728">
        <w:t>onderzoeksdocument</w:t>
      </w:r>
      <w:proofErr w:type="spellEnd"/>
      <w:r>
        <w:t xml:space="preserve"> wat als basis fungeert voor het advies wat aan de directie van </w:t>
      </w:r>
      <w:proofErr w:type="spellStart"/>
      <w:r>
        <w:t>Paaspop</w:t>
      </w:r>
      <w:proofErr w:type="spellEnd"/>
      <w:r>
        <w:t xml:space="preserve"> gegeven zal worden. </w:t>
      </w:r>
    </w:p>
    <w:p w:rsidR="009622DB" w:rsidRDefault="009622DB" w:rsidP="000C11A6"/>
    <w:p w:rsidR="003F646E" w:rsidRDefault="003F646E" w:rsidP="003F646E">
      <w:pPr>
        <w:pStyle w:val="Heading2"/>
      </w:pPr>
      <w:bookmarkStart w:id="51" w:name="_Toc1022848"/>
      <w:r>
        <w:t>Broncode testen</w:t>
      </w:r>
      <w:r w:rsidR="00711C2B">
        <w:t xml:space="preserve"> en omgeving</w:t>
      </w:r>
      <w:bookmarkEnd w:id="51"/>
    </w:p>
    <w:p w:rsidR="00711C2B" w:rsidRDefault="00711C2B" w:rsidP="00711C2B">
      <w:r>
        <w:t>Tijdens het ontwikkelen zal er gewerkt worden met drie verschillende soorten</w:t>
      </w:r>
      <w:r w:rsidR="00485EA9">
        <w:t xml:space="preserve"> broncode</w:t>
      </w:r>
      <w:r>
        <w:t xml:space="preserve"> testen: unit testen, integratie testen en statische code kwaliteit testen in combinatie met </w:t>
      </w:r>
      <w:proofErr w:type="spellStart"/>
      <w:r w:rsidR="00D32C75">
        <w:t>continuous</w:t>
      </w:r>
      <w:proofErr w:type="spellEnd"/>
      <w:r>
        <w:t xml:space="preserve"> </w:t>
      </w:r>
      <w:proofErr w:type="spellStart"/>
      <w:r w:rsidR="00D32C75">
        <w:t>integration</w:t>
      </w:r>
      <w:proofErr w:type="spellEnd"/>
      <w:r>
        <w:t xml:space="preserve">. </w:t>
      </w:r>
    </w:p>
    <w:p w:rsidR="00711C2B" w:rsidRDefault="00711C2B" w:rsidP="00711C2B">
      <w:r>
        <w:t>Unit testen zullen geschreven worden voor functies die een ho</w:t>
      </w:r>
      <w:r w:rsidR="00F336E5">
        <w:t xml:space="preserve">og risico </w:t>
      </w:r>
      <w:r>
        <w:t>hebben om met een bepaalde input fout te gaan. Deze testen worden gemaakt v</w:t>
      </w:r>
      <w:r w:rsidR="00E312D9">
        <w:t>óó</w:t>
      </w:r>
      <w:r>
        <w:t>rdat de functie wordt geïmplementeerd om zoveel mogelij</w:t>
      </w:r>
      <w:r w:rsidR="00207498">
        <w:t>k</w:t>
      </w:r>
      <w:r>
        <w:t xml:space="preserve"> af te vangen van wat fout kan gaan. Zoals gezegd is testen niet de hoofdfocus van de</w:t>
      </w:r>
      <w:r w:rsidR="003F4A9E">
        <w:t>ze opdracht en hierdoor zal er dus ook geen percentage aan zitten hoeveel procent van de code</w:t>
      </w:r>
      <w:r w:rsidR="000D7E3B">
        <w:t xml:space="preserve"> zijn getest met </w:t>
      </w:r>
      <w:r w:rsidR="003F4A9E">
        <w:t xml:space="preserve">unit tests. </w:t>
      </w:r>
    </w:p>
    <w:p w:rsidR="003F4A9E" w:rsidRDefault="003F4A9E" w:rsidP="00711C2B">
      <w:r>
        <w:t xml:space="preserve">Integratie testen worden geschreven om te zien of alle componenten op de juiste manieren samen werken. Denk hierbij aan de integratie van de app met de backend (API) of de backend met een database. </w:t>
      </w:r>
    </w:p>
    <w:p w:rsidR="003F4A9E" w:rsidRDefault="003F4A9E" w:rsidP="00711C2B">
      <w:r>
        <w:t xml:space="preserve">Er zal voor het project een </w:t>
      </w:r>
      <w:proofErr w:type="spellStart"/>
      <w:r w:rsidR="00D32C75">
        <w:t>continuous</w:t>
      </w:r>
      <w:proofErr w:type="spellEnd"/>
      <w:r w:rsidR="00D32C75">
        <w:t xml:space="preserve"> </w:t>
      </w:r>
      <w:proofErr w:type="spellStart"/>
      <w:r w:rsidR="00D32C75">
        <w:t>integration</w:t>
      </w:r>
      <w:proofErr w:type="spellEnd"/>
      <w:r w:rsidR="00BF25DA">
        <w:t xml:space="preserve"> </w:t>
      </w:r>
      <w:r>
        <w:t xml:space="preserve">omgeving opgezet worden waar na elke push naar de </w:t>
      </w:r>
      <w:proofErr w:type="spellStart"/>
      <w:r>
        <w:t>develop</w:t>
      </w:r>
      <w:proofErr w:type="spellEnd"/>
      <w:r>
        <w:t xml:space="preserve"> </w:t>
      </w:r>
      <w:proofErr w:type="spellStart"/>
      <w:r>
        <w:t>branch</w:t>
      </w:r>
      <w:proofErr w:type="spellEnd"/>
      <w:r>
        <w:t xml:space="preserve"> op de git omgeving de tests gedraaid worden en </w:t>
      </w:r>
      <w:proofErr w:type="spellStart"/>
      <w:r>
        <w:t>gedeployed</w:t>
      </w:r>
      <w:proofErr w:type="spellEnd"/>
      <w:r>
        <w:t xml:space="preserve"> worden op de test omgeving. Hier zal ook ruimte gemaakt worden om de statische code kwaliteit te testen.</w:t>
      </w:r>
    </w:p>
    <w:p w:rsidR="00ED25B2" w:rsidRDefault="00ED25B2">
      <w:pPr>
        <w:spacing w:line="259" w:lineRule="auto"/>
      </w:pPr>
      <w:r>
        <w:br w:type="page"/>
      </w:r>
    </w:p>
    <w:p w:rsidR="00ED25B2" w:rsidRDefault="0040457D" w:rsidP="00ED25B2">
      <w:pPr>
        <w:pStyle w:val="Heading2"/>
      </w:pPr>
      <w:bookmarkStart w:id="52" w:name="_Toc1022849"/>
      <w:proofErr w:type="spellStart"/>
      <w:r>
        <w:lastRenderedPageBreak/>
        <w:t>Gitflow</w:t>
      </w:r>
      <w:bookmarkEnd w:id="52"/>
      <w:proofErr w:type="spellEnd"/>
    </w:p>
    <w:p w:rsidR="00E23468" w:rsidRDefault="0040457D" w:rsidP="00DD0790">
      <w:r>
        <w:t>Tijdens de realisatiefase zal de broncode beheert worden via git. Voor het werken met git is een duidelijke</w:t>
      </w:r>
      <w:r w:rsidR="001448D0">
        <w:t xml:space="preserve"> workflow nodig waar aan gehouden kan worden waardoor voor alle partijen duidelijk is waar </w:t>
      </w:r>
      <w:r w:rsidR="00E23468">
        <w:t>en wanneer welke code staat. Deze flow</w:t>
      </w:r>
      <w:r w:rsidR="009A4466">
        <w:t xml:space="preserve"> wordt gebruikt voor zowel de </w:t>
      </w:r>
      <w:r w:rsidR="00214F07">
        <w:t xml:space="preserve">app </w:t>
      </w:r>
      <w:r w:rsidR="009A4466">
        <w:t>POC en de backend en</w:t>
      </w:r>
      <w:r w:rsidR="00E23468">
        <w:t xml:space="preserve"> staat hieronder in het diagram beschreven</w:t>
      </w:r>
      <w:r w:rsidR="00293865">
        <w:t xml:space="preserve"> en is gebaseerd op het diagram uit de volgende bron </w:t>
      </w:r>
      <w:sdt>
        <w:sdtPr>
          <w:id w:val="611707973"/>
          <w:citation/>
        </w:sdtPr>
        <w:sdtEndPr/>
        <w:sdtContent>
          <w:r w:rsidR="00293865">
            <w:fldChar w:fldCharType="begin"/>
          </w:r>
          <w:r w:rsidR="00293865">
            <w:instrText xml:space="preserve"> CITATION Atl \l 1043 </w:instrText>
          </w:r>
          <w:r w:rsidR="00293865">
            <w:fldChar w:fldCharType="separate"/>
          </w:r>
          <w:r w:rsidR="002B77AF">
            <w:rPr>
              <w:noProof/>
            </w:rPr>
            <w:t>(Atlassian, sd)</w:t>
          </w:r>
          <w:r w:rsidR="00293865">
            <w:fldChar w:fldCharType="end"/>
          </w:r>
        </w:sdtContent>
      </w:sdt>
      <w:r w:rsidR="00E23468">
        <w:t>.</w:t>
      </w:r>
    </w:p>
    <w:p w:rsidR="009A4466" w:rsidRDefault="009A4466" w:rsidP="009A4466">
      <w:pPr>
        <w:keepNext/>
      </w:pPr>
      <w:r>
        <w:rPr>
          <w:noProof/>
        </w:rPr>
        <w:drawing>
          <wp:inline distT="0" distB="0" distL="0" distR="0">
            <wp:extent cx="4095176" cy="29010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flow v1.jpg"/>
                    <pic:cNvPicPr/>
                  </pic:nvPicPr>
                  <pic:blipFill>
                    <a:blip r:embed="rId25">
                      <a:extLst>
                        <a:ext uri="{28A0092B-C50C-407E-A947-70E740481C1C}">
                          <a14:useLocalDpi xmlns:a14="http://schemas.microsoft.com/office/drawing/2010/main" val="0"/>
                        </a:ext>
                      </a:extLst>
                    </a:blip>
                    <a:stretch>
                      <a:fillRect/>
                    </a:stretch>
                  </pic:blipFill>
                  <pic:spPr>
                    <a:xfrm>
                      <a:off x="0" y="0"/>
                      <a:ext cx="4107847" cy="2910018"/>
                    </a:xfrm>
                    <a:prstGeom prst="rect">
                      <a:avLst/>
                    </a:prstGeom>
                  </pic:spPr>
                </pic:pic>
              </a:graphicData>
            </a:graphic>
          </wp:inline>
        </w:drawing>
      </w:r>
    </w:p>
    <w:p w:rsidR="00293865" w:rsidRDefault="009A4466" w:rsidP="009A4466">
      <w:pPr>
        <w:pStyle w:val="Caption"/>
      </w:pPr>
      <w:bookmarkStart w:id="53" w:name="_Toc1022864"/>
      <w:r>
        <w:t xml:space="preserve">Figuur </w:t>
      </w:r>
      <w:r w:rsidR="00BC48D5">
        <w:rPr>
          <w:noProof/>
        </w:rPr>
        <w:fldChar w:fldCharType="begin"/>
      </w:r>
      <w:r w:rsidR="00BC48D5">
        <w:rPr>
          <w:noProof/>
        </w:rPr>
        <w:instrText xml:space="preserve"> SEQ Figuur \* ARABIC </w:instrText>
      </w:r>
      <w:r w:rsidR="00BC48D5">
        <w:rPr>
          <w:noProof/>
        </w:rPr>
        <w:fldChar w:fldCharType="separate"/>
      </w:r>
      <w:r w:rsidR="00F63163">
        <w:rPr>
          <w:noProof/>
        </w:rPr>
        <w:t>3</w:t>
      </w:r>
      <w:r w:rsidR="00BC48D5">
        <w:rPr>
          <w:noProof/>
        </w:rPr>
        <w:fldChar w:fldCharType="end"/>
      </w:r>
      <w:r>
        <w:t xml:space="preserve">: </w:t>
      </w:r>
      <w:proofErr w:type="spellStart"/>
      <w:r>
        <w:t>gitflow</w:t>
      </w:r>
      <w:bookmarkEnd w:id="53"/>
      <w:proofErr w:type="spellEnd"/>
    </w:p>
    <w:p w:rsidR="0040457D" w:rsidRPr="00DD0790" w:rsidRDefault="0040457D" w:rsidP="00DD0790">
      <w:r>
        <w:t xml:space="preserve"> </w:t>
      </w:r>
    </w:p>
    <w:p w:rsidR="001435E7" w:rsidRDefault="001435E7">
      <w:pPr>
        <w:spacing w:line="259" w:lineRule="auto"/>
      </w:pPr>
    </w:p>
    <w:p w:rsidR="001435E7" w:rsidRPr="00492252" w:rsidRDefault="001435E7" w:rsidP="001435E7">
      <w:pPr>
        <w:pStyle w:val="Heading1"/>
        <w:keepNext w:val="0"/>
        <w:keepLines w:val="0"/>
        <w:tabs>
          <w:tab w:val="num" w:pos="709"/>
        </w:tabs>
        <w:spacing w:before="120" w:after="60" w:line="360" w:lineRule="auto"/>
        <w:ind w:left="709" w:hanging="709"/>
      </w:pPr>
      <w:bookmarkStart w:id="54" w:name="_Toc327581050"/>
      <w:bookmarkStart w:id="55" w:name="_Toc327581600"/>
      <w:bookmarkStart w:id="56" w:name="_Toc327583380"/>
      <w:bookmarkStart w:id="57" w:name="_Toc339966119"/>
      <w:bookmarkStart w:id="58" w:name="_Toc507670779"/>
      <w:bookmarkStart w:id="59" w:name="_Toc336417"/>
      <w:bookmarkStart w:id="60" w:name="_Toc1022850"/>
      <w:r w:rsidRPr="00492252">
        <w:lastRenderedPageBreak/>
        <w:t>Projectorganisatie</w:t>
      </w:r>
      <w:bookmarkEnd w:id="54"/>
      <w:bookmarkEnd w:id="55"/>
      <w:bookmarkEnd w:id="56"/>
      <w:bookmarkEnd w:id="57"/>
      <w:bookmarkEnd w:id="58"/>
      <w:bookmarkEnd w:id="59"/>
      <w:bookmarkEnd w:id="60"/>
    </w:p>
    <w:p w:rsidR="00E058B1" w:rsidRDefault="001435E7" w:rsidP="00E058B1">
      <w:pPr>
        <w:pStyle w:val="Heading2"/>
        <w:keepNext w:val="0"/>
        <w:keepLines w:val="0"/>
        <w:tabs>
          <w:tab w:val="num" w:pos="709"/>
        </w:tabs>
        <w:spacing w:before="120" w:after="60" w:line="240" w:lineRule="auto"/>
        <w:ind w:left="709" w:hanging="709"/>
      </w:pPr>
      <w:bookmarkStart w:id="61" w:name="_Toc327581051"/>
      <w:bookmarkStart w:id="62" w:name="_Toc327581601"/>
      <w:bookmarkStart w:id="63" w:name="_Toc327583381"/>
      <w:bookmarkStart w:id="64" w:name="_Toc339966120"/>
      <w:bookmarkStart w:id="65" w:name="_Toc480254627"/>
      <w:bookmarkStart w:id="66" w:name="_Toc507670780"/>
      <w:bookmarkStart w:id="67" w:name="_Toc1022851"/>
      <w:bookmarkStart w:id="68" w:name="_Hlk261875"/>
      <w:r w:rsidRPr="00492252">
        <w:t>Teamleden</w:t>
      </w:r>
      <w:bookmarkEnd w:id="61"/>
      <w:bookmarkEnd w:id="62"/>
      <w:bookmarkEnd w:id="63"/>
      <w:bookmarkEnd w:id="64"/>
      <w:bookmarkEnd w:id="65"/>
      <w:bookmarkEnd w:id="66"/>
      <w:bookmarkEnd w:id="67"/>
    </w:p>
    <w:p w:rsidR="00E058B1" w:rsidRPr="00E058B1" w:rsidRDefault="00E058B1" w:rsidP="00E058B1"/>
    <w:tbl>
      <w:tblPr>
        <w:tblStyle w:val="InfoSupportTabel"/>
        <w:tblW w:w="0" w:type="auto"/>
        <w:tblLook w:val="0020" w:firstRow="1" w:lastRow="0" w:firstColumn="0" w:lastColumn="0" w:noHBand="0" w:noVBand="0"/>
      </w:tblPr>
      <w:tblGrid>
        <w:gridCol w:w="3284"/>
        <w:gridCol w:w="1513"/>
        <w:gridCol w:w="1617"/>
        <w:gridCol w:w="2659"/>
      </w:tblGrid>
      <w:tr w:rsidR="001C362B" w:rsidTr="00271D38">
        <w:trPr>
          <w:cnfStyle w:val="100000000000" w:firstRow="1" w:lastRow="0" w:firstColumn="0" w:lastColumn="0" w:oddVBand="0" w:evenVBand="0" w:oddHBand="0" w:evenHBand="0" w:firstRowFirstColumn="0" w:firstRowLastColumn="0" w:lastRowFirstColumn="0" w:lastRowLastColumn="0"/>
        </w:trPr>
        <w:tc>
          <w:tcPr>
            <w:tcW w:w="3293" w:type="dxa"/>
          </w:tcPr>
          <w:bookmarkEnd w:id="68"/>
          <w:p w:rsidR="005952A9" w:rsidRDefault="005952A9" w:rsidP="001435E7">
            <w:r>
              <w:t>Naam + tel + e-mail</w:t>
            </w:r>
          </w:p>
        </w:tc>
        <w:tc>
          <w:tcPr>
            <w:tcW w:w="1527" w:type="dxa"/>
          </w:tcPr>
          <w:p w:rsidR="005952A9" w:rsidRDefault="005952A9" w:rsidP="001435E7">
            <w:r>
              <w:t>Afk.</w:t>
            </w:r>
          </w:p>
        </w:tc>
        <w:tc>
          <w:tcPr>
            <w:tcW w:w="1559" w:type="dxa"/>
          </w:tcPr>
          <w:p w:rsidR="005952A9" w:rsidRDefault="00E120F8" w:rsidP="001435E7">
            <w:r>
              <w:t>Rol/taken</w:t>
            </w:r>
          </w:p>
        </w:tc>
        <w:tc>
          <w:tcPr>
            <w:tcW w:w="2694" w:type="dxa"/>
          </w:tcPr>
          <w:p w:rsidR="005952A9" w:rsidRDefault="00E120F8" w:rsidP="001435E7">
            <w:r>
              <w:t>Beschikbaarheid</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Default="001C362B" w:rsidP="001435E7">
            <w:r>
              <w:t>Merik Westerveld</w:t>
            </w:r>
          </w:p>
          <w:p w:rsidR="001C362B" w:rsidRDefault="001C362B" w:rsidP="001435E7">
            <w:r>
              <w:t>+31683584111</w:t>
            </w:r>
          </w:p>
          <w:p w:rsidR="001C362B" w:rsidRDefault="00BB4F2C" w:rsidP="001435E7">
            <w:hyperlink r:id="rId26" w:history="1">
              <w:r w:rsidR="001C362B" w:rsidRPr="002B7C01">
                <w:rPr>
                  <w:rStyle w:val="Hyperlink"/>
                </w:rPr>
                <w:t>Merik.westerveld@student.fontys.nl</w:t>
              </w:r>
            </w:hyperlink>
          </w:p>
          <w:p w:rsidR="001C362B" w:rsidRPr="00687C88" w:rsidRDefault="00BB4F2C" w:rsidP="001435E7">
            <w:pPr>
              <w:rPr>
                <w:lang w:val="en-US"/>
              </w:rPr>
            </w:pPr>
            <w:hyperlink r:id="rId27" w:history="1">
              <w:r w:rsidR="001C362B" w:rsidRPr="00687C88">
                <w:rPr>
                  <w:rStyle w:val="Hyperlink"/>
                  <w:lang w:val="en-US"/>
                </w:rPr>
                <w:t>Merik.westerveld@</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Default="001C362B" w:rsidP="001435E7">
            <w:r>
              <w:t>M. Westerveld</w:t>
            </w:r>
          </w:p>
        </w:tc>
        <w:tc>
          <w:tcPr>
            <w:tcW w:w="1559" w:type="dxa"/>
          </w:tcPr>
          <w:p w:rsidR="005952A9" w:rsidRDefault="001C362B" w:rsidP="001435E7">
            <w:r>
              <w:t>Afstudeerder / opdrachtnemer</w:t>
            </w:r>
          </w:p>
        </w:tc>
        <w:tc>
          <w:tcPr>
            <w:tcW w:w="2694" w:type="dxa"/>
          </w:tcPr>
          <w:p w:rsidR="005952A9" w:rsidRDefault="001C362B" w:rsidP="001435E7">
            <w:r>
              <w:t>40 uur per week.</w:t>
            </w:r>
          </w:p>
          <w:p w:rsidR="001C362B" w:rsidRPr="0050035A" w:rsidRDefault="001C362B" w:rsidP="001435E7">
            <w:r w:rsidRPr="0050035A">
              <w:t>Den Bosch: Ma, Di, Do</w:t>
            </w:r>
          </w:p>
          <w:p w:rsidR="001C362B" w:rsidRPr="001C362B" w:rsidRDefault="001C362B" w:rsidP="001435E7">
            <w:pPr>
              <w:rPr>
                <w:lang w:val="de-DE"/>
              </w:rPr>
            </w:pPr>
            <w:proofErr w:type="spellStart"/>
            <w:r>
              <w:rPr>
                <w:lang w:val="de-DE"/>
              </w:rPr>
              <w:t>Veenendaal</w:t>
            </w:r>
            <w:proofErr w:type="spellEnd"/>
            <w:r>
              <w:rPr>
                <w:lang w:val="de-DE"/>
              </w:rPr>
              <w:t>: Wo, Vrij</w:t>
            </w:r>
          </w:p>
        </w:tc>
      </w:tr>
      <w:tr w:rsidR="001C362B" w:rsidRPr="001C362B" w:rsidTr="00271D38">
        <w:tc>
          <w:tcPr>
            <w:tcW w:w="3293" w:type="dxa"/>
          </w:tcPr>
          <w:p w:rsidR="005952A9" w:rsidRPr="00687C88" w:rsidRDefault="001C362B" w:rsidP="001435E7">
            <w:pPr>
              <w:rPr>
                <w:lang w:val="en-US"/>
              </w:rPr>
            </w:pPr>
            <w:r w:rsidRPr="00687C88">
              <w:rPr>
                <w:lang w:val="en-US"/>
              </w:rPr>
              <w:t>Bart Bijl</w:t>
            </w:r>
          </w:p>
          <w:p w:rsidR="001C362B" w:rsidRPr="00687C88" w:rsidRDefault="001C362B" w:rsidP="001435E7">
            <w:pPr>
              <w:rPr>
                <w:lang w:val="en-US"/>
              </w:rPr>
            </w:pPr>
            <w:r w:rsidRPr="00687C88">
              <w:rPr>
                <w:lang w:val="en-US"/>
              </w:rPr>
              <w:t>+31652811995</w:t>
            </w:r>
          </w:p>
          <w:p w:rsidR="001C362B" w:rsidRPr="00687C88" w:rsidRDefault="00BB4F2C" w:rsidP="001435E7">
            <w:pPr>
              <w:rPr>
                <w:lang w:val="en-US"/>
              </w:rPr>
            </w:pPr>
            <w:hyperlink r:id="rId28" w:history="1">
              <w:r w:rsidR="001C362B" w:rsidRPr="00687C88">
                <w:rPr>
                  <w:rStyle w:val="Hyperlink"/>
                  <w:lang w:val="en-US"/>
                </w:rPr>
                <w:t>Bart.bijl@</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pPr>
              <w:rPr>
                <w:lang w:val="de-DE"/>
              </w:rPr>
            </w:pPr>
            <w:r>
              <w:rPr>
                <w:lang w:val="de-DE"/>
              </w:rPr>
              <w:t>B. Bijl</w:t>
            </w:r>
          </w:p>
        </w:tc>
        <w:tc>
          <w:tcPr>
            <w:tcW w:w="1559" w:type="dxa"/>
          </w:tcPr>
          <w:p w:rsidR="005952A9" w:rsidRPr="001C362B" w:rsidRDefault="001C362B" w:rsidP="001435E7">
            <w:pPr>
              <w:rPr>
                <w:lang w:val="de-DE"/>
              </w:rPr>
            </w:pPr>
            <w:proofErr w:type="spellStart"/>
            <w:r>
              <w:rPr>
                <w:lang w:val="de-DE"/>
              </w:rPr>
              <w:t>Procesbegeleider</w:t>
            </w:r>
            <w:proofErr w:type="spellEnd"/>
          </w:p>
        </w:tc>
        <w:tc>
          <w:tcPr>
            <w:tcW w:w="2694" w:type="dxa"/>
          </w:tcPr>
          <w:p w:rsidR="005952A9" w:rsidRPr="001C362B" w:rsidRDefault="001C362B" w:rsidP="001435E7">
            <w:r w:rsidRPr="001C362B">
              <w:t>Om de week voor v</w:t>
            </w:r>
            <w:r>
              <w:t>oortgangsgesprek.</w:t>
            </w:r>
          </w:p>
        </w:tc>
      </w:tr>
      <w:tr w:rsidR="001C362B" w:rsidRPr="001C362B" w:rsidTr="00271D38">
        <w:trPr>
          <w:cnfStyle w:val="000000100000" w:firstRow="0" w:lastRow="0" w:firstColumn="0" w:lastColumn="0" w:oddVBand="0" w:evenVBand="0" w:oddHBand="1" w:evenHBand="0" w:firstRowFirstColumn="0" w:firstRowLastColumn="0" w:lastRowFirstColumn="0" w:lastRowLastColumn="0"/>
        </w:trPr>
        <w:tc>
          <w:tcPr>
            <w:tcW w:w="3293" w:type="dxa"/>
          </w:tcPr>
          <w:p w:rsidR="005952A9" w:rsidRPr="00687C88" w:rsidRDefault="001C362B" w:rsidP="001435E7">
            <w:pPr>
              <w:rPr>
                <w:lang w:val="en-US"/>
              </w:rPr>
            </w:pPr>
            <w:r w:rsidRPr="00687C88">
              <w:rPr>
                <w:lang w:val="en-US"/>
              </w:rPr>
              <w:t>Hans Geurtsen</w:t>
            </w:r>
          </w:p>
          <w:p w:rsidR="001C362B" w:rsidRPr="00687C88" w:rsidRDefault="001C362B" w:rsidP="001435E7">
            <w:pPr>
              <w:rPr>
                <w:lang w:val="en-US"/>
              </w:rPr>
            </w:pPr>
            <w:r w:rsidRPr="00687C88">
              <w:rPr>
                <w:lang w:val="en-US"/>
              </w:rPr>
              <w:t>+31645786594</w:t>
            </w:r>
          </w:p>
          <w:p w:rsidR="001C362B" w:rsidRPr="00687C88" w:rsidRDefault="00BB4F2C" w:rsidP="001435E7">
            <w:pPr>
              <w:rPr>
                <w:lang w:val="en-US"/>
              </w:rPr>
            </w:pPr>
            <w:hyperlink r:id="rId29" w:history="1">
              <w:r w:rsidR="001C362B" w:rsidRPr="00687C88">
                <w:rPr>
                  <w:rStyle w:val="Hyperlink"/>
                  <w:lang w:val="en-US"/>
                </w:rPr>
                <w:t>Hans.Geurtsen@</w:t>
              </w:r>
              <w:r w:rsidR="00687C88" w:rsidRPr="00687C88">
                <w:rPr>
                  <w:rStyle w:val="Hyperlink"/>
                  <w:lang w:val="en-US"/>
                </w:rPr>
                <w:t>Info Support</w:t>
              </w:r>
              <w:r w:rsidR="001C362B" w:rsidRPr="00687C88">
                <w:rPr>
                  <w:rStyle w:val="Hyperlink"/>
                  <w:lang w:val="en-US"/>
                </w:rPr>
                <w:t>.com</w:t>
              </w:r>
            </w:hyperlink>
          </w:p>
        </w:tc>
        <w:tc>
          <w:tcPr>
            <w:tcW w:w="1527" w:type="dxa"/>
          </w:tcPr>
          <w:p w:rsidR="005952A9" w:rsidRPr="001C362B" w:rsidRDefault="001C362B" w:rsidP="001435E7">
            <w:r>
              <w:t>H. Geurtsen</w:t>
            </w:r>
          </w:p>
        </w:tc>
        <w:tc>
          <w:tcPr>
            <w:tcW w:w="1559" w:type="dxa"/>
          </w:tcPr>
          <w:p w:rsidR="005952A9" w:rsidRPr="001C362B" w:rsidRDefault="001C362B" w:rsidP="001435E7">
            <w:r>
              <w:t>Inhoudelijke begeleider / interne opdrachtgever</w:t>
            </w:r>
          </w:p>
        </w:tc>
        <w:tc>
          <w:tcPr>
            <w:tcW w:w="2694" w:type="dxa"/>
          </w:tcPr>
          <w:p w:rsidR="005952A9" w:rsidRPr="001C362B" w:rsidRDefault="001C362B" w:rsidP="001435E7">
            <w:r>
              <w:t>Om de week voor een inhoudelijk gesprek</w:t>
            </w:r>
            <w:r w:rsidR="00246A3B">
              <w:t xml:space="preserve"> en daarnaast</w:t>
            </w:r>
            <w:r>
              <w:t xml:space="preserve"> beschikbaar voor vragen.</w:t>
            </w:r>
          </w:p>
        </w:tc>
      </w:tr>
      <w:tr w:rsidR="00474CDF" w:rsidRPr="001C362B" w:rsidTr="00271D38">
        <w:tc>
          <w:tcPr>
            <w:tcW w:w="3293" w:type="dxa"/>
          </w:tcPr>
          <w:p w:rsidR="00474CDF" w:rsidRPr="00D64C2B" w:rsidRDefault="00474CDF" w:rsidP="001435E7">
            <w:pPr>
              <w:rPr>
                <w:b/>
                <w:lang w:val="de-DE"/>
              </w:rPr>
            </w:pPr>
            <w:r w:rsidRPr="00D64C2B">
              <w:rPr>
                <w:lang w:val="de-DE"/>
              </w:rPr>
              <w:t xml:space="preserve">Bartosz </w:t>
            </w:r>
            <w:proofErr w:type="spellStart"/>
            <w:r w:rsidRPr="00D64C2B">
              <w:rPr>
                <w:lang w:val="de-DE"/>
              </w:rPr>
              <w:t>Paszkowski</w:t>
            </w:r>
            <w:proofErr w:type="spellEnd"/>
          </w:p>
          <w:p w:rsidR="00474CDF" w:rsidRPr="00D64C2B" w:rsidRDefault="00F5658A" w:rsidP="001435E7">
            <w:pPr>
              <w:rPr>
                <w:b/>
                <w:lang w:val="de-DE"/>
              </w:rPr>
            </w:pPr>
            <w:r w:rsidRPr="00AF68DA">
              <w:rPr>
                <w:lang w:val="de-DE"/>
              </w:rPr>
              <w:t>+31648621396</w:t>
            </w:r>
          </w:p>
          <w:p w:rsidR="00474CDF" w:rsidRPr="00D64C2B" w:rsidRDefault="00BB4F2C" w:rsidP="001435E7">
            <w:pPr>
              <w:rPr>
                <w:lang w:val="de-DE"/>
              </w:rPr>
            </w:pPr>
            <w:hyperlink r:id="rId30" w:history="1">
              <w:r w:rsidR="00474CDF" w:rsidRPr="00D64C2B">
                <w:rPr>
                  <w:rStyle w:val="Hyperlink"/>
                  <w:lang w:val="de-DE"/>
                </w:rPr>
                <w:t>B.paszkowski@fontys.nl</w:t>
              </w:r>
            </w:hyperlink>
          </w:p>
        </w:tc>
        <w:tc>
          <w:tcPr>
            <w:tcW w:w="1527" w:type="dxa"/>
          </w:tcPr>
          <w:p w:rsidR="00474CDF" w:rsidRDefault="00474CDF" w:rsidP="001435E7">
            <w:r>
              <w:t xml:space="preserve">B. </w:t>
            </w:r>
            <w:proofErr w:type="spellStart"/>
            <w:r>
              <w:t>Paszkowski</w:t>
            </w:r>
            <w:proofErr w:type="spellEnd"/>
          </w:p>
        </w:tc>
        <w:tc>
          <w:tcPr>
            <w:tcW w:w="1559" w:type="dxa"/>
          </w:tcPr>
          <w:p w:rsidR="00474CDF" w:rsidRDefault="00474CDF" w:rsidP="001435E7">
            <w:r>
              <w:t>Docent begeleider</w:t>
            </w:r>
          </w:p>
        </w:tc>
        <w:tc>
          <w:tcPr>
            <w:tcW w:w="2694" w:type="dxa"/>
          </w:tcPr>
          <w:p w:rsidR="00474CDF" w:rsidRDefault="00474CDF" w:rsidP="00271D38">
            <w:pPr>
              <w:keepNext/>
            </w:pPr>
            <w:r>
              <w:t>Beschikbaar voor vragen en feedback per mail.</w:t>
            </w:r>
          </w:p>
        </w:tc>
      </w:tr>
    </w:tbl>
    <w:p w:rsidR="001435E7" w:rsidRDefault="00271D38" w:rsidP="00271D38">
      <w:pPr>
        <w:pStyle w:val="Captionfortableandimage"/>
      </w:pPr>
      <w:bookmarkStart w:id="69" w:name="_Toc1022861"/>
      <w:r>
        <w:t xml:space="preserve">Tabel </w:t>
      </w:r>
      <w:r w:rsidR="00624CF8">
        <w:rPr>
          <w:noProof/>
        </w:rPr>
        <w:fldChar w:fldCharType="begin"/>
      </w:r>
      <w:r w:rsidR="00624CF8">
        <w:rPr>
          <w:noProof/>
        </w:rPr>
        <w:instrText xml:space="preserve"> SEQ Tabel \* ARABIC </w:instrText>
      </w:r>
      <w:r w:rsidR="00624CF8">
        <w:rPr>
          <w:noProof/>
        </w:rPr>
        <w:fldChar w:fldCharType="separate"/>
      </w:r>
      <w:r w:rsidR="001F6641">
        <w:rPr>
          <w:noProof/>
        </w:rPr>
        <w:t>8</w:t>
      </w:r>
      <w:r w:rsidR="00624CF8">
        <w:rPr>
          <w:noProof/>
        </w:rPr>
        <w:fldChar w:fldCharType="end"/>
      </w:r>
      <w:r>
        <w:t>: teamleden</w:t>
      </w:r>
      <w:bookmarkEnd w:id="69"/>
    </w:p>
    <w:p w:rsidR="00E058B1" w:rsidRDefault="00E058B1" w:rsidP="001435E7">
      <w:r>
        <w:t xml:space="preserve">Naast deze personen is de directie van </w:t>
      </w:r>
      <w:proofErr w:type="spellStart"/>
      <w:r>
        <w:t>Paaspop</w:t>
      </w:r>
      <w:proofErr w:type="spellEnd"/>
      <w:r>
        <w:t xml:space="preserve"> nog betrokken bij dit project als externe opdrachtgever. Echter is hier geen duidelijke beschikbaarheid over bekend en zal Hans Geurtsen tussenpersoon zijn als interne opdrachtgever. </w:t>
      </w:r>
    </w:p>
    <w:p w:rsidR="00E058B1" w:rsidRPr="001C362B" w:rsidRDefault="00E058B1" w:rsidP="001435E7"/>
    <w:p w:rsidR="001435E7" w:rsidRDefault="001435E7" w:rsidP="001435E7">
      <w:pPr>
        <w:pStyle w:val="Heading2"/>
        <w:keepNext w:val="0"/>
        <w:keepLines w:val="0"/>
        <w:tabs>
          <w:tab w:val="num" w:pos="709"/>
        </w:tabs>
        <w:spacing w:before="120" w:after="60" w:line="240" w:lineRule="auto"/>
        <w:ind w:left="709" w:hanging="709"/>
      </w:pPr>
      <w:bookmarkStart w:id="70" w:name="_Toc507670781"/>
      <w:bookmarkStart w:id="71" w:name="_Toc1022852"/>
      <w:r>
        <w:t>Communicatie</w:t>
      </w:r>
      <w:bookmarkEnd w:id="70"/>
      <w:bookmarkEnd w:id="71"/>
    </w:p>
    <w:p w:rsidR="00A00EE0" w:rsidRDefault="005B3CDA" w:rsidP="00A00EE0">
      <w:pPr>
        <w:spacing w:line="259" w:lineRule="auto"/>
      </w:pPr>
      <w:r>
        <w:t xml:space="preserve">Het meeste zal er via mail gecommuniceerd worden. Er zal wekelijks een mail verstuurd worden naar Bart Bijl, Hans Geurtsen en </w:t>
      </w:r>
      <w:proofErr w:type="spellStart"/>
      <w:r>
        <w:t>Bartosz</w:t>
      </w:r>
      <w:proofErr w:type="spellEnd"/>
      <w:r>
        <w:t xml:space="preserve"> </w:t>
      </w:r>
      <w:proofErr w:type="spellStart"/>
      <w:r>
        <w:t>Paszkowski</w:t>
      </w:r>
      <w:proofErr w:type="spellEnd"/>
      <w:r>
        <w:t xml:space="preserve"> met de voortgang (deze wordt per blog bijgehouden) en eventuele vrage</w:t>
      </w:r>
      <w:r w:rsidR="008A2F5F">
        <w:t>n</w:t>
      </w:r>
      <w:r>
        <w:t xml:space="preserve">. Daarnaast zal ook in eerste instantie feedback </w:t>
      </w:r>
      <w:r w:rsidR="00234937">
        <w:t>gevraagd</w:t>
      </w:r>
      <w:r>
        <w:t xml:space="preserve"> en afspraken </w:t>
      </w:r>
      <w:r w:rsidR="00234937">
        <w:t>gemaakt worden</w:t>
      </w:r>
      <w:r>
        <w:t xml:space="preserve"> per mail, mocht het dringend zijn dan wordt er gebeld. Als laatste communicatie kanaal is er ook een </w:t>
      </w:r>
      <w:proofErr w:type="spellStart"/>
      <w:r>
        <w:t>slack</w:t>
      </w:r>
      <w:proofErr w:type="spellEnd"/>
      <w:r>
        <w:t xml:space="preserve"> groep voor </w:t>
      </w:r>
      <w:proofErr w:type="spellStart"/>
      <w:r>
        <w:t>Paaspop</w:t>
      </w:r>
      <w:proofErr w:type="spellEnd"/>
      <w:r>
        <w:t xml:space="preserve"> waar vragen gesteld kunnen worden voor zowel intern als extern. </w:t>
      </w:r>
    </w:p>
    <w:p w:rsidR="00A00EE0" w:rsidRDefault="00A00EE0" w:rsidP="009A73AB">
      <w:pPr>
        <w:spacing w:line="259" w:lineRule="auto"/>
      </w:pPr>
    </w:p>
    <w:p w:rsidR="00A00EE0" w:rsidRPr="000F0ACB" w:rsidRDefault="00A00EE0" w:rsidP="00A00EE0">
      <w:pPr>
        <w:spacing w:line="259" w:lineRule="auto"/>
        <w:rPr>
          <w:rFonts w:asciiTheme="majorHAnsi" w:eastAsiaTheme="majorEastAsia" w:hAnsiTheme="majorHAnsi" w:cstheme="majorBidi"/>
          <w:b/>
          <w:color w:val="003865" w:themeColor="text2"/>
          <w:sz w:val="26"/>
          <w:szCs w:val="32"/>
        </w:rPr>
      </w:pPr>
    </w:p>
    <w:p w:rsidR="00C52DD6" w:rsidRDefault="00C52DD6">
      <w:pPr>
        <w:spacing w:line="259" w:lineRule="auto"/>
      </w:pPr>
      <w:r>
        <w:br w:type="page"/>
      </w:r>
    </w:p>
    <w:bookmarkStart w:id="72" w:name="_Toc336418" w:displacedByCustomXml="next"/>
    <w:bookmarkStart w:id="73" w:name="_Toc1022853" w:displacedByCustomXml="next"/>
    <w:sdt>
      <w:sdtPr>
        <w:rPr>
          <w:rFonts w:asciiTheme="minorHAnsi" w:eastAsiaTheme="minorHAnsi" w:hAnsiTheme="minorHAnsi" w:cstheme="minorBidi"/>
          <w:b w:val="0"/>
          <w:color w:val="auto"/>
          <w:sz w:val="18"/>
          <w:szCs w:val="18"/>
        </w:rPr>
        <w:id w:val="2017108117"/>
        <w:docPartObj>
          <w:docPartGallery w:val="Bibliographies"/>
          <w:docPartUnique/>
        </w:docPartObj>
      </w:sdtPr>
      <w:sdtEndPr/>
      <w:sdtContent>
        <w:p w:rsidR="00C52DD6" w:rsidRDefault="00C52DD6">
          <w:pPr>
            <w:pStyle w:val="Heading1"/>
          </w:pPr>
          <w:r>
            <w:t>Bronnen</w:t>
          </w:r>
          <w:bookmarkEnd w:id="73"/>
          <w:bookmarkEnd w:id="72"/>
        </w:p>
        <w:sdt>
          <w:sdtPr>
            <w:id w:val="111145805"/>
            <w:bibliography/>
          </w:sdtPr>
          <w:sdtEndPr/>
          <w:sdtContent>
            <w:p w:rsidR="002B77AF" w:rsidRPr="002B77AF" w:rsidRDefault="00C52DD6" w:rsidP="002B77AF">
              <w:pPr>
                <w:pStyle w:val="Bibliography"/>
                <w:ind w:left="720" w:hanging="720"/>
                <w:rPr>
                  <w:noProof/>
                  <w:sz w:val="24"/>
                  <w:szCs w:val="24"/>
                  <w:lang w:val="en-US"/>
                </w:rPr>
              </w:pPr>
              <w:r>
                <w:fldChar w:fldCharType="begin"/>
              </w:r>
              <w:r w:rsidRPr="00A61A38">
                <w:rPr>
                  <w:lang w:val="en-US"/>
                </w:rPr>
                <w:instrText xml:space="preserve"> BIBLIOGRAPHY </w:instrText>
              </w:r>
              <w:r>
                <w:fldChar w:fldCharType="separate"/>
              </w:r>
              <w:r w:rsidR="002B77AF" w:rsidRPr="002B77AF">
                <w:rPr>
                  <w:noProof/>
                  <w:lang w:val="en-US"/>
                </w:rPr>
                <w:t xml:space="preserve">Atlassian. (sd). </w:t>
              </w:r>
              <w:r w:rsidR="002B77AF" w:rsidRPr="002B77AF">
                <w:rPr>
                  <w:i/>
                  <w:iCs/>
                  <w:noProof/>
                  <w:lang w:val="en-US"/>
                </w:rPr>
                <w:t>Gitflow Workflow</w:t>
              </w:r>
              <w:r w:rsidR="002B77AF" w:rsidRPr="002B77AF">
                <w:rPr>
                  <w:noProof/>
                  <w:lang w:val="en-US"/>
                </w:rPr>
                <w:t>. Opgehaald van Atlassian: https://es.atlassian.com/git/tutorials/comparing-workflows/gitflow-workflow</w:t>
              </w:r>
            </w:p>
            <w:p w:rsidR="002B77AF" w:rsidRDefault="002B77AF" w:rsidP="002B77AF">
              <w:pPr>
                <w:pStyle w:val="Bibliography"/>
                <w:ind w:left="720" w:hanging="720"/>
                <w:rPr>
                  <w:noProof/>
                </w:rPr>
              </w:pPr>
              <w:r>
                <w:rPr>
                  <w:noProof/>
                </w:rPr>
                <w:t xml:space="preserve">Ploeg, P. v. (2018, Mei 16). </w:t>
              </w:r>
              <w:r>
                <w:rPr>
                  <w:i/>
                  <w:iCs/>
                  <w:noProof/>
                </w:rPr>
                <w:t>Festivals zijn een wankele groeimarkt</w:t>
              </w:r>
              <w:r>
                <w:rPr>
                  <w:noProof/>
                </w:rPr>
                <w:t>. Opgehaald van nrc: https://www.nrc.nl/nieuws/2018/05/16/festivals-zijn-een-wankele-groeimarkt-a1603174</w:t>
              </w:r>
            </w:p>
            <w:p w:rsidR="002B77AF" w:rsidRDefault="002B77AF" w:rsidP="002B77AF">
              <w:pPr>
                <w:pStyle w:val="Bibliography"/>
                <w:ind w:left="720" w:hanging="720"/>
                <w:rPr>
                  <w:noProof/>
                </w:rPr>
              </w:pPr>
              <w:r w:rsidRPr="002B77AF">
                <w:rPr>
                  <w:noProof/>
                  <w:lang w:val="de-DE"/>
                </w:rPr>
                <w:t xml:space="preserve">Rehkopf, M. (sd). </w:t>
              </w:r>
              <w:r w:rsidRPr="002B77AF">
                <w:rPr>
                  <w:i/>
                  <w:iCs/>
                  <w:noProof/>
                  <w:lang w:val="de-DE"/>
                </w:rPr>
                <w:t xml:space="preserve">Kanban vs. Scrum </w:t>
              </w:r>
              <w:r w:rsidRPr="002B77AF">
                <w:rPr>
                  <w:noProof/>
                  <w:lang w:val="de-DE"/>
                </w:rPr>
                <w:t xml:space="preserve">. </w:t>
              </w:r>
              <w:r>
                <w:rPr>
                  <w:noProof/>
                </w:rPr>
                <w:t>Opgehaald van Atlassian: https://www.atlassian.com/agile/kanban/kanban-vs-scrum</w:t>
              </w:r>
            </w:p>
            <w:p w:rsidR="002B77AF" w:rsidRDefault="002B77AF" w:rsidP="002B77AF">
              <w:pPr>
                <w:pStyle w:val="Bibliography"/>
                <w:ind w:left="720" w:hanging="720"/>
                <w:rPr>
                  <w:noProof/>
                </w:rPr>
              </w:pPr>
              <w:r>
                <w:rPr>
                  <w:noProof/>
                </w:rPr>
                <w:t xml:space="preserve">Vogel, P. (2018, April 01). </w:t>
              </w:r>
              <w:r>
                <w:rPr>
                  <w:i/>
                  <w:iCs/>
                  <w:noProof/>
                </w:rPr>
                <w:t>Paaspop ontvangt recordaantal van 81.000 bezoekers</w:t>
              </w:r>
              <w:r>
                <w:rPr>
                  <w:noProof/>
                </w:rPr>
                <w:t>. Opgehaald van bd: https://www.bd.nl/schijndel/paaspop-ontvangt-recordaantal-van-81-000-bezoekers~a96429a6/</w:t>
              </w:r>
            </w:p>
            <w:p w:rsidR="00C52DD6" w:rsidRDefault="00C52DD6" w:rsidP="002B77AF">
              <w:r>
                <w:rPr>
                  <w:b/>
                  <w:bCs/>
                  <w:noProof/>
                </w:rPr>
                <w:fldChar w:fldCharType="end"/>
              </w:r>
            </w:p>
          </w:sdtContent>
        </w:sdt>
      </w:sdtContent>
    </w:sdt>
    <w:p w:rsidR="009A77D8" w:rsidRPr="009A77D8" w:rsidRDefault="009A77D8" w:rsidP="00AB1D60">
      <w:pPr>
        <w:spacing w:line="259" w:lineRule="auto"/>
      </w:pPr>
    </w:p>
    <w:sectPr w:rsidR="009A77D8" w:rsidRPr="009A77D8" w:rsidSect="00035C73">
      <w:headerReference w:type="default" r:id="rId31"/>
      <w:footerReference w:type="default" r:id="rId32"/>
      <w:footerReference w:type="first" r:id="rId33"/>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F2C" w:rsidRDefault="00BB4F2C" w:rsidP="002A4867">
      <w:pPr>
        <w:spacing w:line="240" w:lineRule="auto"/>
      </w:pPr>
      <w:r>
        <w:separator/>
      </w:r>
    </w:p>
  </w:endnote>
  <w:endnote w:type="continuationSeparator" w:id="0">
    <w:p w:rsidR="00BB4F2C" w:rsidRDefault="00BB4F2C"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pPr>
      <w:pStyle w:val="Footer"/>
    </w:pPr>
  </w:p>
  <w:p w:rsidR="00DA421C" w:rsidRDefault="00DA421C">
    <w:pPr>
      <w:pStyle w:val="Footer"/>
    </w:pPr>
  </w:p>
  <w:p w:rsidR="00DA421C" w:rsidRDefault="00DA421C">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DA421C" w:rsidRPr="0028505A" w:rsidRDefault="00DA421C"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421C" w:rsidRDefault="00DA421C"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DA421C" w:rsidRDefault="00DA4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F2C" w:rsidRDefault="00BB4F2C" w:rsidP="002A4867">
      <w:pPr>
        <w:spacing w:line="240" w:lineRule="auto"/>
      </w:pPr>
      <w:r>
        <w:separator/>
      </w:r>
    </w:p>
  </w:footnote>
  <w:footnote w:type="continuationSeparator" w:id="0">
    <w:p w:rsidR="00BB4F2C" w:rsidRDefault="00BB4F2C" w:rsidP="002A4867">
      <w:pPr>
        <w:spacing w:line="240" w:lineRule="auto"/>
      </w:pPr>
      <w:r>
        <w:continuationSeparator/>
      </w:r>
    </w:p>
  </w:footnote>
  <w:footnote w:id="1">
    <w:p w:rsidR="0008306A" w:rsidRPr="00171B83" w:rsidRDefault="0008306A" w:rsidP="0008306A">
      <w:pPr>
        <w:pStyle w:val="FootnoteText"/>
        <w:rPr>
          <w:sz w:val="16"/>
        </w:rPr>
      </w:pPr>
      <w:r w:rsidRPr="00C52DD6">
        <w:rPr>
          <w:rStyle w:val="FootnoteReference"/>
          <w:sz w:val="16"/>
        </w:rPr>
        <w:footnoteRef/>
      </w:r>
      <w:r w:rsidRPr="00C52DD6">
        <w:rPr>
          <w:sz w:val="16"/>
        </w:rPr>
        <w:t xml:space="preserve"> </w:t>
      </w:r>
      <w:sdt>
        <w:sdtPr>
          <w:rPr>
            <w:sz w:val="16"/>
          </w:rPr>
          <w:id w:val="-1413384564"/>
          <w:citation/>
        </w:sdtPr>
        <w:sdtEndPr/>
        <w:sdtContent>
          <w:r w:rsidRPr="00C52DD6">
            <w:rPr>
              <w:sz w:val="16"/>
            </w:rPr>
            <w:fldChar w:fldCharType="begin"/>
          </w:r>
          <w:r w:rsidRPr="00171B83">
            <w:rPr>
              <w:sz w:val="16"/>
            </w:rPr>
            <w:instrText xml:space="preserve"> CITATION Pet18 \l 1033 </w:instrText>
          </w:r>
          <w:r w:rsidRPr="00C52DD6">
            <w:rPr>
              <w:sz w:val="16"/>
            </w:rPr>
            <w:fldChar w:fldCharType="separate"/>
          </w:r>
          <w:r w:rsidRPr="002B77AF">
            <w:rPr>
              <w:noProof/>
              <w:sz w:val="16"/>
            </w:rPr>
            <w:t>(Vogel, 2018)</w:t>
          </w:r>
          <w:r w:rsidRPr="00C52DD6">
            <w:rPr>
              <w:sz w:val="16"/>
            </w:rPr>
            <w:fldChar w:fldCharType="end"/>
          </w:r>
        </w:sdtContent>
      </w:sdt>
    </w:p>
  </w:footnote>
  <w:footnote w:id="2">
    <w:p w:rsidR="0008306A" w:rsidRPr="00171B83" w:rsidRDefault="0008306A" w:rsidP="0008306A">
      <w:pPr>
        <w:pStyle w:val="FootnoteText"/>
      </w:pPr>
      <w:r>
        <w:rPr>
          <w:rStyle w:val="FootnoteReference"/>
        </w:rPr>
        <w:footnoteRef/>
      </w:r>
      <w:r>
        <w:t xml:space="preserve"> </w:t>
      </w:r>
      <w:sdt>
        <w:sdtPr>
          <w:rPr>
            <w:sz w:val="16"/>
          </w:rPr>
          <w:id w:val="802350875"/>
          <w:citation/>
        </w:sdtPr>
        <w:sdtEndPr/>
        <w:sdtContent>
          <w:r w:rsidRPr="005A1309">
            <w:rPr>
              <w:sz w:val="16"/>
            </w:rPr>
            <w:fldChar w:fldCharType="begin"/>
          </w:r>
          <w:r w:rsidRPr="00171B83">
            <w:rPr>
              <w:sz w:val="16"/>
            </w:rPr>
            <w:instrText xml:space="preserve"> CITATION Pet181 \l 1033 </w:instrText>
          </w:r>
          <w:r w:rsidRPr="005A1309">
            <w:rPr>
              <w:sz w:val="16"/>
            </w:rPr>
            <w:fldChar w:fldCharType="separate"/>
          </w:r>
          <w:r w:rsidRPr="002B77AF">
            <w:rPr>
              <w:noProof/>
              <w:sz w:val="16"/>
            </w:rPr>
            <w:t>(Ploeg, 2018)</w:t>
          </w:r>
          <w:r w:rsidRPr="005A1309">
            <w:rPr>
              <w:sz w:val="16"/>
            </w:rPr>
            <w:fldChar w:fldCharType="end"/>
          </w:r>
        </w:sdtContent>
      </w:sdt>
    </w:p>
  </w:footnote>
  <w:footnote w:id="3">
    <w:p w:rsidR="00DA421C" w:rsidRPr="00B61022" w:rsidRDefault="00DA421C">
      <w:pPr>
        <w:pStyle w:val="FootnoteText"/>
      </w:pPr>
      <w:r>
        <w:rPr>
          <w:rStyle w:val="FootnoteReference"/>
        </w:rPr>
        <w:footnoteRef/>
      </w:r>
      <w:r>
        <w:t xml:space="preserve"> </w:t>
      </w:r>
      <w:r w:rsidRPr="00B61022">
        <w:rPr>
          <w:sz w:val="16"/>
        </w:rPr>
        <w:t xml:space="preserve">Disclaimer: dit kan alleen als er een goed POC klaar staat tegen die tijd. Dit is dus onder voorbehoud. Wel wordt hier naar gestreefd. </w:t>
      </w:r>
    </w:p>
  </w:footnote>
  <w:footnote w:id="4">
    <w:p w:rsidR="00DA421C" w:rsidRPr="00A0109D" w:rsidRDefault="00DA421C">
      <w:pPr>
        <w:pStyle w:val="FootnoteText"/>
      </w:pPr>
      <w:r w:rsidRPr="00A0109D">
        <w:rPr>
          <w:rStyle w:val="FootnoteReference"/>
          <w:sz w:val="16"/>
        </w:rPr>
        <w:footnoteRef/>
      </w:r>
      <w:r w:rsidRPr="00A0109D">
        <w:rPr>
          <w:sz w:val="16"/>
        </w:rPr>
        <w:t xml:space="preserve"> Disclaimer: dit kan meer of minder zijn per fase. Dit wordt tijdens de ontwikkel en opleverfase opgevangen door het gebruik van de kanban agile methodiek.</w:t>
      </w:r>
    </w:p>
  </w:footnote>
  <w:footnote w:id="5">
    <w:p w:rsidR="00DA421C" w:rsidRDefault="00DA421C">
      <w:pPr>
        <w:pStyle w:val="FootnoteText"/>
      </w:pPr>
      <w:r>
        <w:rPr>
          <w:rStyle w:val="FootnoteReference"/>
        </w:rPr>
        <w:footnoteRef/>
      </w:r>
      <w:r>
        <w:t xml:space="preserve"> </w:t>
      </w:r>
      <w:sdt>
        <w:sdtPr>
          <w:id w:val="1368876084"/>
          <w:citation/>
        </w:sdtPr>
        <w:sdtEndPr/>
        <w:sdtContent>
          <w:r>
            <w:fldChar w:fldCharType="begin"/>
          </w:r>
          <w:r>
            <w:instrText xml:space="preserve"> CITATION Max \l 1043 </w:instrText>
          </w:r>
          <w:r>
            <w:fldChar w:fldCharType="separate"/>
          </w:r>
          <w:r>
            <w:rPr>
              <w:noProof/>
            </w:rPr>
            <w:t>(Rehkopf, sd)</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DA421C" w:rsidRDefault="00DA421C">
        <w:pPr>
          <w:pStyle w:val="Header"/>
          <w:jc w:val="right"/>
        </w:pPr>
        <w:r>
          <w:fldChar w:fldCharType="begin"/>
        </w:r>
        <w:r>
          <w:instrText>PAGE   \* MERGEFORMAT</w:instrText>
        </w:r>
        <w:r>
          <w:fldChar w:fldCharType="separate"/>
        </w:r>
        <w:r>
          <w:t>2</w:t>
        </w:r>
        <w:r>
          <w:fldChar w:fldCharType="end"/>
        </w:r>
      </w:p>
    </w:sdtContent>
  </w:sdt>
  <w:p w:rsidR="00DA421C" w:rsidRDefault="00DA42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B903BA"/>
    <w:rsid w:val="00001CA7"/>
    <w:rsid w:val="00002423"/>
    <w:rsid w:val="0000401A"/>
    <w:rsid w:val="00004945"/>
    <w:rsid w:val="00005DD9"/>
    <w:rsid w:val="000061B9"/>
    <w:rsid w:val="00007979"/>
    <w:rsid w:val="000101FF"/>
    <w:rsid w:val="00012E30"/>
    <w:rsid w:val="00015FE0"/>
    <w:rsid w:val="000204BC"/>
    <w:rsid w:val="0002105A"/>
    <w:rsid w:val="00035C73"/>
    <w:rsid w:val="00041B92"/>
    <w:rsid w:val="00043441"/>
    <w:rsid w:val="0004683C"/>
    <w:rsid w:val="00054453"/>
    <w:rsid w:val="00062336"/>
    <w:rsid w:val="000766CC"/>
    <w:rsid w:val="000770ED"/>
    <w:rsid w:val="00080740"/>
    <w:rsid w:val="0008306A"/>
    <w:rsid w:val="00086FEF"/>
    <w:rsid w:val="00094484"/>
    <w:rsid w:val="000946E7"/>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335A"/>
    <w:rsid w:val="000E4869"/>
    <w:rsid w:val="000E6E4F"/>
    <w:rsid w:val="000F0ACB"/>
    <w:rsid w:val="000F2465"/>
    <w:rsid w:val="000F759D"/>
    <w:rsid w:val="00106627"/>
    <w:rsid w:val="00106BCD"/>
    <w:rsid w:val="001070B2"/>
    <w:rsid w:val="0010780F"/>
    <w:rsid w:val="00115A58"/>
    <w:rsid w:val="00117EC4"/>
    <w:rsid w:val="00124357"/>
    <w:rsid w:val="00125A69"/>
    <w:rsid w:val="001270F4"/>
    <w:rsid w:val="00130535"/>
    <w:rsid w:val="0013256B"/>
    <w:rsid w:val="001435E7"/>
    <w:rsid w:val="001448D0"/>
    <w:rsid w:val="0014605F"/>
    <w:rsid w:val="00151917"/>
    <w:rsid w:val="00151D8D"/>
    <w:rsid w:val="001528B9"/>
    <w:rsid w:val="001531FD"/>
    <w:rsid w:val="00156677"/>
    <w:rsid w:val="001612D1"/>
    <w:rsid w:val="00161D3F"/>
    <w:rsid w:val="00163735"/>
    <w:rsid w:val="0016453F"/>
    <w:rsid w:val="00164885"/>
    <w:rsid w:val="0016790C"/>
    <w:rsid w:val="00171B83"/>
    <w:rsid w:val="00174445"/>
    <w:rsid w:val="00176F9C"/>
    <w:rsid w:val="00185582"/>
    <w:rsid w:val="0019325A"/>
    <w:rsid w:val="00194D62"/>
    <w:rsid w:val="00195286"/>
    <w:rsid w:val="00197EF6"/>
    <w:rsid w:val="001A39A4"/>
    <w:rsid w:val="001A579F"/>
    <w:rsid w:val="001A6182"/>
    <w:rsid w:val="001C1026"/>
    <w:rsid w:val="001C362B"/>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4F07"/>
    <w:rsid w:val="00217E65"/>
    <w:rsid w:val="0022031D"/>
    <w:rsid w:val="00222829"/>
    <w:rsid w:val="00222E27"/>
    <w:rsid w:val="00224623"/>
    <w:rsid w:val="002273B2"/>
    <w:rsid w:val="00234247"/>
    <w:rsid w:val="00234937"/>
    <w:rsid w:val="00237712"/>
    <w:rsid w:val="002450BF"/>
    <w:rsid w:val="0024646F"/>
    <w:rsid w:val="0024677A"/>
    <w:rsid w:val="00246A3B"/>
    <w:rsid w:val="00251E03"/>
    <w:rsid w:val="0025270B"/>
    <w:rsid w:val="00255E81"/>
    <w:rsid w:val="00257D70"/>
    <w:rsid w:val="00260E20"/>
    <w:rsid w:val="00261D59"/>
    <w:rsid w:val="00262B9F"/>
    <w:rsid w:val="0026631C"/>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5216"/>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6EBF"/>
    <w:rsid w:val="003822A2"/>
    <w:rsid w:val="00382917"/>
    <w:rsid w:val="00384C73"/>
    <w:rsid w:val="00384E2C"/>
    <w:rsid w:val="00391D64"/>
    <w:rsid w:val="00393753"/>
    <w:rsid w:val="003A1133"/>
    <w:rsid w:val="003A584E"/>
    <w:rsid w:val="003A714A"/>
    <w:rsid w:val="003B0B2D"/>
    <w:rsid w:val="003B24DE"/>
    <w:rsid w:val="003B2B7C"/>
    <w:rsid w:val="003B5E19"/>
    <w:rsid w:val="003C7063"/>
    <w:rsid w:val="003C7275"/>
    <w:rsid w:val="003C72D3"/>
    <w:rsid w:val="003C7ED0"/>
    <w:rsid w:val="003D29D6"/>
    <w:rsid w:val="003D36F7"/>
    <w:rsid w:val="003D37F7"/>
    <w:rsid w:val="003E2F46"/>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61E"/>
    <w:rsid w:val="004443FF"/>
    <w:rsid w:val="00446A14"/>
    <w:rsid w:val="00447054"/>
    <w:rsid w:val="004474E9"/>
    <w:rsid w:val="00456F77"/>
    <w:rsid w:val="00460907"/>
    <w:rsid w:val="00462882"/>
    <w:rsid w:val="00463EAA"/>
    <w:rsid w:val="00474CDF"/>
    <w:rsid w:val="00477735"/>
    <w:rsid w:val="00477FEF"/>
    <w:rsid w:val="00484D5E"/>
    <w:rsid w:val="00485EA9"/>
    <w:rsid w:val="004974EF"/>
    <w:rsid w:val="004B0C6F"/>
    <w:rsid w:val="004B409E"/>
    <w:rsid w:val="004C038C"/>
    <w:rsid w:val="004C0730"/>
    <w:rsid w:val="004C2228"/>
    <w:rsid w:val="004C53C5"/>
    <w:rsid w:val="004D0CB6"/>
    <w:rsid w:val="004D331A"/>
    <w:rsid w:val="004D500C"/>
    <w:rsid w:val="004D645A"/>
    <w:rsid w:val="004E03CE"/>
    <w:rsid w:val="004E1402"/>
    <w:rsid w:val="004E1B1C"/>
    <w:rsid w:val="004E211C"/>
    <w:rsid w:val="004E3280"/>
    <w:rsid w:val="004E4A2E"/>
    <w:rsid w:val="004E55F5"/>
    <w:rsid w:val="004F03B3"/>
    <w:rsid w:val="004F07BC"/>
    <w:rsid w:val="004F0F73"/>
    <w:rsid w:val="0050035A"/>
    <w:rsid w:val="00501D87"/>
    <w:rsid w:val="005030E6"/>
    <w:rsid w:val="0050445F"/>
    <w:rsid w:val="00515EB5"/>
    <w:rsid w:val="00522F0F"/>
    <w:rsid w:val="005238E2"/>
    <w:rsid w:val="00527F28"/>
    <w:rsid w:val="00536355"/>
    <w:rsid w:val="00543174"/>
    <w:rsid w:val="0054434B"/>
    <w:rsid w:val="0055481E"/>
    <w:rsid w:val="00557C6F"/>
    <w:rsid w:val="00560ECC"/>
    <w:rsid w:val="00560ED4"/>
    <w:rsid w:val="00562F51"/>
    <w:rsid w:val="0056566D"/>
    <w:rsid w:val="00566C34"/>
    <w:rsid w:val="0057073E"/>
    <w:rsid w:val="00571473"/>
    <w:rsid w:val="0057632B"/>
    <w:rsid w:val="00586E7D"/>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2170"/>
    <w:rsid w:val="005D7616"/>
    <w:rsid w:val="005E4279"/>
    <w:rsid w:val="005E521E"/>
    <w:rsid w:val="005F24D9"/>
    <w:rsid w:val="006008C3"/>
    <w:rsid w:val="006215A5"/>
    <w:rsid w:val="00624CF8"/>
    <w:rsid w:val="00626911"/>
    <w:rsid w:val="00627375"/>
    <w:rsid w:val="00633262"/>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15BB"/>
    <w:rsid w:val="00685092"/>
    <w:rsid w:val="00685965"/>
    <w:rsid w:val="00686085"/>
    <w:rsid w:val="00687C88"/>
    <w:rsid w:val="00697B07"/>
    <w:rsid w:val="006A46ED"/>
    <w:rsid w:val="006A6A83"/>
    <w:rsid w:val="006B311C"/>
    <w:rsid w:val="006B35C4"/>
    <w:rsid w:val="006C65E7"/>
    <w:rsid w:val="006E42CA"/>
    <w:rsid w:val="006E4750"/>
    <w:rsid w:val="006F3079"/>
    <w:rsid w:val="00700453"/>
    <w:rsid w:val="00701D2A"/>
    <w:rsid w:val="0070215A"/>
    <w:rsid w:val="00704324"/>
    <w:rsid w:val="00710D47"/>
    <w:rsid w:val="00711C2B"/>
    <w:rsid w:val="00712871"/>
    <w:rsid w:val="00713497"/>
    <w:rsid w:val="00716C86"/>
    <w:rsid w:val="0071712A"/>
    <w:rsid w:val="00723B06"/>
    <w:rsid w:val="007258F5"/>
    <w:rsid w:val="0073442E"/>
    <w:rsid w:val="00736DE1"/>
    <w:rsid w:val="0074029C"/>
    <w:rsid w:val="007478E9"/>
    <w:rsid w:val="00750CBF"/>
    <w:rsid w:val="00753F8B"/>
    <w:rsid w:val="00754000"/>
    <w:rsid w:val="00754D58"/>
    <w:rsid w:val="00754FCF"/>
    <w:rsid w:val="007600ED"/>
    <w:rsid w:val="007613AE"/>
    <w:rsid w:val="00762ACC"/>
    <w:rsid w:val="00767E9D"/>
    <w:rsid w:val="00767F26"/>
    <w:rsid w:val="00771424"/>
    <w:rsid w:val="0077206A"/>
    <w:rsid w:val="00776D5C"/>
    <w:rsid w:val="00777116"/>
    <w:rsid w:val="007874F8"/>
    <w:rsid w:val="007925A7"/>
    <w:rsid w:val="00794598"/>
    <w:rsid w:val="007A08D2"/>
    <w:rsid w:val="007A1A81"/>
    <w:rsid w:val="007A32C3"/>
    <w:rsid w:val="007A5817"/>
    <w:rsid w:val="007A61B0"/>
    <w:rsid w:val="007B5AB4"/>
    <w:rsid w:val="007C1B7D"/>
    <w:rsid w:val="007D2431"/>
    <w:rsid w:val="007E2DCB"/>
    <w:rsid w:val="007E7A12"/>
    <w:rsid w:val="00801EC7"/>
    <w:rsid w:val="008043CC"/>
    <w:rsid w:val="00805839"/>
    <w:rsid w:val="00816C58"/>
    <w:rsid w:val="008214A2"/>
    <w:rsid w:val="0082791F"/>
    <w:rsid w:val="00831A79"/>
    <w:rsid w:val="008363C8"/>
    <w:rsid w:val="00840AE6"/>
    <w:rsid w:val="00840FCC"/>
    <w:rsid w:val="00845546"/>
    <w:rsid w:val="00845821"/>
    <w:rsid w:val="00853243"/>
    <w:rsid w:val="0086279C"/>
    <w:rsid w:val="00867138"/>
    <w:rsid w:val="008833B0"/>
    <w:rsid w:val="00891492"/>
    <w:rsid w:val="008A052D"/>
    <w:rsid w:val="008A2F5F"/>
    <w:rsid w:val="008A6F6D"/>
    <w:rsid w:val="008B17BA"/>
    <w:rsid w:val="008B5C9F"/>
    <w:rsid w:val="008C001B"/>
    <w:rsid w:val="008C03CA"/>
    <w:rsid w:val="008C476C"/>
    <w:rsid w:val="008D0F85"/>
    <w:rsid w:val="008D3371"/>
    <w:rsid w:val="008E290F"/>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D75"/>
    <w:rsid w:val="009836CB"/>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41666"/>
    <w:rsid w:val="00A526F1"/>
    <w:rsid w:val="00A60A91"/>
    <w:rsid w:val="00A619B2"/>
    <w:rsid w:val="00A61A38"/>
    <w:rsid w:val="00A65049"/>
    <w:rsid w:val="00A67EED"/>
    <w:rsid w:val="00A71C63"/>
    <w:rsid w:val="00A7658F"/>
    <w:rsid w:val="00A80FBF"/>
    <w:rsid w:val="00A91081"/>
    <w:rsid w:val="00A91EF4"/>
    <w:rsid w:val="00AA30E6"/>
    <w:rsid w:val="00AB1D60"/>
    <w:rsid w:val="00AB5645"/>
    <w:rsid w:val="00AB77CF"/>
    <w:rsid w:val="00AC1E52"/>
    <w:rsid w:val="00AC5059"/>
    <w:rsid w:val="00AC69B9"/>
    <w:rsid w:val="00AE04C1"/>
    <w:rsid w:val="00AE06D2"/>
    <w:rsid w:val="00AE0DAE"/>
    <w:rsid w:val="00AE250E"/>
    <w:rsid w:val="00AF0A94"/>
    <w:rsid w:val="00AF5C38"/>
    <w:rsid w:val="00AF68DA"/>
    <w:rsid w:val="00B001F8"/>
    <w:rsid w:val="00B02BB6"/>
    <w:rsid w:val="00B03DE0"/>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FBB"/>
    <w:rsid w:val="00B61022"/>
    <w:rsid w:val="00B63942"/>
    <w:rsid w:val="00B63EE4"/>
    <w:rsid w:val="00B67294"/>
    <w:rsid w:val="00B72DAF"/>
    <w:rsid w:val="00B77846"/>
    <w:rsid w:val="00B840CA"/>
    <w:rsid w:val="00B9005A"/>
    <w:rsid w:val="00B90258"/>
    <w:rsid w:val="00B903BA"/>
    <w:rsid w:val="00B964DA"/>
    <w:rsid w:val="00B96AB1"/>
    <w:rsid w:val="00B97BEE"/>
    <w:rsid w:val="00BA00AA"/>
    <w:rsid w:val="00BB03C0"/>
    <w:rsid w:val="00BB2940"/>
    <w:rsid w:val="00BB3A12"/>
    <w:rsid w:val="00BB4F2C"/>
    <w:rsid w:val="00BB5D9D"/>
    <w:rsid w:val="00BB6BE1"/>
    <w:rsid w:val="00BC48D5"/>
    <w:rsid w:val="00BD1CA3"/>
    <w:rsid w:val="00BD1F01"/>
    <w:rsid w:val="00BD248A"/>
    <w:rsid w:val="00BD346C"/>
    <w:rsid w:val="00BD41D0"/>
    <w:rsid w:val="00BE04C7"/>
    <w:rsid w:val="00BE3FAF"/>
    <w:rsid w:val="00BE7AFD"/>
    <w:rsid w:val="00BF25DA"/>
    <w:rsid w:val="00BF289D"/>
    <w:rsid w:val="00BF3258"/>
    <w:rsid w:val="00BF3BBD"/>
    <w:rsid w:val="00BF57D9"/>
    <w:rsid w:val="00C03A79"/>
    <w:rsid w:val="00C0435B"/>
    <w:rsid w:val="00C10460"/>
    <w:rsid w:val="00C116D2"/>
    <w:rsid w:val="00C2106C"/>
    <w:rsid w:val="00C211CF"/>
    <w:rsid w:val="00C21F72"/>
    <w:rsid w:val="00C2423D"/>
    <w:rsid w:val="00C32D7E"/>
    <w:rsid w:val="00C34E96"/>
    <w:rsid w:val="00C364B1"/>
    <w:rsid w:val="00C36E0F"/>
    <w:rsid w:val="00C4555B"/>
    <w:rsid w:val="00C46B38"/>
    <w:rsid w:val="00C501B5"/>
    <w:rsid w:val="00C52DD6"/>
    <w:rsid w:val="00C53096"/>
    <w:rsid w:val="00C55D48"/>
    <w:rsid w:val="00C57F20"/>
    <w:rsid w:val="00C612D9"/>
    <w:rsid w:val="00C67567"/>
    <w:rsid w:val="00C6797B"/>
    <w:rsid w:val="00C67A96"/>
    <w:rsid w:val="00C67DC1"/>
    <w:rsid w:val="00C728E5"/>
    <w:rsid w:val="00C758C6"/>
    <w:rsid w:val="00C80013"/>
    <w:rsid w:val="00C82157"/>
    <w:rsid w:val="00C8241A"/>
    <w:rsid w:val="00C86F79"/>
    <w:rsid w:val="00C872EB"/>
    <w:rsid w:val="00C87B00"/>
    <w:rsid w:val="00C96193"/>
    <w:rsid w:val="00CA2504"/>
    <w:rsid w:val="00CA6728"/>
    <w:rsid w:val="00CB2430"/>
    <w:rsid w:val="00CB2A56"/>
    <w:rsid w:val="00CB7768"/>
    <w:rsid w:val="00CB7EFE"/>
    <w:rsid w:val="00CC1A20"/>
    <w:rsid w:val="00CC381F"/>
    <w:rsid w:val="00CC7F90"/>
    <w:rsid w:val="00CD08E6"/>
    <w:rsid w:val="00CD0F17"/>
    <w:rsid w:val="00CD5D3A"/>
    <w:rsid w:val="00CE5E5A"/>
    <w:rsid w:val="00CF0209"/>
    <w:rsid w:val="00CF58FC"/>
    <w:rsid w:val="00CF674E"/>
    <w:rsid w:val="00D01EBF"/>
    <w:rsid w:val="00D03CAE"/>
    <w:rsid w:val="00D075C1"/>
    <w:rsid w:val="00D10733"/>
    <w:rsid w:val="00D1143A"/>
    <w:rsid w:val="00D21113"/>
    <w:rsid w:val="00D326B5"/>
    <w:rsid w:val="00D32895"/>
    <w:rsid w:val="00D32C75"/>
    <w:rsid w:val="00D337DA"/>
    <w:rsid w:val="00D37CEF"/>
    <w:rsid w:val="00D42967"/>
    <w:rsid w:val="00D4765C"/>
    <w:rsid w:val="00D47D5F"/>
    <w:rsid w:val="00D510AF"/>
    <w:rsid w:val="00D51759"/>
    <w:rsid w:val="00D51D54"/>
    <w:rsid w:val="00D53EE4"/>
    <w:rsid w:val="00D540AD"/>
    <w:rsid w:val="00D553BA"/>
    <w:rsid w:val="00D6456F"/>
    <w:rsid w:val="00D64653"/>
    <w:rsid w:val="00D64C2B"/>
    <w:rsid w:val="00D709ED"/>
    <w:rsid w:val="00D70B91"/>
    <w:rsid w:val="00D72872"/>
    <w:rsid w:val="00D73758"/>
    <w:rsid w:val="00D747FF"/>
    <w:rsid w:val="00D75847"/>
    <w:rsid w:val="00D81DE2"/>
    <w:rsid w:val="00D8440E"/>
    <w:rsid w:val="00D85804"/>
    <w:rsid w:val="00D86EAC"/>
    <w:rsid w:val="00D922C2"/>
    <w:rsid w:val="00D922F6"/>
    <w:rsid w:val="00D927C8"/>
    <w:rsid w:val="00D92D6E"/>
    <w:rsid w:val="00D95219"/>
    <w:rsid w:val="00DA00D9"/>
    <w:rsid w:val="00DA1882"/>
    <w:rsid w:val="00DA421C"/>
    <w:rsid w:val="00DA699F"/>
    <w:rsid w:val="00DB29C9"/>
    <w:rsid w:val="00DC0FB4"/>
    <w:rsid w:val="00DC6A89"/>
    <w:rsid w:val="00DC6CE6"/>
    <w:rsid w:val="00DD0790"/>
    <w:rsid w:val="00DD2BED"/>
    <w:rsid w:val="00DD3F1D"/>
    <w:rsid w:val="00DD6E87"/>
    <w:rsid w:val="00DE0A6E"/>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55BBB"/>
    <w:rsid w:val="00E601C8"/>
    <w:rsid w:val="00E60707"/>
    <w:rsid w:val="00E6353B"/>
    <w:rsid w:val="00E65982"/>
    <w:rsid w:val="00E65C03"/>
    <w:rsid w:val="00E84209"/>
    <w:rsid w:val="00E84F97"/>
    <w:rsid w:val="00E86739"/>
    <w:rsid w:val="00E90F6F"/>
    <w:rsid w:val="00E9466D"/>
    <w:rsid w:val="00EA3EA2"/>
    <w:rsid w:val="00EB227A"/>
    <w:rsid w:val="00EB38D9"/>
    <w:rsid w:val="00EB43E9"/>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658A"/>
    <w:rsid w:val="00F600EB"/>
    <w:rsid w:val="00F61A13"/>
    <w:rsid w:val="00F62236"/>
    <w:rsid w:val="00F63163"/>
    <w:rsid w:val="00F66728"/>
    <w:rsid w:val="00F6725C"/>
    <w:rsid w:val="00F71A54"/>
    <w:rsid w:val="00F80A9C"/>
    <w:rsid w:val="00F910F9"/>
    <w:rsid w:val="00F94A6A"/>
    <w:rsid w:val="00F975ED"/>
    <w:rsid w:val="00FA3FA2"/>
    <w:rsid w:val="00FB16CF"/>
    <w:rsid w:val="00FB3033"/>
    <w:rsid w:val="00FB6DC2"/>
    <w:rsid w:val="00FB6E76"/>
    <w:rsid w:val="00FB759D"/>
    <w:rsid w:val="00FC4500"/>
    <w:rsid w:val="00FD49D0"/>
    <w:rsid w:val="00FD4BBF"/>
    <w:rsid w:val="00FD67FB"/>
    <w:rsid w:val="00FF3E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B4200"/>
  <w15:chartTrackingRefBased/>
  <w15:docId w15:val="{52EEBA25-2AB4-447F-BBD9-D6FB7A7C8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hyperlink" Target="mailto:Merik.westerveld@student.fontys.nl"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Hans.Geurtsen@infosupport.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mailto:Bart.bijl@infosupport.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trello.com/b/kvnrECs9/kanbanboard-merik-westerveld-infosupport" TargetMode="External"/><Relationship Id="rId27" Type="http://schemas.openxmlformats.org/officeDocument/2006/relationships/hyperlink" Target="mailto:Merik.westerveld@infosupport.com" TargetMode="External"/><Relationship Id="rId30" Type="http://schemas.openxmlformats.org/officeDocument/2006/relationships/hyperlink" Target="mailto:B.paszkowski@fontys.nl" TargetMode="External"/><Relationship Id="rId35" Type="http://schemas.openxmlformats.org/officeDocument/2006/relationships/glossaryDocument" Target="glossary/document.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Scripts\Templates\Word\Info%20Support%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EBC527786433D8D9B6C064B9C277A"/>
        <w:category>
          <w:name w:val="General"/>
          <w:gallery w:val="placeholder"/>
        </w:category>
        <w:types>
          <w:type w:val="bbPlcHdr"/>
        </w:types>
        <w:behaviors>
          <w:behavior w:val="content"/>
        </w:behaviors>
        <w:guid w:val="{ED5273E9-1231-4BB2-A92B-333C8258A7C5}"/>
      </w:docPartPr>
      <w:docPartBody>
        <w:p w:rsidR="0023282F" w:rsidRDefault="0023282F">
          <w:pPr>
            <w:pStyle w:val="466EBC527786433D8D9B6C064B9C277A"/>
          </w:pPr>
          <w:r w:rsidRPr="008F4791">
            <w:rPr>
              <w:rStyle w:val="PlaceholderText"/>
            </w:rPr>
            <w:t>[Titel]</w:t>
          </w:r>
        </w:p>
      </w:docPartBody>
    </w:docPart>
    <w:docPart>
      <w:docPartPr>
        <w:name w:val="7383226CB9C342FCBA9E84A1292CADAC"/>
        <w:category>
          <w:name w:val="General"/>
          <w:gallery w:val="placeholder"/>
        </w:category>
        <w:types>
          <w:type w:val="bbPlcHdr"/>
        </w:types>
        <w:behaviors>
          <w:behavior w:val="content"/>
        </w:behaviors>
        <w:guid w:val="{39C198F3-232E-4021-B961-2FC626B50509}"/>
      </w:docPartPr>
      <w:docPartBody>
        <w:p w:rsidR="0023282F" w:rsidRDefault="0023282F">
          <w:pPr>
            <w:pStyle w:val="7383226CB9C342FCBA9E84A1292CADAC"/>
          </w:pPr>
          <w:r w:rsidRPr="006333B1">
            <w:rPr>
              <w:rStyle w:val="SubtitleChar"/>
            </w:rPr>
            <w:t>[Onderwerp]</w:t>
          </w:r>
        </w:p>
      </w:docPartBody>
    </w:docPart>
    <w:docPart>
      <w:docPartPr>
        <w:name w:val="7E8A99A4C5CE485FAF30D58D9A4ADCF0"/>
        <w:category>
          <w:name w:val="General"/>
          <w:gallery w:val="placeholder"/>
        </w:category>
        <w:types>
          <w:type w:val="bbPlcHdr"/>
        </w:types>
        <w:behaviors>
          <w:behavior w:val="content"/>
        </w:behaviors>
        <w:guid w:val="{348910D7-5521-4C4D-9659-A15EB8DC4AEA}"/>
      </w:docPartPr>
      <w:docPartBody>
        <w:p w:rsidR="0023282F" w:rsidRDefault="0023282F">
          <w:pPr>
            <w:pStyle w:val="7E8A99A4C5CE485FAF30D58D9A4ADCF0"/>
          </w:pPr>
          <w:r w:rsidRPr="00DC376F">
            <w:rPr>
              <w:rStyle w:val="PlaceholderText"/>
            </w:rPr>
            <w:t>[Titel]</w:t>
          </w:r>
        </w:p>
      </w:docPartBody>
    </w:docPart>
    <w:docPart>
      <w:docPartPr>
        <w:name w:val="DF6CFEBB10D54E2D8FF6ADC06000F7B8"/>
        <w:category>
          <w:name w:val="General"/>
          <w:gallery w:val="placeholder"/>
        </w:category>
        <w:types>
          <w:type w:val="bbPlcHdr"/>
        </w:types>
        <w:behaviors>
          <w:behavior w:val="content"/>
        </w:behaviors>
        <w:guid w:val="{C887076B-095A-49D3-8A76-418785FEAAFB}"/>
      </w:docPartPr>
      <w:docPartBody>
        <w:p w:rsidR="0023282F" w:rsidRDefault="0023282F">
          <w:pPr>
            <w:pStyle w:val="DF6CFEBB10D54E2D8FF6ADC06000F7B8"/>
          </w:pPr>
          <w:r w:rsidRPr="006333B1">
            <w:rPr>
              <w:rStyle w:val="PlaceholderText"/>
            </w:rPr>
            <w:t>[Onderwerp]</w:t>
          </w:r>
        </w:p>
      </w:docPartBody>
    </w:docPart>
    <w:docPart>
      <w:docPartPr>
        <w:name w:val="F00D3EA6C0374125994908F2F1887587"/>
        <w:category>
          <w:name w:val="General"/>
          <w:gallery w:val="placeholder"/>
        </w:category>
        <w:types>
          <w:type w:val="bbPlcHdr"/>
        </w:types>
        <w:behaviors>
          <w:behavior w:val="content"/>
        </w:behaviors>
        <w:guid w:val="{708ACD07-B8CF-4F60-BF66-E25B3C5AE475}"/>
      </w:docPartPr>
      <w:docPartBody>
        <w:p w:rsidR="0023282F" w:rsidRDefault="0023282F">
          <w:pPr>
            <w:pStyle w:val="F00D3EA6C0374125994908F2F1887587"/>
          </w:pPr>
          <w:r w:rsidRPr="001A3E9C">
            <w:rPr>
              <w:rStyle w:val="PlaceholderText"/>
            </w:rPr>
            <w:t>Klik of tik om tekst in te voeren.</w:t>
          </w:r>
        </w:p>
      </w:docPartBody>
    </w:docPart>
    <w:docPart>
      <w:docPartPr>
        <w:name w:val="D220C8C01E474DDCB6DC9CD32B81F6E5"/>
        <w:category>
          <w:name w:val="General"/>
          <w:gallery w:val="placeholder"/>
        </w:category>
        <w:types>
          <w:type w:val="bbPlcHdr"/>
        </w:types>
        <w:behaviors>
          <w:behavior w:val="content"/>
        </w:behaviors>
        <w:guid w:val="{847A4ACD-1300-4645-B6FD-4ED52BD99A76}"/>
      </w:docPartPr>
      <w:docPartBody>
        <w:p w:rsidR="0023282F" w:rsidRDefault="0023282F">
          <w:pPr>
            <w:pStyle w:val="D220C8C01E474DDCB6DC9CD32B81F6E5"/>
          </w:pPr>
          <w:r w:rsidRPr="008A2258">
            <w:rPr>
              <w:rStyle w:val="PlaceholderText"/>
            </w:rPr>
            <w:t>Kies een item.</w:t>
          </w:r>
        </w:p>
      </w:docPartBody>
    </w:docPart>
    <w:docPart>
      <w:docPartPr>
        <w:name w:val="6B33A0C6FCD14ECABBF85522EE7B9C0D"/>
        <w:category>
          <w:name w:val="General"/>
          <w:gallery w:val="placeholder"/>
        </w:category>
        <w:types>
          <w:type w:val="bbPlcHdr"/>
        </w:types>
        <w:behaviors>
          <w:behavior w:val="content"/>
        </w:behaviors>
        <w:guid w:val="{9A24A314-AEB5-42CB-8389-57314396C31A}"/>
      </w:docPartPr>
      <w:docPartBody>
        <w:p w:rsidR="0023282F" w:rsidRDefault="0023282F">
          <w:pPr>
            <w:pStyle w:val="6B33A0C6FCD14ECABBF85522EE7B9C0D"/>
          </w:pPr>
          <w:r w:rsidRPr="008F4791">
            <w:rPr>
              <w:rStyle w:val="PlaceholderText"/>
            </w:rPr>
            <w:t>[Publicatiedatum]</w:t>
          </w:r>
        </w:p>
      </w:docPartBody>
    </w:docPart>
    <w:docPart>
      <w:docPartPr>
        <w:name w:val="13ED033DA8F343E09D572E60E0641AAC"/>
        <w:category>
          <w:name w:val="General"/>
          <w:gallery w:val="placeholder"/>
        </w:category>
        <w:types>
          <w:type w:val="bbPlcHdr"/>
        </w:types>
        <w:behaviors>
          <w:behavior w:val="content"/>
        </w:behaviors>
        <w:guid w:val="{2BE5F281-2968-4ACB-ABE5-807CA68F847B}"/>
      </w:docPartPr>
      <w:docPartBody>
        <w:p w:rsidR="0023282F" w:rsidRDefault="0023282F">
          <w:pPr>
            <w:pStyle w:val="13ED033DA8F343E09D572E60E0641AAC"/>
          </w:pPr>
          <w:r w:rsidRPr="006333B1">
            <w:rPr>
              <w:rStyle w:val="PlaceholderText"/>
            </w:rPr>
            <w:t>[Manager]</w:t>
          </w:r>
        </w:p>
      </w:docPartBody>
    </w:docPart>
    <w:docPart>
      <w:docPartPr>
        <w:name w:val="D27260FE8D3B41659ABC2DFFD03F1D3B"/>
        <w:category>
          <w:name w:val="General"/>
          <w:gallery w:val="placeholder"/>
        </w:category>
        <w:types>
          <w:type w:val="bbPlcHdr"/>
        </w:types>
        <w:behaviors>
          <w:behavior w:val="content"/>
        </w:behaviors>
        <w:guid w:val="{CC62EA0E-046E-429C-A70B-A11BDDBEB130}"/>
      </w:docPartPr>
      <w:docPartBody>
        <w:p w:rsidR="0023282F" w:rsidRDefault="0023282F">
          <w:pPr>
            <w:pStyle w:val="D27260FE8D3B41659ABC2DFFD03F1D3B"/>
          </w:pPr>
          <w:r w:rsidRPr="008A2258">
            <w:rPr>
              <w:rStyle w:val="PlaceholderText"/>
            </w:rPr>
            <w:t>[Titel]</w:t>
          </w:r>
        </w:p>
      </w:docPartBody>
    </w:docPart>
    <w:docPart>
      <w:docPartPr>
        <w:name w:val="AFEC0091E9F444A0A5463C046770CA8C"/>
        <w:category>
          <w:name w:val="General"/>
          <w:gallery w:val="placeholder"/>
        </w:category>
        <w:types>
          <w:type w:val="bbPlcHdr"/>
        </w:types>
        <w:behaviors>
          <w:behavior w:val="content"/>
        </w:behaviors>
        <w:guid w:val="{2827C43C-5BB8-4A0E-B23E-3BD1EFD50940}"/>
      </w:docPartPr>
      <w:docPartBody>
        <w:p w:rsidR="0023282F" w:rsidRDefault="0023282F">
          <w:pPr>
            <w:pStyle w:val="AFEC0091E9F444A0A5463C046770CA8C"/>
          </w:pPr>
          <w:r w:rsidRPr="00CF58FC">
            <w:rPr>
              <w:rStyle w:val="PlaceholderText"/>
              <w:color w:val="FFFFFF" w:themeColor="background1"/>
            </w:rPr>
            <w:t>[Onderwerp]</w:t>
          </w:r>
        </w:p>
      </w:docPartBody>
    </w:docPart>
    <w:docPart>
      <w:docPartPr>
        <w:name w:val="520941DFB1BD4E059958DD5F0B20428D"/>
        <w:category>
          <w:name w:val="General"/>
          <w:gallery w:val="placeholder"/>
        </w:category>
        <w:types>
          <w:type w:val="bbPlcHdr"/>
        </w:types>
        <w:behaviors>
          <w:behavior w:val="content"/>
        </w:behaviors>
        <w:guid w:val="{3DC9C2C1-9C9E-458E-A992-08144328F307}"/>
      </w:docPartPr>
      <w:docPartBody>
        <w:p w:rsidR="0023282F" w:rsidRDefault="0023282F">
          <w:pPr>
            <w:pStyle w:val="520941DFB1BD4E059958DD5F0B20428D"/>
          </w:pPr>
          <w:r w:rsidRPr="00E32CFF">
            <w:rPr>
              <w:rStyle w:val="PlaceholderText"/>
              <w:color w:val="FFFFFF" w:themeColor="background1"/>
            </w:rPr>
            <w:t>[Auteur]</w:t>
          </w:r>
        </w:p>
      </w:docPartBody>
    </w:docPart>
    <w:docPart>
      <w:docPartPr>
        <w:name w:val="A89F7D07673748BA858D540A7793BBAC"/>
        <w:category>
          <w:name w:val="General"/>
          <w:gallery w:val="placeholder"/>
        </w:category>
        <w:types>
          <w:type w:val="bbPlcHdr"/>
        </w:types>
        <w:behaviors>
          <w:behavior w:val="content"/>
        </w:behaviors>
        <w:guid w:val="{2FF1AF74-4D7A-4A1B-8CF1-9F6796B2DC7B}"/>
      </w:docPartPr>
      <w:docPartBody>
        <w:p w:rsidR="0023282F" w:rsidRDefault="0023282F">
          <w:pPr>
            <w:pStyle w:val="A89F7D07673748BA858D540A7793BBAC"/>
          </w:pPr>
          <w:r w:rsidRPr="008A2258">
            <w:rPr>
              <w:rStyle w:val="PlaceholderText"/>
            </w:rPr>
            <w:t>[Publicatiedatum]</w:t>
          </w:r>
        </w:p>
      </w:docPartBody>
    </w:docPart>
    <w:docPart>
      <w:docPartPr>
        <w:name w:val="C857733FF9524D33A0986387F10B5D8C"/>
        <w:category>
          <w:name w:val="General"/>
          <w:gallery w:val="placeholder"/>
        </w:category>
        <w:types>
          <w:type w:val="bbPlcHdr"/>
        </w:types>
        <w:behaviors>
          <w:behavior w:val="content"/>
        </w:behaviors>
        <w:guid w:val="{5DE89ABA-E428-4A82-A95F-29AF16C3287C}"/>
      </w:docPartPr>
      <w:docPartBody>
        <w:p w:rsidR="0023282F" w:rsidRDefault="0023282F">
          <w:pPr>
            <w:pStyle w:val="C857733FF9524D33A0986387F10B5D8C"/>
          </w:pPr>
          <w:r w:rsidRPr="008A2258">
            <w:rPr>
              <w:rStyle w:val="PlaceholderText"/>
            </w:rPr>
            <w:t>Kies een item.</w:t>
          </w:r>
        </w:p>
      </w:docPartBody>
    </w:docPart>
    <w:docPart>
      <w:docPartPr>
        <w:name w:val="666A105BADDF4D888A3D3A736760F455"/>
        <w:category>
          <w:name w:val="General"/>
          <w:gallery w:val="placeholder"/>
        </w:category>
        <w:types>
          <w:type w:val="bbPlcHdr"/>
        </w:types>
        <w:behaviors>
          <w:behavior w:val="content"/>
        </w:behaviors>
        <w:guid w:val="{0975A20F-58D9-4624-9944-2A9689D90367}"/>
      </w:docPartPr>
      <w:docPartBody>
        <w:p w:rsidR="00EA3C14" w:rsidRDefault="00505E3F" w:rsidP="00505E3F">
          <w:pPr>
            <w:pStyle w:val="666A105BADDF4D888A3D3A736760F455"/>
          </w:pPr>
          <w:r w:rsidRPr="006333B1">
            <w:rPr>
              <w:rStyle w:val="PlaceholderText"/>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82F"/>
    <w:rsid w:val="000A12FD"/>
    <w:rsid w:val="00143F81"/>
    <w:rsid w:val="0023282F"/>
    <w:rsid w:val="002337B0"/>
    <w:rsid w:val="003D3EBC"/>
    <w:rsid w:val="00505E3F"/>
    <w:rsid w:val="00586648"/>
    <w:rsid w:val="00A93526"/>
    <w:rsid w:val="00BF7EBC"/>
    <w:rsid w:val="00C33440"/>
    <w:rsid w:val="00DC075F"/>
    <w:rsid w:val="00E74055"/>
    <w:rsid w:val="00EA3C14"/>
    <w:rsid w:val="00F834B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5E3F"/>
    <w:rPr>
      <w:color w:val="808080"/>
    </w:rPr>
  </w:style>
  <w:style w:type="paragraph" w:customStyle="1" w:styleId="466EBC527786433D8D9B6C064B9C277A">
    <w:name w:val="466EBC527786433D8D9B6C064B9C277A"/>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7383226CB9C342FCBA9E84A1292CADAC">
    <w:name w:val="7383226CB9C342FCBA9E84A1292CADAC"/>
  </w:style>
  <w:style w:type="paragraph" w:customStyle="1" w:styleId="7E8A99A4C5CE485FAF30D58D9A4ADCF0">
    <w:name w:val="7E8A99A4C5CE485FAF30D58D9A4ADCF0"/>
  </w:style>
  <w:style w:type="paragraph" w:customStyle="1" w:styleId="DF6CFEBB10D54E2D8FF6ADC06000F7B8">
    <w:name w:val="DF6CFEBB10D54E2D8FF6ADC06000F7B8"/>
  </w:style>
  <w:style w:type="paragraph" w:customStyle="1" w:styleId="F00D3EA6C0374125994908F2F1887587">
    <w:name w:val="F00D3EA6C0374125994908F2F1887587"/>
  </w:style>
  <w:style w:type="paragraph" w:customStyle="1" w:styleId="D220C8C01E474DDCB6DC9CD32B81F6E5">
    <w:name w:val="D220C8C01E474DDCB6DC9CD32B81F6E5"/>
  </w:style>
  <w:style w:type="paragraph" w:customStyle="1" w:styleId="6B33A0C6FCD14ECABBF85522EE7B9C0D">
    <w:name w:val="6B33A0C6FCD14ECABBF85522EE7B9C0D"/>
  </w:style>
  <w:style w:type="paragraph" w:customStyle="1" w:styleId="13ED033DA8F343E09D572E60E0641AAC">
    <w:name w:val="13ED033DA8F343E09D572E60E0641AAC"/>
  </w:style>
  <w:style w:type="paragraph" w:customStyle="1" w:styleId="D27260FE8D3B41659ABC2DFFD03F1D3B">
    <w:name w:val="D27260FE8D3B41659ABC2DFFD03F1D3B"/>
  </w:style>
  <w:style w:type="paragraph" w:customStyle="1" w:styleId="AFEC0091E9F444A0A5463C046770CA8C">
    <w:name w:val="AFEC0091E9F444A0A5463C046770CA8C"/>
  </w:style>
  <w:style w:type="paragraph" w:customStyle="1" w:styleId="520941DFB1BD4E059958DD5F0B20428D">
    <w:name w:val="520941DFB1BD4E059958DD5F0B20428D"/>
  </w:style>
  <w:style w:type="paragraph" w:customStyle="1" w:styleId="A89F7D07673748BA858D540A7793BBAC">
    <w:name w:val="A89F7D07673748BA858D540A7793BBAC"/>
  </w:style>
  <w:style w:type="paragraph" w:customStyle="1" w:styleId="C857733FF9524D33A0986387F10B5D8C">
    <w:name w:val="C857733FF9524D33A0986387F10B5D8C"/>
  </w:style>
  <w:style w:type="paragraph" w:customStyle="1" w:styleId="6874A990AA8B42DA80FB86801A3C5CD1">
    <w:name w:val="6874A990AA8B42DA80FB86801A3C5CD1"/>
    <w:rsid w:val="00505E3F"/>
  </w:style>
  <w:style w:type="paragraph" w:customStyle="1" w:styleId="1688B57BA68540939009DA10A5515C9C">
    <w:name w:val="1688B57BA68540939009DA10A5515C9C"/>
    <w:rsid w:val="00505E3F"/>
  </w:style>
  <w:style w:type="paragraph" w:customStyle="1" w:styleId="DBBBEAC834E64A9DB3B840B7BC84320A">
    <w:name w:val="DBBBEAC834E64A9DB3B840B7BC84320A"/>
    <w:rsid w:val="00505E3F"/>
  </w:style>
  <w:style w:type="paragraph" w:customStyle="1" w:styleId="666A105BADDF4D888A3D3A736760F455">
    <w:name w:val="666A105BADDF4D888A3D3A736760F455"/>
    <w:rsid w:val="00505E3F"/>
  </w:style>
  <w:style w:type="paragraph" w:customStyle="1" w:styleId="8C5493A840B24F5896D5E2E82ECE650D">
    <w:name w:val="8C5493A840B24F5896D5E2E82ECE650D"/>
    <w:rsid w:val="00EA3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2019-02-14</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1.3</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2</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3</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4</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C290F455-0599-4C10-A3D6-C49348537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Rapport</Template>
  <TotalTime>0</TotalTime>
  <Pages>26</Pages>
  <Words>6095</Words>
  <Characters>33523</Characters>
  <Application>Microsoft Office Word</Application>
  <DocSecurity>0</DocSecurity>
  <Lines>279</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Plan van aanpak</vt:lpstr>
      <vt:lpstr>Plan van aanpak</vt:lpstr>
    </vt:vector>
  </TitlesOfParts>
  <Manager>Info Support</Manager>
  <Company>Info Support B.V.</Company>
  <LinksUpToDate>false</LinksUpToDate>
  <CharactersWithSpaces>39539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Paaspop special: De ultieme Paaspop Festival App</dc:subject>
  <dc:creator>Merik Westerveld</dc:creator>
  <cp:keywords/>
  <dc:description/>
  <cp:lastModifiedBy>Merik Westerveld</cp:lastModifiedBy>
  <cp:revision>524</cp:revision>
  <dcterms:created xsi:type="dcterms:W3CDTF">2019-02-05T08:04:00Z</dcterms:created>
  <dcterms:modified xsi:type="dcterms:W3CDTF">2019-02-14T08:51:00Z</dcterms:modified>
  <cp:contentStatus>Definitief</cp:contentStatus>
</cp:coreProperties>
</file>