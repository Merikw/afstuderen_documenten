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ED7D85" w:rsidRPr="00891492" w:rsidRDefault="00ED7D85">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ED7D85" w:rsidRPr="00891492" w:rsidRDefault="00ED7D85">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ED7D85" w:rsidRPr="00C46B38" w:rsidRDefault="00ED7D85"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ED7D85" w:rsidRPr="00C46B38" w:rsidRDefault="00ED7D85"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ED7D85" w:rsidRPr="00B903BA" w:rsidRDefault="00ED7D85"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ED7D85" w:rsidRPr="00B903BA" w:rsidRDefault="00ED7D85" w:rsidP="00891492">
                                    <w:pPr>
                                      <w:pStyle w:val="Subtitle"/>
                                      <w:rPr>
                                        <w:color w:val="FFFFFF" w:themeColor="background1"/>
                                      </w:rPr>
                                    </w:pPr>
                                    <w:r w:rsidRPr="00515EB5">
                                      <w:rPr>
                                        <w:color w:val="FFFFFF" w:themeColor="background1"/>
                                        <w:sz w:val="28"/>
                                      </w:rPr>
                                      <w:t>Paaspop special: De ultieme Paaspop Festival App</w:t>
                                    </w:r>
                                  </w:p>
                                </w:sdtContent>
                              </w:sdt>
                              <w:p w:rsidR="00ED7D85" w:rsidRPr="00B903BA" w:rsidRDefault="00ED7D85" w:rsidP="00EE57D9"/>
                              <w:p w:rsidR="00ED7D85" w:rsidRPr="00B903BA" w:rsidRDefault="0055481E"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ED7D85">
                                      <w:rPr>
                                        <w:color w:val="FFFFFF" w:themeColor="background1"/>
                                        <w:sz w:val="26"/>
                                        <w:szCs w:val="26"/>
                                      </w:rPr>
                                      <w:t>Merik Westerveld</w:t>
                                    </w:r>
                                  </w:sdtContent>
                                </w:sdt>
                                <w:r w:rsidR="00ED7D85"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6T00:00:00Z">
                                    <w:dateFormat w:val="d MMMM yyyy"/>
                                    <w:lid w:val="nl-NL"/>
                                    <w:storeMappedDataAs w:val="date"/>
                                    <w:calendar w:val="gregorian"/>
                                  </w:date>
                                </w:sdtPr>
                                <w:sdtEndPr/>
                                <w:sdtContent>
                                  <w:p w:rsidR="00ED7D85" w:rsidRPr="00515EB5" w:rsidRDefault="0050035A" w:rsidP="00EE57D9">
                                    <w:pPr>
                                      <w:rPr>
                                        <w:color w:val="FFFFFF" w:themeColor="background1"/>
                                        <w:sz w:val="26"/>
                                        <w:szCs w:val="26"/>
                                      </w:rPr>
                                    </w:pPr>
                                    <w:r>
                                      <w:rPr>
                                        <w:color w:val="FFFFFF" w:themeColor="background1"/>
                                        <w:sz w:val="26"/>
                                        <w:szCs w:val="26"/>
                                      </w:rPr>
                                      <w:t>6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ED7D85" w:rsidRPr="00515EB5" w:rsidRDefault="00ED7D85"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ED7D85" w:rsidRPr="00B903BA" w:rsidRDefault="00ED7D85"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ED7D85" w:rsidRPr="00B903BA" w:rsidRDefault="00ED7D85" w:rsidP="00891492">
                              <w:pPr>
                                <w:pStyle w:val="Subtitle"/>
                                <w:rPr>
                                  <w:color w:val="FFFFFF" w:themeColor="background1"/>
                                </w:rPr>
                              </w:pPr>
                              <w:r w:rsidRPr="00515EB5">
                                <w:rPr>
                                  <w:color w:val="FFFFFF" w:themeColor="background1"/>
                                  <w:sz w:val="28"/>
                                </w:rPr>
                                <w:t>Paaspop special: De ultieme Paaspop Festival App</w:t>
                              </w:r>
                            </w:p>
                          </w:sdtContent>
                        </w:sdt>
                        <w:p w:rsidR="00ED7D85" w:rsidRPr="00B903BA" w:rsidRDefault="00ED7D85" w:rsidP="00EE57D9"/>
                        <w:p w:rsidR="00ED7D85" w:rsidRPr="00B903BA" w:rsidRDefault="0055481E"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ED7D85">
                                <w:rPr>
                                  <w:color w:val="FFFFFF" w:themeColor="background1"/>
                                  <w:sz w:val="26"/>
                                  <w:szCs w:val="26"/>
                                </w:rPr>
                                <w:t>Merik Westerveld</w:t>
                              </w:r>
                            </w:sdtContent>
                          </w:sdt>
                          <w:r w:rsidR="00ED7D85"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6T00:00:00Z">
                              <w:dateFormat w:val="d MMMM yyyy"/>
                              <w:lid w:val="nl-NL"/>
                              <w:storeMappedDataAs w:val="date"/>
                              <w:calendar w:val="gregorian"/>
                            </w:date>
                          </w:sdtPr>
                          <w:sdtEndPr/>
                          <w:sdtContent>
                            <w:p w:rsidR="00ED7D85" w:rsidRPr="00515EB5" w:rsidRDefault="0050035A" w:rsidP="00EE57D9">
                              <w:pPr>
                                <w:rPr>
                                  <w:color w:val="FFFFFF" w:themeColor="background1"/>
                                  <w:sz w:val="26"/>
                                  <w:szCs w:val="26"/>
                                </w:rPr>
                              </w:pPr>
                              <w:r>
                                <w:rPr>
                                  <w:color w:val="FFFFFF" w:themeColor="background1"/>
                                  <w:sz w:val="26"/>
                                  <w:szCs w:val="26"/>
                                </w:rPr>
                                <w:t>6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ED7D85" w:rsidRPr="00515EB5" w:rsidRDefault="00ED7D85"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ED7D85" w:rsidRPr="00B903BA" w:rsidRDefault="00ED7D85" w:rsidP="004D331A">
                            <w:pPr>
                              <w:spacing w:after="0"/>
                              <w:rPr>
                                <w:b/>
                                <w:color w:val="00A3E0" w:themeColor="accent1"/>
                                <w:sz w:val="16"/>
                                <w:szCs w:val="16"/>
                              </w:rPr>
                            </w:pPr>
                            <w:r w:rsidRPr="00B903BA">
                              <w:rPr>
                                <w:b/>
                                <w:color w:val="00A3E0" w:themeColor="accent1"/>
                                <w:sz w:val="16"/>
                                <w:szCs w:val="16"/>
                              </w:rPr>
                              <w:t>Hoofdkantoor</w:t>
                            </w:r>
                          </w:p>
                          <w:p w:rsidR="00ED7D85" w:rsidRPr="00B903BA" w:rsidRDefault="00ED7D85" w:rsidP="004D331A">
                            <w:pPr>
                              <w:spacing w:after="0"/>
                              <w:rPr>
                                <w:color w:val="00A3E0" w:themeColor="accent1"/>
                                <w:sz w:val="16"/>
                                <w:szCs w:val="16"/>
                              </w:rPr>
                            </w:pPr>
                            <w:r w:rsidRPr="00B903BA">
                              <w:rPr>
                                <w:color w:val="00A3E0" w:themeColor="accent1"/>
                                <w:sz w:val="16"/>
                                <w:szCs w:val="16"/>
                              </w:rPr>
                              <w:t>Kruisboog 42</w:t>
                            </w:r>
                          </w:p>
                          <w:p w:rsidR="00ED7D85" w:rsidRPr="00B903BA" w:rsidRDefault="00ED7D85" w:rsidP="004D331A">
                            <w:pPr>
                              <w:spacing w:after="0"/>
                              <w:rPr>
                                <w:color w:val="00A3E0" w:themeColor="accent1"/>
                                <w:sz w:val="16"/>
                                <w:szCs w:val="16"/>
                              </w:rPr>
                            </w:pPr>
                            <w:r w:rsidRPr="00B903BA">
                              <w:rPr>
                                <w:color w:val="00A3E0" w:themeColor="accent1"/>
                                <w:sz w:val="16"/>
                                <w:szCs w:val="16"/>
                              </w:rPr>
                              <w:t>3905 TG Veenendaal</w:t>
                            </w:r>
                          </w:p>
                          <w:p w:rsidR="00ED7D85" w:rsidRPr="00B903BA" w:rsidRDefault="00ED7D85" w:rsidP="004D331A">
                            <w:pPr>
                              <w:spacing w:after="0"/>
                              <w:rPr>
                                <w:color w:val="00A3E0" w:themeColor="accent1"/>
                                <w:sz w:val="16"/>
                                <w:szCs w:val="16"/>
                              </w:rPr>
                            </w:pPr>
                            <w:r w:rsidRPr="00B903BA">
                              <w:rPr>
                                <w:color w:val="00A3E0" w:themeColor="accent1"/>
                                <w:sz w:val="16"/>
                                <w:szCs w:val="16"/>
                              </w:rPr>
                              <w:t>Nederland</w:t>
                            </w:r>
                          </w:p>
                          <w:p w:rsidR="00ED7D85" w:rsidRPr="00B903BA" w:rsidRDefault="00ED7D85" w:rsidP="004D331A">
                            <w:pPr>
                              <w:spacing w:after="0"/>
                              <w:rPr>
                                <w:color w:val="00A3E0" w:themeColor="accent1"/>
                                <w:sz w:val="16"/>
                                <w:szCs w:val="16"/>
                              </w:rPr>
                            </w:pPr>
                            <w:r w:rsidRPr="00B903BA">
                              <w:rPr>
                                <w:color w:val="00A3E0" w:themeColor="accent1"/>
                                <w:sz w:val="16"/>
                                <w:szCs w:val="16"/>
                              </w:rPr>
                              <w:t>Tel. +31(0)318 - 55 20 20</w:t>
                            </w:r>
                          </w:p>
                          <w:p w:rsidR="00ED7D85" w:rsidRPr="00B903BA" w:rsidRDefault="00ED7D85" w:rsidP="004D331A">
                            <w:pPr>
                              <w:spacing w:after="0"/>
                              <w:rPr>
                                <w:color w:val="00A3E0" w:themeColor="accent1"/>
                                <w:sz w:val="16"/>
                                <w:szCs w:val="16"/>
                              </w:rPr>
                            </w:pPr>
                            <w:r w:rsidRPr="00B903BA">
                              <w:rPr>
                                <w:color w:val="00A3E0" w:themeColor="accent1"/>
                                <w:sz w:val="16"/>
                                <w:szCs w:val="16"/>
                              </w:rPr>
                              <w:t>Fax +31(0)318 - 55 23 55</w:t>
                            </w:r>
                          </w:p>
                          <w:p w:rsidR="00ED7D85" w:rsidRPr="00B903BA" w:rsidRDefault="00ED7D85" w:rsidP="004D331A">
                            <w:pPr>
                              <w:spacing w:after="0"/>
                              <w:rPr>
                                <w:color w:val="00A3E0" w:themeColor="accent1"/>
                                <w:sz w:val="16"/>
                                <w:szCs w:val="16"/>
                              </w:rPr>
                            </w:pPr>
                          </w:p>
                          <w:p w:rsidR="00ED7D85" w:rsidRPr="00B903BA" w:rsidRDefault="00ED7D85" w:rsidP="004D331A">
                            <w:pPr>
                              <w:spacing w:after="0"/>
                              <w:rPr>
                                <w:b/>
                                <w:color w:val="00A3E0" w:themeColor="accent1"/>
                                <w:sz w:val="16"/>
                                <w:szCs w:val="16"/>
                              </w:rPr>
                            </w:pPr>
                            <w:r w:rsidRPr="00B903BA">
                              <w:rPr>
                                <w:b/>
                                <w:color w:val="00A3E0" w:themeColor="accent1"/>
                                <w:sz w:val="16"/>
                                <w:szCs w:val="16"/>
                              </w:rPr>
                              <w:t>Kenniscentrum</w:t>
                            </w:r>
                          </w:p>
                          <w:p w:rsidR="00ED7D85" w:rsidRPr="00B903BA" w:rsidRDefault="00ED7D85" w:rsidP="004D331A">
                            <w:pPr>
                              <w:spacing w:after="0"/>
                              <w:rPr>
                                <w:color w:val="00A3E0" w:themeColor="accent1"/>
                                <w:sz w:val="16"/>
                                <w:szCs w:val="16"/>
                              </w:rPr>
                            </w:pPr>
                            <w:r w:rsidRPr="00B903BA">
                              <w:rPr>
                                <w:color w:val="00A3E0" w:themeColor="accent1"/>
                                <w:sz w:val="16"/>
                                <w:szCs w:val="16"/>
                              </w:rPr>
                              <w:t>De Smalle Zijde 39</w:t>
                            </w:r>
                          </w:p>
                          <w:p w:rsidR="00ED7D85" w:rsidRPr="00B903BA" w:rsidRDefault="00ED7D85" w:rsidP="004D331A">
                            <w:pPr>
                              <w:spacing w:after="0"/>
                              <w:rPr>
                                <w:color w:val="00A3E0" w:themeColor="accent1"/>
                                <w:sz w:val="16"/>
                                <w:szCs w:val="16"/>
                              </w:rPr>
                            </w:pPr>
                            <w:r w:rsidRPr="00B903BA">
                              <w:rPr>
                                <w:color w:val="00A3E0" w:themeColor="accent1"/>
                                <w:sz w:val="16"/>
                                <w:szCs w:val="16"/>
                              </w:rPr>
                              <w:t>3903 LM Veenendaal</w:t>
                            </w:r>
                          </w:p>
                          <w:p w:rsidR="00ED7D85" w:rsidRPr="00B903BA" w:rsidRDefault="00ED7D85" w:rsidP="004D331A">
                            <w:pPr>
                              <w:spacing w:after="0"/>
                              <w:rPr>
                                <w:color w:val="00A3E0" w:themeColor="accent1"/>
                                <w:sz w:val="16"/>
                                <w:szCs w:val="16"/>
                              </w:rPr>
                            </w:pPr>
                            <w:r w:rsidRPr="00B903BA">
                              <w:rPr>
                                <w:color w:val="00A3E0" w:themeColor="accent1"/>
                                <w:sz w:val="16"/>
                                <w:szCs w:val="16"/>
                              </w:rPr>
                              <w:t>Tel. +31(0)318 - 50 11 19</w:t>
                            </w:r>
                          </w:p>
                          <w:p w:rsidR="00ED7D85" w:rsidRPr="00B903BA" w:rsidRDefault="00ED7D85" w:rsidP="004D331A">
                            <w:pPr>
                              <w:spacing w:after="0"/>
                              <w:rPr>
                                <w:color w:val="00A3E0" w:themeColor="accent1"/>
                                <w:sz w:val="16"/>
                                <w:szCs w:val="16"/>
                              </w:rPr>
                            </w:pPr>
                            <w:r w:rsidRPr="00B903BA">
                              <w:rPr>
                                <w:color w:val="00A3E0" w:themeColor="accent1"/>
                                <w:sz w:val="16"/>
                                <w:szCs w:val="16"/>
                              </w:rPr>
                              <w:t>Fax +31(0)318 - 51 83 59</w:t>
                            </w:r>
                          </w:p>
                          <w:p w:rsidR="00ED7D85" w:rsidRPr="00B903BA" w:rsidRDefault="00ED7D85" w:rsidP="004D331A">
                            <w:pPr>
                              <w:spacing w:after="0"/>
                              <w:rPr>
                                <w:color w:val="00A3E0" w:themeColor="accent1"/>
                                <w:sz w:val="16"/>
                                <w:szCs w:val="16"/>
                              </w:rPr>
                            </w:pPr>
                          </w:p>
                          <w:p w:rsidR="00ED7D85" w:rsidRPr="0050035A" w:rsidRDefault="00ED7D85"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ED7D85" w:rsidRPr="0050035A" w:rsidRDefault="00ED7D85" w:rsidP="004D331A">
                            <w:pPr>
                              <w:spacing w:after="0"/>
                              <w:rPr>
                                <w:color w:val="00A3E0" w:themeColor="accent1"/>
                                <w:sz w:val="16"/>
                                <w:szCs w:val="16"/>
                              </w:rPr>
                            </w:pPr>
                            <w:r w:rsidRPr="0050035A">
                              <w:rPr>
                                <w:color w:val="00A3E0" w:themeColor="accent1"/>
                                <w:sz w:val="16"/>
                                <w:szCs w:val="16"/>
                              </w:rPr>
                              <w:t>www.Info Support.com</w:t>
                            </w:r>
                          </w:p>
                          <w:p w:rsidR="00ED7D85" w:rsidRPr="0050035A" w:rsidRDefault="00ED7D85" w:rsidP="004D331A">
                            <w:pPr>
                              <w:spacing w:after="0"/>
                              <w:rPr>
                                <w:color w:val="00A3E0" w:themeColor="accent1"/>
                                <w:sz w:val="16"/>
                                <w:szCs w:val="16"/>
                              </w:rPr>
                            </w:pPr>
                          </w:p>
                          <w:p w:rsidR="00ED7D85" w:rsidRPr="00B903BA" w:rsidRDefault="00ED7D85"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ED7D85" w:rsidRPr="0050035A" w:rsidRDefault="00ED7D85" w:rsidP="004D331A">
                            <w:pPr>
                              <w:spacing w:after="0"/>
                              <w:rPr>
                                <w:color w:val="00A3E0" w:themeColor="accent1"/>
                                <w:sz w:val="16"/>
                                <w:szCs w:val="16"/>
                              </w:rPr>
                            </w:pPr>
                            <w:r w:rsidRPr="0050035A">
                              <w:rPr>
                                <w:color w:val="00A3E0" w:themeColor="accent1"/>
                                <w:sz w:val="16"/>
                                <w:szCs w:val="16"/>
                              </w:rPr>
                              <w:t>BTW NL8062.30.277B01</w:t>
                            </w:r>
                          </w:p>
                          <w:p w:rsidR="00ED7D85" w:rsidRPr="00B903BA" w:rsidRDefault="00ED7D85"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ED7D85" w:rsidRPr="0050035A" w:rsidRDefault="00ED7D85" w:rsidP="004D331A">
                            <w:pPr>
                              <w:spacing w:after="0"/>
                              <w:rPr>
                                <w:color w:val="00A3E0" w:themeColor="accent1"/>
                                <w:sz w:val="16"/>
                                <w:szCs w:val="16"/>
                                <w:lang w:val="en-US"/>
                              </w:rPr>
                            </w:pPr>
                            <w:r w:rsidRPr="0050035A">
                              <w:rPr>
                                <w:color w:val="00A3E0" w:themeColor="accent1"/>
                                <w:sz w:val="16"/>
                                <w:szCs w:val="16"/>
                                <w:lang w:val="en-US"/>
                              </w:rPr>
                              <w:t>BIC RABONL2U</w:t>
                            </w:r>
                          </w:p>
                          <w:p w:rsidR="00ED7D85" w:rsidRPr="0050035A" w:rsidRDefault="00ED7D85" w:rsidP="004D331A">
                            <w:pPr>
                              <w:spacing w:after="0"/>
                              <w:rPr>
                                <w:color w:val="00A3E0" w:themeColor="accent1"/>
                                <w:sz w:val="16"/>
                                <w:szCs w:val="16"/>
                                <w:lang w:val="en-US"/>
                              </w:rPr>
                            </w:pPr>
                          </w:p>
                          <w:p w:rsidR="00ED7D85" w:rsidRPr="0050035A" w:rsidRDefault="00ED7D85"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ED7D85" w:rsidRPr="0050035A" w:rsidRDefault="00ED7D85"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ED7D85" w:rsidRPr="00B903BA" w:rsidRDefault="00ED7D85" w:rsidP="004D331A">
                      <w:pPr>
                        <w:spacing w:after="0"/>
                        <w:rPr>
                          <w:b/>
                          <w:color w:val="00A3E0" w:themeColor="accent1"/>
                          <w:sz w:val="16"/>
                          <w:szCs w:val="16"/>
                        </w:rPr>
                      </w:pPr>
                      <w:r w:rsidRPr="00B903BA">
                        <w:rPr>
                          <w:b/>
                          <w:color w:val="00A3E0" w:themeColor="accent1"/>
                          <w:sz w:val="16"/>
                          <w:szCs w:val="16"/>
                        </w:rPr>
                        <w:t>Hoofdkantoor</w:t>
                      </w:r>
                    </w:p>
                    <w:p w:rsidR="00ED7D85" w:rsidRPr="00B903BA" w:rsidRDefault="00ED7D85" w:rsidP="004D331A">
                      <w:pPr>
                        <w:spacing w:after="0"/>
                        <w:rPr>
                          <w:color w:val="00A3E0" w:themeColor="accent1"/>
                          <w:sz w:val="16"/>
                          <w:szCs w:val="16"/>
                        </w:rPr>
                      </w:pPr>
                      <w:r w:rsidRPr="00B903BA">
                        <w:rPr>
                          <w:color w:val="00A3E0" w:themeColor="accent1"/>
                          <w:sz w:val="16"/>
                          <w:szCs w:val="16"/>
                        </w:rPr>
                        <w:t>Kruisboog 42</w:t>
                      </w:r>
                    </w:p>
                    <w:p w:rsidR="00ED7D85" w:rsidRPr="00B903BA" w:rsidRDefault="00ED7D85" w:rsidP="004D331A">
                      <w:pPr>
                        <w:spacing w:after="0"/>
                        <w:rPr>
                          <w:color w:val="00A3E0" w:themeColor="accent1"/>
                          <w:sz w:val="16"/>
                          <w:szCs w:val="16"/>
                        </w:rPr>
                      </w:pPr>
                      <w:r w:rsidRPr="00B903BA">
                        <w:rPr>
                          <w:color w:val="00A3E0" w:themeColor="accent1"/>
                          <w:sz w:val="16"/>
                          <w:szCs w:val="16"/>
                        </w:rPr>
                        <w:t>3905 TG Veenendaal</w:t>
                      </w:r>
                    </w:p>
                    <w:p w:rsidR="00ED7D85" w:rsidRPr="00B903BA" w:rsidRDefault="00ED7D85" w:rsidP="004D331A">
                      <w:pPr>
                        <w:spacing w:after="0"/>
                        <w:rPr>
                          <w:color w:val="00A3E0" w:themeColor="accent1"/>
                          <w:sz w:val="16"/>
                          <w:szCs w:val="16"/>
                        </w:rPr>
                      </w:pPr>
                      <w:r w:rsidRPr="00B903BA">
                        <w:rPr>
                          <w:color w:val="00A3E0" w:themeColor="accent1"/>
                          <w:sz w:val="16"/>
                          <w:szCs w:val="16"/>
                        </w:rPr>
                        <w:t>Nederland</w:t>
                      </w:r>
                    </w:p>
                    <w:p w:rsidR="00ED7D85" w:rsidRPr="00B903BA" w:rsidRDefault="00ED7D85" w:rsidP="004D331A">
                      <w:pPr>
                        <w:spacing w:after="0"/>
                        <w:rPr>
                          <w:color w:val="00A3E0" w:themeColor="accent1"/>
                          <w:sz w:val="16"/>
                          <w:szCs w:val="16"/>
                        </w:rPr>
                      </w:pPr>
                      <w:r w:rsidRPr="00B903BA">
                        <w:rPr>
                          <w:color w:val="00A3E0" w:themeColor="accent1"/>
                          <w:sz w:val="16"/>
                          <w:szCs w:val="16"/>
                        </w:rPr>
                        <w:t>Tel. +31(0)318 - 55 20 20</w:t>
                      </w:r>
                    </w:p>
                    <w:p w:rsidR="00ED7D85" w:rsidRPr="00B903BA" w:rsidRDefault="00ED7D85" w:rsidP="004D331A">
                      <w:pPr>
                        <w:spacing w:after="0"/>
                        <w:rPr>
                          <w:color w:val="00A3E0" w:themeColor="accent1"/>
                          <w:sz w:val="16"/>
                          <w:szCs w:val="16"/>
                        </w:rPr>
                      </w:pPr>
                      <w:r w:rsidRPr="00B903BA">
                        <w:rPr>
                          <w:color w:val="00A3E0" w:themeColor="accent1"/>
                          <w:sz w:val="16"/>
                          <w:szCs w:val="16"/>
                        </w:rPr>
                        <w:t>Fax +31(0)318 - 55 23 55</w:t>
                      </w:r>
                    </w:p>
                    <w:p w:rsidR="00ED7D85" w:rsidRPr="00B903BA" w:rsidRDefault="00ED7D85" w:rsidP="004D331A">
                      <w:pPr>
                        <w:spacing w:after="0"/>
                        <w:rPr>
                          <w:color w:val="00A3E0" w:themeColor="accent1"/>
                          <w:sz w:val="16"/>
                          <w:szCs w:val="16"/>
                        </w:rPr>
                      </w:pPr>
                    </w:p>
                    <w:p w:rsidR="00ED7D85" w:rsidRPr="00B903BA" w:rsidRDefault="00ED7D85" w:rsidP="004D331A">
                      <w:pPr>
                        <w:spacing w:after="0"/>
                        <w:rPr>
                          <w:b/>
                          <w:color w:val="00A3E0" w:themeColor="accent1"/>
                          <w:sz w:val="16"/>
                          <w:szCs w:val="16"/>
                        </w:rPr>
                      </w:pPr>
                      <w:r w:rsidRPr="00B903BA">
                        <w:rPr>
                          <w:b/>
                          <w:color w:val="00A3E0" w:themeColor="accent1"/>
                          <w:sz w:val="16"/>
                          <w:szCs w:val="16"/>
                        </w:rPr>
                        <w:t>Kenniscentrum</w:t>
                      </w:r>
                    </w:p>
                    <w:p w:rsidR="00ED7D85" w:rsidRPr="00B903BA" w:rsidRDefault="00ED7D85" w:rsidP="004D331A">
                      <w:pPr>
                        <w:spacing w:after="0"/>
                        <w:rPr>
                          <w:color w:val="00A3E0" w:themeColor="accent1"/>
                          <w:sz w:val="16"/>
                          <w:szCs w:val="16"/>
                        </w:rPr>
                      </w:pPr>
                      <w:r w:rsidRPr="00B903BA">
                        <w:rPr>
                          <w:color w:val="00A3E0" w:themeColor="accent1"/>
                          <w:sz w:val="16"/>
                          <w:szCs w:val="16"/>
                        </w:rPr>
                        <w:t>De Smalle Zijde 39</w:t>
                      </w:r>
                    </w:p>
                    <w:p w:rsidR="00ED7D85" w:rsidRPr="00B903BA" w:rsidRDefault="00ED7D85" w:rsidP="004D331A">
                      <w:pPr>
                        <w:spacing w:after="0"/>
                        <w:rPr>
                          <w:color w:val="00A3E0" w:themeColor="accent1"/>
                          <w:sz w:val="16"/>
                          <w:szCs w:val="16"/>
                        </w:rPr>
                      </w:pPr>
                      <w:r w:rsidRPr="00B903BA">
                        <w:rPr>
                          <w:color w:val="00A3E0" w:themeColor="accent1"/>
                          <w:sz w:val="16"/>
                          <w:szCs w:val="16"/>
                        </w:rPr>
                        <w:t>3903 LM Veenendaal</w:t>
                      </w:r>
                    </w:p>
                    <w:p w:rsidR="00ED7D85" w:rsidRPr="00B903BA" w:rsidRDefault="00ED7D85" w:rsidP="004D331A">
                      <w:pPr>
                        <w:spacing w:after="0"/>
                        <w:rPr>
                          <w:color w:val="00A3E0" w:themeColor="accent1"/>
                          <w:sz w:val="16"/>
                          <w:szCs w:val="16"/>
                        </w:rPr>
                      </w:pPr>
                      <w:r w:rsidRPr="00B903BA">
                        <w:rPr>
                          <w:color w:val="00A3E0" w:themeColor="accent1"/>
                          <w:sz w:val="16"/>
                          <w:szCs w:val="16"/>
                        </w:rPr>
                        <w:t>Tel. +31(0)318 - 50 11 19</w:t>
                      </w:r>
                    </w:p>
                    <w:p w:rsidR="00ED7D85" w:rsidRPr="00B903BA" w:rsidRDefault="00ED7D85" w:rsidP="004D331A">
                      <w:pPr>
                        <w:spacing w:after="0"/>
                        <w:rPr>
                          <w:color w:val="00A3E0" w:themeColor="accent1"/>
                          <w:sz w:val="16"/>
                          <w:szCs w:val="16"/>
                        </w:rPr>
                      </w:pPr>
                      <w:r w:rsidRPr="00B903BA">
                        <w:rPr>
                          <w:color w:val="00A3E0" w:themeColor="accent1"/>
                          <w:sz w:val="16"/>
                          <w:szCs w:val="16"/>
                        </w:rPr>
                        <w:t>Fax +31(0)318 - 51 83 59</w:t>
                      </w:r>
                    </w:p>
                    <w:p w:rsidR="00ED7D85" w:rsidRPr="00B903BA" w:rsidRDefault="00ED7D85" w:rsidP="004D331A">
                      <w:pPr>
                        <w:spacing w:after="0"/>
                        <w:rPr>
                          <w:color w:val="00A3E0" w:themeColor="accent1"/>
                          <w:sz w:val="16"/>
                          <w:szCs w:val="16"/>
                        </w:rPr>
                      </w:pPr>
                    </w:p>
                    <w:p w:rsidR="00ED7D85" w:rsidRPr="0050035A" w:rsidRDefault="00ED7D85"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ED7D85" w:rsidRPr="0050035A" w:rsidRDefault="00ED7D85" w:rsidP="004D331A">
                      <w:pPr>
                        <w:spacing w:after="0"/>
                        <w:rPr>
                          <w:color w:val="00A3E0" w:themeColor="accent1"/>
                          <w:sz w:val="16"/>
                          <w:szCs w:val="16"/>
                        </w:rPr>
                      </w:pPr>
                      <w:r w:rsidRPr="0050035A">
                        <w:rPr>
                          <w:color w:val="00A3E0" w:themeColor="accent1"/>
                          <w:sz w:val="16"/>
                          <w:szCs w:val="16"/>
                        </w:rPr>
                        <w:t>www.Info Support.com</w:t>
                      </w:r>
                    </w:p>
                    <w:p w:rsidR="00ED7D85" w:rsidRPr="0050035A" w:rsidRDefault="00ED7D85" w:rsidP="004D331A">
                      <w:pPr>
                        <w:spacing w:after="0"/>
                        <w:rPr>
                          <w:color w:val="00A3E0" w:themeColor="accent1"/>
                          <w:sz w:val="16"/>
                          <w:szCs w:val="16"/>
                        </w:rPr>
                      </w:pPr>
                    </w:p>
                    <w:p w:rsidR="00ED7D85" w:rsidRPr="00B903BA" w:rsidRDefault="00ED7D85"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ED7D85" w:rsidRPr="0050035A" w:rsidRDefault="00ED7D85" w:rsidP="004D331A">
                      <w:pPr>
                        <w:spacing w:after="0"/>
                        <w:rPr>
                          <w:color w:val="00A3E0" w:themeColor="accent1"/>
                          <w:sz w:val="16"/>
                          <w:szCs w:val="16"/>
                        </w:rPr>
                      </w:pPr>
                      <w:r w:rsidRPr="0050035A">
                        <w:rPr>
                          <w:color w:val="00A3E0" w:themeColor="accent1"/>
                          <w:sz w:val="16"/>
                          <w:szCs w:val="16"/>
                        </w:rPr>
                        <w:t>BTW NL8062.30.277B01</w:t>
                      </w:r>
                    </w:p>
                    <w:p w:rsidR="00ED7D85" w:rsidRPr="00B903BA" w:rsidRDefault="00ED7D85"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ED7D85" w:rsidRPr="0050035A" w:rsidRDefault="00ED7D85" w:rsidP="004D331A">
                      <w:pPr>
                        <w:spacing w:after="0"/>
                        <w:rPr>
                          <w:color w:val="00A3E0" w:themeColor="accent1"/>
                          <w:sz w:val="16"/>
                          <w:szCs w:val="16"/>
                          <w:lang w:val="en-US"/>
                        </w:rPr>
                      </w:pPr>
                      <w:r w:rsidRPr="0050035A">
                        <w:rPr>
                          <w:color w:val="00A3E0" w:themeColor="accent1"/>
                          <w:sz w:val="16"/>
                          <w:szCs w:val="16"/>
                          <w:lang w:val="en-US"/>
                        </w:rPr>
                        <w:t>BIC RABONL2U</w:t>
                      </w:r>
                    </w:p>
                    <w:p w:rsidR="00ED7D85" w:rsidRPr="0050035A" w:rsidRDefault="00ED7D85" w:rsidP="004D331A">
                      <w:pPr>
                        <w:spacing w:after="0"/>
                        <w:rPr>
                          <w:color w:val="00A3E0" w:themeColor="accent1"/>
                          <w:sz w:val="16"/>
                          <w:szCs w:val="16"/>
                          <w:lang w:val="en-US"/>
                        </w:rPr>
                      </w:pPr>
                    </w:p>
                    <w:p w:rsidR="00ED7D85" w:rsidRPr="0050035A" w:rsidRDefault="00ED7D85"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ED7D85" w:rsidRPr="0050035A" w:rsidRDefault="00ED7D85"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55481E"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End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475C" w:rsidP="005238E2">
            <w:pPr>
              <w:pStyle w:val="NoSpacing"/>
            </w:pPr>
            <w:fldSimple w:instr=" DOCVARIABLE  txtTitle  \* MERGEFORMAT ">
              <w:r w:rsidR="00B903BA">
                <w:t>Titel</w:t>
              </w:r>
            </w:fldSimple>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475C" w:rsidP="005238E2">
            <w:pPr>
              <w:pStyle w:val="NoSpacing"/>
            </w:pPr>
            <w:fldSimple w:instr=" DOCVARIABLE  txtProject  \* MERGEFORMAT ">
              <w:r w:rsidR="00B903BA">
                <w:t>Project</w:t>
              </w:r>
            </w:fldSimple>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475C" w:rsidP="005238E2">
            <w:pPr>
              <w:pStyle w:val="NoSpacing"/>
            </w:pPr>
            <w:fldSimple w:instr=" DOCVARIABLE  txtVersion  \* MERGEFORMAT ">
              <w:r w:rsidR="00B903BA">
                <w:t>Versie</w:t>
              </w:r>
            </w:fldSimple>
          </w:p>
        </w:tc>
        <w:tc>
          <w:tcPr>
            <w:tcW w:w="4535" w:type="dxa"/>
          </w:tcPr>
          <w:p w:rsidR="004F0F73" w:rsidRPr="006333B1" w:rsidRDefault="0055481E"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EndPr/>
              <w:sdtContent>
                <w:r w:rsidR="006333B1" w:rsidRPr="006333B1">
                  <w:t>1.</w:t>
                </w:r>
                <w:r w:rsidR="004443FF">
                  <w:t>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475C" w:rsidP="005238E2">
            <w:pPr>
              <w:pStyle w:val="NoSpacing"/>
            </w:pPr>
            <w:fldSimple w:instr=" DOCVARIABLE  txtStatus  \* MERGEFORMAT ">
              <w:r w:rsidR="00B903BA">
                <w:t>Status</w:t>
              </w:r>
            </w:fldSimple>
          </w:p>
        </w:tc>
        <w:tc>
          <w:tcPr>
            <w:tcW w:w="4535" w:type="dxa"/>
          </w:tcPr>
          <w:p w:rsidR="004F0F73" w:rsidRPr="006333B1" w:rsidRDefault="0055481E"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6333B1" w:rsidRPr="006333B1">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475C" w:rsidP="005238E2">
            <w:pPr>
              <w:pStyle w:val="NoSpacing"/>
            </w:pPr>
            <w:fldSimple w:instr=" DOCVARIABLE  txtDate  \* MERGEFORMAT ">
              <w:r w:rsidR="00B903BA">
                <w:t>Datum</w:t>
              </w:r>
            </w:fldSimple>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06T00:00:00Z">
              <w:dateFormat w:val="d MMMM yyyy"/>
              <w:lid w:val="nl-NL"/>
              <w:storeMappedDataAs w:val="date"/>
              <w:calendar w:val="gregorian"/>
            </w:date>
          </w:sdtPr>
          <w:sdtEndPr/>
          <w:sdtContent>
            <w:tc>
              <w:tcPr>
                <w:tcW w:w="4535" w:type="dxa"/>
              </w:tcPr>
              <w:p w:rsidR="004F0F73" w:rsidRPr="006333B1" w:rsidRDefault="0050035A" w:rsidP="005238E2">
                <w:pPr>
                  <w:pStyle w:val="NoSpacing"/>
                  <w:cnfStyle w:val="000000100000" w:firstRow="0" w:lastRow="0" w:firstColumn="0" w:lastColumn="0" w:oddVBand="0" w:evenVBand="0" w:oddHBand="1" w:evenHBand="0" w:firstRowFirstColumn="0" w:firstRowLastColumn="0" w:lastRowFirstColumn="0" w:lastRowLastColumn="0"/>
                </w:pPr>
                <w:r>
                  <w:t>6</w:t>
                </w:r>
                <w:r w:rsidR="00CB2A56">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475C" w:rsidP="005238E2">
            <w:pPr>
              <w:pStyle w:val="NoSpacing"/>
            </w:pPr>
            <w:fldSimple w:instr=" DOCVARIABLE  txtFile  \* MERGEFORMAT ">
              <w:r w:rsidR="00B903BA">
                <w:t>Bestand</w:t>
              </w:r>
            </w:fldSimple>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475C" w:rsidP="005238E2">
            <w:pPr>
              <w:pStyle w:val="NoSpacing"/>
            </w:pPr>
            <w:fldSimple w:instr=" DOCVARIABLE  txtCompany  \* MERGEFORMAT ">
              <w:r w:rsidR="00B903BA">
                <w:t>Bedrijf</w:t>
              </w:r>
            </w:fldSimple>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F3475C" w:rsidP="00117EC4">
      <w:pPr>
        <w:pStyle w:val="Kop1Ongenummerd"/>
      </w:pPr>
      <w:fldSimple w:instr=" DOCVARIABLE  txtHistory  \* MERGEFORMAT ">
        <w:r w:rsidR="00B903BA">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F3475C" w:rsidP="000A3272">
            <w:pPr>
              <w:pStyle w:val="NoSpacing"/>
            </w:pPr>
            <w:fldSimple w:instr=" DOCVARIABLE  txtVersion  \* MERGEFORMAT ">
              <w:r w:rsidR="00B903BA">
                <w:t>Versie</w:t>
              </w:r>
            </w:fldSimple>
          </w:p>
        </w:tc>
        <w:tc>
          <w:tcPr>
            <w:tcW w:w="1859" w:type="dxa"/>
          </w:tcPr>
          <w:p w:rsidR="00891492" w:rsidRPr="006333B1" w:rsidRDefault="00F3475C"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891492" w:rsidRPr="006333B1" w:rsidRDefault="00F3475C"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2048" w:type="dxa"/>
          </w:tcPr>
          <w:p w:rsidR="00891492" w:rsidRPr="006333B1" w:rsidRDefault="00F3475C"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B903BA">
                <w:t>Auteur</w:t>
              </w:r>
            </w:fldSimple>
          </w:p>
        </w:tc>
        <w:tc>
          <w:tcPr>
            <w:tcW w:w="2870" w:type="dxa"/>
          </w:tcPr>
          <w:p w:rsidR="00891492" w:rsidRPr="006333B1" w:rsidRDefault="00F3475C"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B903BA">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05/02/2019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bl>
    <w:p w:rsidR="00891492" w:rsidRPr="006333B1" w:rsidRDefault="00891492" w:rsidP="00891492"/>
    <w:p w:rsidR="00891492" w:rsidRPr="006333B1" w:rsidRDefault="00F3475C" w:rsidP="00891492">
      <w:pPr>
        <w:pStyle w:val="Kop1Ongenummerd"/>
      </w:pPr>
      <w:fldSimple w:instr=" DOCVARIABLE  txtDistribution  \* MERGEFORMAT ">
        <w:r w:rsidR="00B903BA">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F3475C" w:rsidP="00A67EED">
            <w:pPr>
              <w:pStyle w:val="NoSpacing"/>
            </w:pPr>
            <w:fldSimple w:instr=" DOCVARIABLE  txtVersion  \* MERGEFORMAT ">
              <w:r w:rsidR="00B903BA">
                <w:t>Versie</w:t>
              </w:r>
            </w:fldSimple>
          </w:p>
        </w:tc>
        <w:tc>
          <w:tcPr>
            <w:tcW w:w="1859" w:type="dxa"/>
          </w:tcPr>
          <w:p w:rsidR="00A67EED" w:rsidRPr="006333B1" w:rsidRDefault="00F3475C"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A67EED" w:rsidRPr="006333B1" w:rsidRDefault="00F3475C"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4918" w:type="dxa"/>
          </w:tcPr>
          <w:p w:rsidR="00A67EED" w:rsidRPr="006333B1" w:rsidRDefault="00F3475C"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B903BA">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ED7D85" w:rsidRPr="00B903BA" w:rsidRDefault="00ED7D85" w:rsidP="00891492">
                            <w:pPr>
                              <w:rPr>
                                <w:b/>
                                <w:color w:val="003865" w:themeColor="text2"/>
                              </w:rPr>
                            </w:pPr>
                            <w:r w:rsidRPr="00B903BA">
                              <w:rPr>
                                <w:b/>
                                <w:color w:val="003865" w:themeColor="text2"/>
                              </w:rPr>
                              <w:t>© Info Support B.V., Veenendaal 2019</w:t>
                            </w:r>
                          </w:p>
                          <w:p w:rsidR="00ED7D85" w:rsidRPr="00B903BA" w:rsidRDefault="00ED7D85" w:rsidP="00891492">
                            <w:pPr>
                              <w:rPr>
                                <w:b/>
                                <w:color w:val="003865" w:themeColor="text2"/>
                              </w:rPr>
                            </w:pPr>
                          </w:p>
                          <w:p w:rsidR="00ED7D85" w:rsidRPr="00B903BA" w:rsidRDefault="00ED7D85"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ED7D85" w:rsidRPr="00B903BA" w:rsidRDefault="00ED7D85" w:rsidP="00891492">
                            <w:pPr>
                              <w:rPr>
                                <w:b/>
                                <w:color w:val="003865" w:themeColor="text2"/>
                              </w:rPr>
                            </w:pPr>
                          </w:p>
                          <w:p w:rsidR="00ED7D85" w:rsidRPr="00B903BA" w:rsidRDefault="00ED7D85"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ED7D85" w:rsidRPr="00B903BA" w:rsidRDefault="00ED7D85" w:rsidP="00891492">
                            <w:pPr>
                              <w:rPr>
                                <w:b/>
                                <w:color w:val="003865" w:themeColor="text2"/>
                                <w:lang w:val="en-US"/>
                              </w:rPr>
                            </w:pPr>
                          </w:p>
                          <w:p w:rsidR="00ED7D85" w:rsidRPr="00B8704B" w:rsidRDefault="00ED7D85"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ED7D85" w:rsidRPr="00B903BA" w:rsidRDefault="00ED7D85" w:rsidP="00891492">
                      <w:pPr>
                        <w:rPr>
                          <w:b/>
                          <w:color w:val="003865" w:themeColor="text2"/>
                        </w:rPr>
                      </w:pPr>
                      <w:r w:rsidRPr="00B903BA">
                        <w:rPr>
                          <w:b/>
                          <w:color w:val="003865" w:themeColor="text2"/>
                        </w:rPr>
                        <w:t>© Info Support B.V., Veenendaal 2019</w:t>
                      </w:r>
                    </w:p>
                    <w:p w:rsidR="00ED7D85" w:rsidRPr="00B903BA" w:rsidRDefault="00ED7D85" w:rsidP="00891492">
                      <w:pPr>
                        <w:rPr>
                          <w:b/>
                          <w:color w:val="003865" w:themeColor="text2"/>
                        </w:rPr>
                      </w:pPr>
                    </w:p>
                    <w:p w:rsidR="00ED7D85" w:rsidRPr="00B903BA" w:rsidRDefault="00ED7D85"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ED7D85" w:rsidRPr="00B903BA" w:rsidRDefault="00ED7D85" w:rsidP="00891492">
                      <w:pPr>
                        <w:rPr>
                          <w:b/>
                          <w:color w:val="003865" w:themeColor="text2"/>
                        </w:rPr>
                      </w:pPr>
                    </w:p>
                    <w:p w:rsidR="00ED7D85" w:rsidRPr="00B903BA" w:rsidRDefault="00ED7D85"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ED7D85" w:rsidRPr="00B903BA" w:rsidRDefault="00ED7D85" w:rsidP="00891492">
                      <w:pPr>
                        <w:rPr>
                          <w:b/>
                          <w:color w:val="003865" w:themeColor="text2"/>
                          <w:lang w:val="en-US"/>
                        </w:rPr>
                      </w:pPr>
                    </w:p>
                    <w:p w:rsidR="00ED7D85" w:rsidRPr="00B8704B" w:rsidRDefault="00ED7D85"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353387"/>
      <w:r w:rsidRPr="001D7BE4">
        <w:rPr>
          <w:rStyle w:val="Veldnaam"/>
          <w:b/>
        </w:rPr>
        <w:lastRenderedPageBreak/>
        <w:t>Inleiding</w:t>
      </w:r>
      <w:bookmarkEnd w:id="0"/>
    </w:p>
    <w:p w:rsidR="00DE720C" w:rsidRDefault="00DE720C" w:rsidP="00DE720C">
      <w:r>
        <w:t xml:space="preserve">Dit plan van aanpak is geschreven ter voorbereiding op de afstudeeropdracht welke luidt: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hier geen onduidelijkheid over is.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t xml:space="preserve"> van de </w:t>
      </w:r>
      <w:proofErr w:type="spellStart"/>
      <w:r>
        <w:t>Fontys</w:t>
      </w:r>
      <w:proofErr w:type="spellEnd"/>
      <w:r>
        <w:t xml:space="preserve">. </w:t>
      </w:r>
    </w:p>
    <w:p w:rsidR="00D64C2B" w:rsidRDefault="00D64C2B" w:rsidP="00DE720C">
      <w:r>
        <w:t>Korte inleiding van de opdracht beschreven door de opdrachtgever:</w:t>
      </w:r>
    </w:p>
    <w:p w:rsidR="00D64C2B" w:rsidRPr="00D64C2B" w:rsidRDefault="00D64C2B" w:rsidP="00D64C2B">
      <w:pPr>
        <w:spacing w:before="100" w:beforeAutospacing="1" w:after="100" w:afterAutospacing="1"/>
      </w:pPr>
      <w:r w:rsidRPr="00D64C2B">
        <w:t xml:space="preserve">Om bezoekers een optimale beleving te geven, heeft </w:t>
      </w:r>
      <w:proofErr w:type="spellStart"/>
      <w:r w:rsidRPr="00D64C2B">
        <w:t>Paaspop</w:t>
      </w:r>
      <w:proofErr w:type="spellEnd"/>
      <w:r w:rsidRPr="00D64C2B">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t>s</w:t>
      </w:r>
      <w:r w:rsidRPr="00D64C2B">
        <w:t>stromen beter kan sturen en de beleving en het gemak van de bezoeker wordt vergroot. Hierdoor staan z</w:t>
      </w:r>
      <w:r w:rsidR="00F71A54">
        <w:t>e</w:t>
      </w:r>
      <w:r w:rsidRPr="00D64C2B">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353388"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E90F6F"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353387" w:history="1">
            <w:r w:rsidR="00E90F6F" w:rsidRPr="00CB1A53">
              <w:rPr>
                <w:rStyle w:val="Hyperlink"/>
              </w:rPr>
              <w:t>1.</w:t>
            </w:r>
            <w:r w:rsidR="00E90F6F">
              <w:rPr>
                <w:b w:val="0"/>
                <w:color w:val="auto"/>
                <w:sz w:val="22"/>
                <w:lang w:val="nl-NL"/>
              </w:rPr>
              <w:tab/>
            </w:r>
            <w:r w:rsidR="00E90F6F" w:rsidRPr="00CB1A53">
              <w:rPr>
                <w:rStyle w:val="Hyperlink"/>
              </w:rPr>
              <w:t>Inleiding</w:t>
            </w:r>
            <w:r w:rsidR="00E90F6F">
              <w:rPr>
                <w:webHidden/>
              </w:rPr>
              <w:tab/>
            </w:r>
            <w:r w:rsidR="00E90F6F">
              <w:rPr>
                <w:webHidden/>
              </w:rPr>
              <w:fldChar w:fldCharType="begin"/>
            </w:r>
            <w:r w:rsidR="00E90F6F">
              <w:rPr>
                <w:webHidden/>
              </w:rPr>
              <w:instrText xml:space="preserve"> PAGEREF _Toc353387 \h </w:instrText>
            </w:r>
            <w:r w:rsidR="00E90F6F">
              <w:rPr>
                <w:webHidden/>
              </w:rPr>
            </w:r>
            <w:r w:rsidR="00E90F6F">
              <w:rPr>
                <w:webHidden/>
              </w:rPr>
              <w:fldChar w:fldCharType="separate"/>
            </w:r>
            <w:r w:rsidR="00E90F6F">
              <w:rPr>
                <w:webHidden/>
              </w:rPr>
              <w:t>3</w:t>
            </w:r>
            <w:r w:rsidR="00E90F6F">
              <w:rPr>
                <w:webHidden/>
              </w:rPr>
              <w:fldChar w:fldCharType="end"/>
            </w:r>
          </w:hyperlink>
        </w:p>
        <w:p w:rsidR="00E90F6F" w:rsidRDefault="0055481E">
          <w:pPr>
            <w:pStyle w:val="TOC1"/>
            <w:rPr>
              <w:b w:val="0"/>
              <w:color w:val="auto"/>
              <w:sz w:val="22"/>
              <w:lang w:val="nl-NL"/>
            </w:rPr>
          </w:pPr>
          <w:hyperlink w:anchor="_Toc353388" w:history="1">
            <w:r w:rsidR="00E90F6F" w:rsidRPr="00CB1A53">
              <w:rPr>
                <w:rStyle w:val="Hyperlink"/>
              </w:rPr>
              <w:t>Inhoudsopgave</w:t>
            </w:r>
            <w:r w:rsidR="00E90F6F">
              <w:rPr>
                <w:webHidden/>
              </w:rPr>
              <w:tab/>
            </w:r>
            <w:r w:rsidR="00E90F6F">
              <w:rPr>
                <w:webHidden/>
              </w:rPr>
              <w:fldChar w:fldCharType="begin"/>
            </w:r>
            <w:r w:rsidR="00E90F6F">
              <w:rPr>
                <w:webHidden/>
              </w:rPr>
              <w:instrText xml:space="preserve"> PAGEREF _Toc353388 \h </w:instrText>
            </w:r>
            <w:r w:rsidR="00E90F6F">
              <w:rPr>
                <w:webHidden/>
              </w:rPr>
            </w:r>
            <w:r w:rsidR="00E90F6F">
              <w:rPr>
                <w:webHidden/>
              </w:rPr>
              <w:fldChar w:fldCharType="separate"/>
            </w:r>
            <w:r w:rsidR="00E90F6F">
              <w:rPr>
                <w:webHidden/>
              </w:rPr>
              <w:t>4</w:t>
            </w:r>
            <w:r w:rsidR="00E90F6F">
              <w:rPr>
                <w:webHidden/>
              </w:rPr>
              <w:fldChar w:fldCharType="end"/>
            </w:r>
          </w:hyperlink>
        </w:p>
        <w:p w:rsidR="00E90F6F" w:rsidRDefault="0055481E">
          <w:pPr>
            <w:pStyle w:val="TOC1"/>
            <w:rPr>
              <w:b w:val="0"/>
              <w:color w:val="auto"/>
              <w:sz w:val="22"/>
              <w:lang w:val="nl-NL"/>
            </w:rPr>
          </w:pPr>
          <w:hyperlink w:anchor="_Toc353389" w:history="1">
            <w:r w:rsidR="00E90F6F" w:rsidRPr="00CB1A53">
              <w:rPr>
                <w:rStyle w:val="Hyperlink"/>
              </w:rPr>
              <w:t>2.</w:t>
            </w:r>
            <w:r w:rsidR="00E90F6F">
              <w:rPr>
                <w:b w:val="0"/>
                <w:color w:val="auto"/>
                <w:sz w:val="22"/>
                <w:lang w:val="nl-NL"/>
              </w:rPr>
              <w:tab/>
            </w:r>
            <w:r w:rsidR="00E90F6F" w:rsidRPr="00CB1A53">
              <w:rPr>
                <w:rStyle w:val="Hyperlink"/>
              </w:rPr>
              <w:t>Tabellen</w:t>
            </w:r>
            <w:r w:rsidR="00E90F6F">
              <w:rPr>
                <w:webHidden/>
              </w:rPr>
              <w:tab/>
            </w:r>
            <w:r w:rsidR="00E90F6F">
              <w:rPr>
                <w:webHidden/>
              </w:rPr>
              <w:fldChar w:fldCharType="begin"/>
            </w:r>
            <w:r w:rsidR="00E90F6F">
              <w:rPr>
                <w:webHidden/>
              </w:rPr>
              <w:instrText xml:space="preserve"> PAGEREF _Toc353389 \h </w:instrText>
            </w:r>
            <w:r w:rsidR="00E90F6F">
              <w:rPr>
                <w:webHidden/>
              </w:rPr>
            </w:r>
            <w:r w:rsidR="00E90F6F">
              <w:rPr>
                <w:webHidden/>
              </w:rPr>
              <w:fldChar w:fldCharType="separate"/>
            </w:r>
            <w:r w:rsidR="00E90F6F">
              <w:rPr>
                <w:webHidden/>
              </w:rPr>
              <w:t>6</w:t>
            </w:r>
            <w:r w:rsidR="00E90F6F">
              <w:rPr>
                <w:webHidden/>
              </w:rPr>
              <w:fldChar w:fldCharType="end"/>
            </w:r>
          </w:hyperlink>
        </w:p>
        <w:p w:rsidR="00E90F6F" w:rsidRDefault="0055481E">
          <w:pPr>
            <w:pStyle w:val="TOC1"/>
            <w:rPr>
              <w:b w:val="0"/>
              <w:color w:val="auto"/>
              <w:sz w:val="22"/>
              <w:lang w:val="nl-NL"/>
            </w:rPr>
          </w:pPr>
          <w:hyperlink w:anchor="_Toc353390" w:history="1">
            <w:r w:rsidR="00E90F6F" w:rsidRPr="00CB1A53">
              <w:rPr>
                <w:rStyle w:val="Hyperlink"/>
              </w:rPr>
              <w:t>3.</w:t>
            </w:r>
            <w:r w:rsidR="00E90F6F">
              <w:rPr>
                <w:b w:val="0"/>
                <w:color w:val="auto"/>
                <w:sz w:val="22"/>
                <w:lang w:val="nl-NL"/>
              </w:rPr>
              <w:tab/>
            </w:r>
            <w:r w:rsidR="00E90F6F" w:rsidRPr="00CB1A53">
              <w:rPr>
                <w:rStyle w:val="Hyperlink"/>
              </w:rPr>
              <w:t>Figuren</w:t>
            </w:r>
            <w:r w:rsidR="00E90F6F">
              <w:rPr>
                <w:webHidden/>
              </w:rPr>
              <w:tab/>
            </w:r>
            <w:r w:rsidR="00E90F6F">
              <w:rPr>
                <w:webHidden/>
              </w:rPr>
              <w:fldChar w:fldCharType="begin"/>
            </w:r>
            <w:r w:rsidR="00E90F6F">
              <w:rPr>
                <w:webHidden/>
              </w:rPr>
              <w:instrText xml:space="preserve"> PAGEREF _Toc353390 \h </w:instrText>
            </w:r>
            <w:r w:rsidR="00E90F6F">
              <w:rPr>
                <w:webHidden/>
              </w:rPr>
            </w:r>
            <w:r w:rsidR="00E90F6F">
              <w:rPr>
                <w:webHidden/>
              </w:rPr>
              <w:fldChar w:fldCharType="separate"/>
            </w:r>
            <w:r w:rsidR="00E90F6F">
              <w:rPr>
                <w:webHidden/>
              </w:rPr>
              <w:t>7</w:t>
            </w:r>
            <w:r w:rsidR="00E90F6F">
              <w:rPr>
                <w:webHidden/>
              </w:rPr>
              <w:fldChar w:fldCharType="end"/>
            </w:r>
          </w:hyperlink>
        </w:p>
        <w:p w:rsidR="00E90F6F" w:rsidRDefault="0055481E">
          <w:pPr>
            <w:pStyle w:val="TOC1"/>
            <w:rPr>
              <w:b w:val="0"/>
              <w:color w:val="auto"/>
              <w:sz w:val="22"/>
              <w:lang w:val="nl-NL"/>
            </w:rPr>
          </w:pPr>
          <w:hyperlink w:anchor="_Toc353391" w:history="1">
            <w:r w:rsidR="00E90F6F" w:rsidRPr="00CB1A53">
              <w:rPr>
                <w:rStyle w:val="Hyperlink"/>
              </w:rPr>
              <w:t>4.</w:t>
            </w:r>
            <w:r w:rsidR="00E90F6F">
              <w:rPr>
                <w:b w:val="0"/>
                <w:color w:val="auto"/>
                <w:sz w:val="22"/>
                <w:lang w:val="nl-NL"/>
              </w:rPr>
              <w:tab/>
            </w:r>
            <w:r w:rsidR="00E90F6F" w:rsidRPr="00CB1A53">
              <w:rPr>
                <w:rStyle w:val="Hyperlink"/>
              </w:rPr>
              <w:t>Projectopdracht</w:t>
            </w:r>
            <w:r w:rsidR="00E90F6F">
              <w:rPr>
                <w:webHidden/>
              </w:rPr>
              <w:tab/>
            </w:r>
            <w:r w:rsidR="00E90F6F">
              <w:rPr>
                <w:webHidden/>
              </w:rPr>
              <w:fldChar w:fldCharType="begin"/>
            </w:r>
            <w:r w:rsidR="00E90F6F">
              <w:rPr>
                <w:webHidden/>
              </w:rPr>
              <w:instrText xml:space="preserve"> PAGEREF _Toc353391 \h </w:instrText>
            </w:r>
            <w:r w:rsidR="00E90F6F">
              <w:rPr>
                <w:webHidden/>
              </w:rPr>
            </w:r>
            <w:r w:rsidR="00E90F6F">
              <w:rPr>
                <w:webHidden/>
              </w:rPr>
              <w:fldChar w:fldCharType="separate"/>
            </w:r>
            <w:r w:rsidR="00E90F6F">
              <w:rPr>
                <w:webHidden/>
              </w:rPr>
              <w:t>8</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392" w:history="1">
            <w:r w:rsidR="00E90F6F" w:rsidRPr="00CB1A53">
              <w:rPr>
                <w:rStyle w:val="Hyperlink"/>
              </w:rPr>
              <w:t>4.1</w:t>
            </w:r>
            <w:r w:rsidR="00E90F6F">
              <w:rPr>
                <w:rFonts w:eastAsiaTheme="minorEastAsia"/>
                <w:color w:val="auto"/>
                <w:sz w:val="22"/>
                <w:szCs w:val="22"/>
                <w:lang w:val="nl-NL" w:eastAsia="nl-NL"/>
              </w:rPr>
              <w:tab/>
            </w:r>
            <w:r w:rsidR="00E90F6F" w:rsidRPr="00CB1A53">
              <w:rPr>
                <w:rStyle w:val="Hyperlink"/>
              </w:rPr>
              <w:t>Opdrachtgever en opdrachtnemer</w:t>
            </w:r>
            <w:r w:rsidR="00E90F6F">
              <w:rPr>
                <w:webHidden/>
              </w:rPr>
              <w:tab/>
            </w:r>
            <w:r w:rsidR="00E90F6F">
              <w:rPr>
                <w:webHidden/>
              </w:rPr>
              <w:fldChar w:fldCharType="begin"/>
            </w:r>
            <w:r w:rsidR="00E90F6F">
              <w:rPr>
                <w:webHidden/>
              </w:rPr>
              <w:instrText xml:space="preserve"> PAGEREF _Toc353392 \h </w:instrText>
            </w:r>
            <w:r w:rsidR="00E90F6F">
              <w:rPr>
                <w:webHidden/>
              </w:rPr>
            </w:r>
            <w:r w:rsidR="00E90F6F">
              <w:rPr>
                <w:webHidden/>
              </w:rPr>
              <w:fldChar w:fldCharType="separate"/>
            </w:r>
            <w:r w:rsidR="00E90F6F">
              <w:rPr>
                <w:webHidden/>
              </w:rPr>
              <w:t>8</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393" w:history="1">
            <w:r w:rsidR="00E90F6F" w:rsidRPr="00CB1A53">
              <w:rPr>
                <w:rStyle w:val="Hyperlink"/>
              </w:rPr>
              <w:t>4.2</w:t>
            </w:r>
            <w:r w:rsidR="00E90F6F">
              <w:rPr>
                <w:rFonts w:eastAsiaTheme="minorEastAsia"/>
                <w:color w:val="auto"/>
                <w:sz w:val="22"/>
                <w:szCs w:val="22"/>
                <w:lang w:val="nl-NL" w:eastAsia="nl-NL"/>
              </w:rPr>
              <w:tab/>
            </w:r>
            <w:r w:rsidR="00E90F6F" w:rsidRPr="00CB1A53">
              <w:rPr>
                <w:rStyle w:val="Hyperlink"/>
              </w:rPr>
              <w:t>Opdrachtdefinitie</w:t>
            </w:r>
            <w:r w:rsidR="00E90F6F">
              <w:rPr>
                <w:webHidden/>
              </w:rPr>
              <w:tab/>
            </w:r>
            <w:r w:rsidR="00E90F6F">
              <w:rPr>
                <w:webHidden/>
              </w:rPr>
              <w:fldChar w:fldCharType="begin"/>
            </w:r>
            <w:r w:rsidR="00E90F6F">
              <w:rPr>
                <w:webHidden/>
              </w:rPr>
              <w:instrText xml:space="preserve"> PAGEREF _Toc353393 \h </w:instrText>
            </w:r>
            <w:r w:rsidR="00E90F6F">
              <w:rPr>
                <w:webHidden/>
              </w:rPr>
            </w:r>
            <w:r w:rsidR="00E90F6F">
              <w:rPr>
                <w:webHidden/>
              </w:rPr>
              <w:fldChar w:fldCharType="separate"/>
            </w:r>
            <w:r w:rsidR="00E90F6F">
              <w:rPr>
                <w:webHidden/>
              </w:rPr>
              <w:t>8</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394" w:history="1">
            <w:r w:rsidR="00E90F6F" w:rsidRPr="00CB1A53">
              <w:rPr>
                <w:rStyle w:val="Hyperlink"/>
              </w:rPr>
              <w:t>4.3</w:t>
            </w:r>
            <w:r w:rsidR="00E90F6F">
              <w:rPr>
                <w:rFonts w:eastAsiaTheme="minorEastAsia"/>
                <w:color w:val="auto"/>
                <w:sz w:val="22"/>
                <w:szCs w:val="22"/>
                <w:lang w:val="nl-NL" w:eastAsia="nl-NL"/>
              </w:rPr>
              <w:tab/>
            </w:r>
            <w:r w:rsidR="00E90F6F" w:rsidRPr="00CB1A53">
              <w:rPr>
                <w:rStyle w:val="Hyperlink"/>
              </w:rPr>
              <w:t>Afbakening</w:t>
            </w:r>
            <w:r w:rsidR="00E90F6F">
              <w:rPr>
                <w:webHidden/>
              </w:rPr>
              <w:tab/>
            </w:r>
            <w:r w:rsidR="00E90F6F">
              <w:rPr>
                <w:webHidden/>
              </w:rPr>
              <w:fldChar w:fldCharType="begin"/>
            </w:r>
            <w:r w:rsidR="00E90F6F">
              <w:rPr>
                <w:webHidden/>
              </w:rPr>
              <w:instrText xml:space="preserve"> PAGEREF _Toc353394 \h </w:instrText>
            </w:r>
            <w:r w:rsidR="00E90F6F">
              <w:rPr>
                <w:webHidden/>
              </w:rPr>
            </w:r>
            <w:r w:rsidR="00E90F6F">
              <w:rPr>
                <w:webHidden/>
              </w:rPr>
              <w:fldChar w:fldCharType="separate"/>
            </w:r>
            <w:r w:rsidR="00E90F6F">
              <w:rPr>
                <w:webHidden/>
              </w:rPr>
              <w:t>9</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395" w:history="1">
            <w:r w:rsidR="00E90F6F" w:rsidRPr="00CB1A53">
              <w:rPr>
                <w:rStyle w:val="Hyperlink"/>
              </w:rPr>
              <w:t>4.4</w:t>
            </w:r>
            <w:r w:rsidR="00E90F6F">
              <w:rPr>
                <w:rFonts w:eastAsiaTheme="minorEastAsia"/>
                <w:color w:val="auto"/>
                <w:sz w:val="22"/>
                <w:szCs w:val="22"/>
                <w:lang w:val="nl-NL" w:eastAsia="nl-NL"/>
              </w:rPr>
              <w:tab/>
            </w:r>
            <w:r w:rsidR="00E90F6F" w:rsidRPr="00CB1A53">
              <w:rPr>
                <w:rStyle w:val="Hyperlink"/>
              </w:rPr>
              <w:t>Afhankelijkheden</w:t>
            </w:r>
            <w:r w:rsidR="00E90F6F">
              <w:rPr>
                <w:webHidden/>
              </w:rPr>
              <w:tab/>
            </w:r>
            <w:r w:rsidR="00E90F6F">
              <w:rPr>
                <w:webHidden/>
              </w:rPr>
              <w:fldChar w:fldCharType="begin"/>
            </w:r>
            <w:r w:rsidR="00E90F6F">
              <w:rPr>
                <w:webHidden/>
              </w:rPr>
              <w:instrText xml:space="preserve"> PAGEREF _Toc353395 \h </w:instrText>
            </w:r>
            <w:r w:rsidR="00E90F6F">
              <w:rPr>
                <w:webHidden/>
              </w:rPr>
            </w:r>
            <w:r w:rsidR="00E90F6F">
              <w:rPr>
                <w:webHidden/>
              </w:rPr>
              <w:fldChar w:fldCharType="separate"/>
            </w:r>
            <w:r w:rsidR="00E90F6F">
              <w:rPr>
                <w:webHidden/>
              </w:rPr>
              <w:t>9</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396" w:history="1">
            <w:r w:rsidR="00E90F6F" w:rsidRPr="00CB1A53">
              <w:rPr>
                <w:rStyle w:val="Hyperlink"/>
              </w:rPr>
              <w:t>4.5</w:t>
            </w:r>
            <w:r w:rsidR="00E90F6F">
              <w:rPr>
                <w:rFonts w:eastAsiaTheme="minorEastAsia"/>
                <w:color w:val="auto"/>
                <w:sz w:val="22"/>
                <w:szCs w:val="22"/>
                <w:lang w:val="nl-NL" w:eastAsia="nl-NL"/>
              </w:rPr>
              <w:tab/>
            </w:r>
            <w:r w:rsidR="00E90F6F" w:rsidRPr="00CB1A53">
              <w:rPr>
                <w:rStyle w:val="Hyperlink"/>
              </w:rPr>
              <w:t>Randvoorwaarden</w:t>
            </w:r>
            <w:r w:rsidR="00E90F6F">
              <w:rPr>
                <w:webHidden/>
              </w:rPr>
              <w:tab/>
            </w:r>
            <w:r w:rsidR="00E90F6F">
              <w:rPr>
                <w:webHidden/>
              </w:rPr>
              <w:fldChar w:fldCharType="begin"/>
            </w:r>
            <w:r w:rsidR="00E90F6F">
              <w:rPr>
                <w:webHidden/>
              </w:rPr>
              <w:instrText xml:space="preserve"> PAGEREF _Toc353396 \h </w:instrText>
            </w:r>
            <w:r w:rsidR="00E90F6F">
              <w:rPr>
                <w:webHidden/>
              </w:rPr>
            </w:r>
            <w:r w:rsidR="00E90F6F">
              <w:rPr>
                <w:webHidden/>
              </w:rPr>
              <w:fldChar w:fldCharType="separate"/>
            </w:r>
            <w:r w:rsidR="00E90F6F">
              <w:rPr>
                <w:webHidden/>
              </w:rPr>
              <w:t>10</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397" w:history="1">
            <w:r w:rsidR="00E90F6F" w:rsidRPr="00CB1A53">
              <w:rPr>
                <w:rStyle w:val="Hyperlink"/>
              </w:rPr>
              <w:t>4.6</w:t>
            </w:r>
            <w:r w:rsidR="00E90F6F">
              <w:rPr>
                <w:rFonts w:eastAsiaTheme="minorEastAsia"/>
                <w:color w:val="auto"/>
                <w:sz w:val="22"/>
                <w:szCs w:val="22"/>
                <w:lang w:val="nl-NL" w:eastAsia="nl-NL"/>
              </w:rPr>
              <w:tab/>
            </w:r>
            <w:r w:rsidR="00E90F6F" w:rsidRPr="00CB1A53">
              <w:rPr>
                <w:rStyle w:val="Hyperlink"/>
              </w:rPr>
              <w:t>Onderzoeksvragen</w:t>
            </w:r>
            <w:r w:rsidR="00E90F6F">
              <w:rPr>
                <w:webHidden/>
              </w:rPr>
              <w:tab/>
            </w:r>
            <w:r w:rsidR="00E90F6F">
              <w:rPr>
                <w:webHidden/>
              </w:rPr>
              <w:fldChar w:fldCharType="begin"/>
            </w:r>
            <w:r w:rsidR="00E90F6F">
              <w:rPr>
                <w:webHidden/>
              </w:rPr>
              <w:instrText xml:space="preserve"> PAGEREF _Toc353397 \h </w:instrText>
            </w:r>
            <w:r w:rsidR="00E90F6F">
              <w:rPr>
                <w:webHidden/>
              </w:rPr>
            </w:r>
            <w:r w:rsidR="00E90F6F">
              <w:rPr>
                <w:webHidden/>
              </w:rPr>
              <w:fldChar w:fldCharType="separate"/>
            </w:r>
            <w:r w:rsidR="00E90F6F">
              <w:rPr>
                <w:webHidden/>
              </w:rPr>
              <w:t>10</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398" w:history="1">
            <w:r w:rsidR="00E90F6F" w:rsidRPr="00CB1A53">
              <w:rPr>
                <w:rStyle w:val="Hyperlink"/>
              </w:rPr>
              <w:t>4.7</w:t>
            </w:r>
            <w:r w:rsidR="00E90F6F">
              <w:rPr>
                <w:rFonts w:eastAsiaTheme="minorEastAsia"/>
                <w:color w:val="auto"/>
                <w:sz w:val="22"/>
                <w:szCs w:val="22"/>
                <w:lang w:val="nl-NL" w:eastAsia="nl-NL"/>
              </w:rPr>
              <w:tab/>
            </w:r>
            <w:r w:rsidR="00E90F6F" w:rsidRPr="00CB1A53">
              <w:rPr>
                <w:rStyle w:val="Hyperlink"/>
              </w:rPr>
              <w:t>Eindproducten / opleveringen</w:t>
            </w:r>
            <w:r w:rsidR="00E90F6F">
              <w:rPr>
                <w:webHidden/>
              </w:rPr>
              <w:tab/>
            </w:r>
            <w:r w:rsidR="00E90F6F">
              <w:rPr>
                <w:webHidden/>
              </w:rPr>
              <w:fldChar w:fldCharType="begin"/>
            </w:r>
            <w:r w:rsidR="00E90F6F">
              <w:rPr>
                <w:webHidden/>
              </w:rPr>
              <w:instrText xml:space="preserve"> PAGEREF _Toc353398 \h </w:instrText>
            </w:r>
            <w:r w:rsidR="00E90F6F">
              <w:rPr>
                <w:webHidden/>
              </w:rPr>
            </w:r>
            <w:r w:rsidR="00E90F6F">
              <w:rPr>
                <w:webHidden/>
              </w:rPr>
              <w:fldChar w:fldCharType="separate"/>
            </w:r>
            <w:r w:rsidR="00E90F6F">
              <w:rPr>
                <w:webHidden/>
              </w:rPr>
              <w:t>11</w:t>
            </w:r>
            <w:r w:rsidR="00E90F6F">
              <w:rPr>
                <w:webHidden/>
              </w:rPr>
              <w:fldChar w:fldCharType="end"/>
            </w:r>
          </w:hyperlink>
        </w:p>
        <w:p w:rsidR="00E90F6F" w:rsidRDefault="0055481E">
          <w:pPr>
            <w:pStyle w:val="TOC3"/>
            <w:tabs>
              <w:tab w:val="left" w:pos="1985"/>
            </w:tabs>
            <w:rPr>
              <w:rFonts w:eastAsiaTheme="minorEastAsia"/>
              <w:color w:val="auto"/>
              <w:sz w:val="22"/>
              <w:szCs w:val="22"/>
              <w:lang w:val="nl-NL" w:eastAsia="nl-NL"/>
            </w:rPr>
          </w:pPr>
          <w:hyperlink w:anchor="_Toc353399" w:history="1">
            <w:r w:rsidR="00E90F6F" w:rsidRPr="00CB1A53">
              <w:rPr>
                <w:rStyle w:val="Hyperlink"/>
              </w:rPr>
              <w:t>4.7.1</w:t>
            </w:r>
            <w:r w:rsidR="00E90F6F">
              <w:rPr>
                <w:rFonts w:eastAsiaTheme="minorEastAsia"/>
                <w:color w:val="auto"/>
                <w:sz w:val="22"/>
                <w:szCs w:val="22"/>
                <w:lang w:val="nl-NL" w:eastAsia="nl-NL"/>
              </w:rPr>
              <w:tab/>
            </w:r>
            <w:r w:rsidR="00E90F6F" w:rsidRPr="00CB1A53">
              <w:rPr>
                <w:rStyle w:val="Hyperlink"/>
              </w:rPr>
              <w:t>Product Breakdown Structure</w:t>
            </w:r>
            <w:r w:rsidR="00E90F6F">
              <w:rPr>
                <w:webHidden/>
              </w:rPr>
              <w:tab/>
            </w:r>
            <w:r w:rsidR="00E90F6F">
              <w:rPr>
                <w:webHidden/>
              </w:rPr>
              <w:fldChar w:fldCharType="begin"/>
            </w:r>
            <w:r w:rsidR="00E90F6F">
              <w:rPr>
                <w:webHidden/>
              </w:rPr>
              <w:instrText xml:space="preserve"> PAGEREF _Toc353399 \h </w:instrText>
            </w:r>
            <w:r w:rsidR="00E90F6F">
              <w:rPr>
                <w:webHidden/>
              </w:rPr>
            </w:r>
            <w:r w:rsidR="00E90F6F">
              <w:rPr>
                <w:webHidden/>
              </w:rPr>
              <w:fldChar w:fldCharType="separate"/>
            </w:r>
            <w:r w:rsidR="00E90F6F">
              <w:rPr>
                <w:webHidden/>
              </w:rPr>
              <w:t>11</w:t>
            </w:r>
            <w:r w:rsidR="00E90F6F">
              <w:rPr>
                <w:webHidden/>
              </w:rPr>
              <w:fldChar w:fldCharType="end"/>
            </w:r>
          </w:hyperlink>
        </w:p>
        <w:p w:rsidR="00E90F6F" w:rsidRDefault="0055481E">
          <w:pPr>
            <w:pStyle w:val="TOC3"/>
            <w:tabs>
              <w:tab w:val="left" w:pos="1985"/>
            </w:tabs>
            <w:rPr>
              <w:rFonts w:eastAsiaTheme="minorEastAsia"/>
              <w:color w:val="auto"/>
              <w:sz w:val="22"/>
              <w:szCs w:val="22"/>
              <w:lang w:val="nl-NL" w:eastAsia="nl-NL"/>
            </w:rPr>
          </w:pPr>
          <w:hyperlink w:anchor="_Toc353400" w:history="1">
            <w:r w:rsidR="00E90F6F" w:rsidRPr="00CB1A53">
              <w:rPr>
                <w:rStyle w:val="Hyperlink"/>
              </w:rPr>
              <w:t>4.7.2</w:t>
            </w:r>
            <w:r w:rsidR="00E90F6F">
              <w:rPr>
                <w:rFonts w:eastAsiaTheme="minorEastAsia"/>
                <w:color w:val="auto"/>
                <w:sz w:val="22"/>
                <w:szCs w:val="22"/>
                <w:lang w:val="nl-NL" w:eastAsia="nl-NL"/>
              </w:rPr>
              <w:tab/>
            </w:r>
            <w:r w:rsidR="00E90F6F" w:rsidRPr="00CB1A53">
              <w:rPr>
                <w:rStyle w:val="Hyperlink"/>
              </w:rPr>
              <w:t>Beschrijving</w:t>
            </w:r>
            <w:r w:rsidR="00E90F6F">
              <w:rPr>
                <w:webHidden/>
              </w:rPr>
              <w:tab/>
            </w:r>
            <w:r w:rsidR="00E90F6F">
              <w:rPr>
                <w:webHidden/>
              </w:rPr>
              <w:fldChar w:fldCharType="begin"/>
            </w:r>
            <w:r w:rsidR="00E90F6F">
              <w:rPr>
                <w:webHidden/>
              </w:rPr>
              <w:instrText xml:space="preserve"> PAGEREF _Toc353400 \h </w:instrText>
            </w:r>
            <w:r w:rsidR="00E90F6F">
              <w:rPr>
                <w:webHidden/>
              </w:rPr>
            </w:r>
            <w:r w:rsidR="00E90F6F">
              <w:rPr>
                <w:webHidden/>
              </w:rPr>
              <w:fldChar w:fldCharType="separate"/>
            </w:r>
            <w:r w:rsidR="00E90F6F">
              <w:rPr>
                <w:webHidden/>
              </w:rPr>
              <w:t>11</w:t>
            </w:r>
            <w:r w:rsidR="00E90F6F">
              <w:rPr>
                <w:webHidden/>
              </w:rPr>
              <w:fldChar w:fldCharType="end"/>
            </w:r>
          </w:hyperlink>
        </w:p>
        <w:p w:rsidR="00E90F6F" w:rsidRDefault="0055481E">
          <w:pPr>
            <w:pStyle w:val="TOC3"/>
            <w:tabs>
              <w:tab w:val="left" w:pos="1985"/>
            </w:tabs>
            <w:rPr>
              <w:rFonts w:eastAsiaTheme="minorEastAsia"/>
              <w:color w:val="auto"/>
              <w:sz w:val="22"/>
              <w:szCs w:val="22"/>
              <w:lang w:val="nl-NL" w:eastAsia="nl-NL"/>
            </w:rPr>
          </w:pPr>
          <w:hyperlink w:anchor="_Toc353401" w:history="1">
            <w:r w:rsidR="00E90F6F" w:rsidRPr="00CB1A53">
              <w:rPr>
                <w:rStyle w:val="Hyperlink"/>
              </w:rPr>
              <w:t>4.7.3</w:t>
            </w:r>
            <w:r w:rsidR="00E90F6F">
              <w:rPr>
                <w:rFonts w:eastAsiaTheme="minorEastAsia"/>
                <w:color w:val="auto"/>
                <w:sz w:val="22"/>
                <w:szCs w:val="22"/>
                <w:lang w:val="nl-NL" w:eastAsia="nl-NL"/>
              </w:rPr>
              <w:tab/>
            </w:r>
            <w:r w:rsidR="00E90F6F" w:rsidRPr="00CB1A53">
              <w:rPr>
                <w:rStyle w:val="Hyperlink"/>
              </w:rPr>
              <w:t>Opleveringen</w:t>
            </w:r>
            <w:r w:rsidR="00E90F6F">
              <w:rPr>
                <w:webHidden/>
              </w:rPr>
              <w:tab/>
            </w:r>
            <w:r w:rsidR="00E90F6F">
              <w:rPr>
                <w:webHidden/>
              </w:rPr>
              <w:fldChar w:fldCharType="begin"/>
            </w:r>
            <w:r w:rsidR="00E90F6F">
              <w:rPr>
                <w:webHidden/>
              </w:rPr>
              <w:instrText xml:space="preserve"> PAGEREF _Toc353401 \h </w:instrText>
            </w:r>
            <w:r w:rsidR="00E90F6F">
              <w:rPr>
                <w:webHidden/>
              </w:rPr>
            </w:r>
            <w:r w:rsidR="00E90F6F">
              <w:rPr>
                <w:webHidden/>
              </w:rPr>
              <w:fldChar w:fldCharType="separate"/>
            </w:r>
            <w:r w:rsidR="00E90F6F">
              <w:rPr>
                <w:webHidden/>
              </w:rPr>
              <w:t>12</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02" w:history="1">
            <w:r w:rsidR="00E90F6F" w:rsidRPr="00CB1A53">
              <w:rPr>
                <w:rStyle w:val="Hyperlink"/>
              </w:rPr>
              <w:t>4.8</w:t>
            </w:r>
            <w:r w:rsidR="00E90F6F">
              <w:rPr>
                <w:rFonts w:eastAsiaTheme="minorEastAsia"/>
                <w:color w:val="auto"/>
                <w:sz w:val="22"/>
                <w:szCs w:val="22"/>
                <w:lang w:val="nl-NL" w:eastAsia="nl-NL"/>
              </w:rPr>
              <w:tab/>
            </w:r>
            <w:r w:rsidR="00E90F6F" w:rsidRPr="00CB1A53">
              <w:rPr>
                <w:rStyle w:val="Hyperlink"/>
              </w:rPr>
              <w:t>Kwaliteitseisen</w:t>
            </w:r>
            <w:r w:rsidR="00E90F6F">
              <w:rPr>
                <w:webHidden/>
              </w:rPr>
              <w:tab/>
            </w:r>
            <w:r w:rsidR="00E90F6F">
              <w:rPr>
                <w:webHidden/>
              </w:rPr>
              <w:fldChar w:fldCharType="begin"/>
            </w:r>
            <w:r w:rsidR="00E90F6F">
              <w:rPr>
                <w:webHidden/>
              </w:rPr>
              <w:instrText xml:space="preserve"> PAGEREF _Toc353402 \h </w:instrText>
            </w:r>
            <w:r w:rsidR="00E90F6F">
              <w:rPr>
                <w:webHidden/>
              </w:rPr>
            </w:r>
            <w:r w:rsidR="00E90F6F">
              <w:rPr>
                <w:webHidden/>
              </w:rPr>
              <w:fldChar w:fldCharType="separate"/>
            </w:r>
            <w:r w:rsidR="00E90F6F">
              <w:rPr>
                <w:webHidden/>
              </w:rPr>
              <w:t>12</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03" w:history="1">
            <w:r w:rsidR="00E90F6F" w:rsidRPr="00CB1A53">
              <w:rPr>
                <w:rStyle w:val="Hyperlink"/>
              </w:rPr>
              <w:t>4.9</w:t>
            </w:r>
            <w:r w:rsidR="00E90F6F">
              <w:rPr>
                <w:rFonts w:eastAsiaTheme="minorEastAsia"/>
                <w:color w:val="auto"/>
                <w:sz w:val="22"/>
                <w:szCs w:val="22"/>
                <w:lang w:val="nl-NL" w:eastAsia="nl-NL"/>
              </w:rPr>
              <w:tab/>
            </w:r>
            <w:r w:rsidR="00E90F6F" w:rsidRPr="00CB1A53">
              <w:rPr>
                <w:rStyle w:val="Hyperlink"/>
              </w:rPr>
              <w:t>Uitgangspunten</w:t>
            </w:r>
            <w:r w:rsidR="00E90F6F">
              <w:rPr>
                <w:webHidden/>
              </w:rPr>
              <w:tab/>
            </w:r>
            <w:r w:rsidR="00E90F6F">
              <w:rPr>
                <w:webHidden/>
              </w:rPr>
              <w:fldChar w:fldCharType="begin"/>
            </w:r>
            <w:r w:rsidR="00E90F6F">
              <w:rPr>
                <w:webHidden/>
              </w:rPr>
              <w:instrText xml:space="preserve"> PAGEREF _Toc353403 \h </w:instrText>
            </w:r>
            <w:r w:rsidR="00E90F6F">
              <w:rPr>
                <w:webHidden/>
              </w:rPr>
            </w:r>
            <w:r w:rsidR="00E90F6F">
              <w:rPr>
                <w:webHidden/>
              </w:rPr>
              <w:fldChar w:fldCharType="separate"/>
            </w:r>
            <w:r w:rsidR="00E90F6F">
              <w:rPr>
                <w:webHidden/>
              </w:rPr>
              <w:t>12</w:t>
            </w:r>
            <w:r w:rsidR="00E90F6F">
              <w:rPr>
                <w:webHidden/>
              </w:rPr>
              <w:fldChar w:fldCharType="end"/>
            </w:r>
          </w:hyperlink>
        </w:p>
        <w:p w:rsidR="00E90F6F" w:rsidRDefault="0055481E">
          <w:pPr>
            <w:pStyle w:val="TOC1"/>
            <w:rPr>
              <w:b w:val="0"/>
              <w:color w:val="auto"/>
              <w:sz w:val="22"/>
              <w:lang w:val="nl-NL"/>
            </w:rPr>
          </w:pPr>
          <w:hyperlink w:anchor="_Toc353404" w:history="1">
            <w:r w:rsidR="00E90F6F" w:rsidRPr="00CB1A53">
              <w:rPr>
                <w:rStyle w:val="Hyperlink"/>
              </w:rPr>
              <w:t>5.</w:t>
            </w:r>
            <w:r w:rsidR="00E90F6F">
              <w:rPr>
                <w:b w:val="0"/>
                <w:color w:val="auto"/>
                <w:sz w:val="22"/>
                <w:lang w:val="nl-NL"/>
              </w:rPr>
              <w:tab/>
            </w:r>
            <w:r w:rsidR="00E90F6F" w:rsidRPr="00CB1A53">
              <w:rPr>
                <w:rStyle w:val="Hyperlink"/>
              </w:rPr>
              <w:t>Financiën en Risico’s</w:t>
            </w:r>
            <w:r w:rsidR="00E90F6F">
              <w:rPr>
                <w:webHidden/>
              </w:rPr>
              <w:tab/>
            </w:r>
            <w:r w:rsidR="00E90F6F">
              <w:rPr>
                <w:webHidden/>
              </w:rPr>
              <w:fldChar w:fldCharType="begin"/>
            </w:r>
            <w:r w:rsidR="00E90F6F">
              <w:rPr>
                <w:webHidden/>
              </w:rPr>
              <w:instrText xml:space="preserve"> PAGEREF _Toc353404 \h </w:instrText>
            </w:r>
            <w:r w:rsidR="00E90F6F">
              <w:rPr>
                <w:webHidden/>
              </w:rPr>
            </w:r>
            <w:r w:rsidR="00E90F6F">
              <w:rPr>
                <w:webHidden/>
              </w:rPr>
              <w:fldChar w:fldCharType="separate"/>
            </w:r>
            <w:r w:rsidR="00E90F6F">
              <w:rPr>
                <w:webHidden/>
              </w:rPr>
              <w:t>14</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05" w:history="1">
            <w:r w:rsidR="00E90F6F" w:rsidRPr="00CB1A53">
              <w:rPr>
                <w:rStyle w:val="Hyperlink"/>
              </w:rPr>
              <w:t>5.1</w:t>
            </w:r>
            <w:r w:rsidR="00E90F6F">
              <w:rPr>
                <w:rFonts w:eastAsiaTheme="minorEastAsia"/>
                <w:color w:val="auto"/>
                <w:sz w:val="22"/>
                <w:szCs w:val="22"/>
                <w:lang w:val="nl-NL" w:eastAsia="nl-NL"/>
              </w:rPr>
              <w:tab/>
            </w:r>
            <w:r w:rsidR="00E90F6F" w:rsidRPr="00CB1A53">
              <w:rPr>
                <w:rStyle w:val="Hyperlink"/>
              </w:rPr>
              <w:t>Kostenbudget</w:t>
            </w:r>
            <w:r w:rsidR="00E90F6F">
              <w:rPr>
                <w:webHidden/>
              </w:rPr>
              <w:tab/>
            </w:r>
            <w:r w:rsidR="00E90F6F">
              <w:rPr>
                <w:webHidden/>
              </w:rPr>
              <w:fldChar w:fldCharType="begin"/>
            </w:r>
            <w:r w:rsidR="00E90F6F">
              <w:rPr>
                <w:webHidden/>
              </w:rPr>
              <w:instrText xml:space="preserve"> PAGEREF _Toc353405 \h </w:instrText>
            </w:r>
            <w:r w:rsidR="00E90F6F">
              <w:rPr>
                <w:webHidden/>
              </w:rPr>
            </w:r>
            <w:r w:rsidR="00E90F6F">
              <w:rPr>
                <w:webHidden/>
              </w:rPr>
              <w:fldChar w:fldCharType="separate"/>
            </w:r>
            <w:r w:rsidR="00E90F6F">
              <w:rPr>
                <w:webHidden/>
              </w:rPr>
              <w:t>14</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06" w:history="1">
            <w:r w:rsidR="00E90F6F" w:rsidRPr="00CB1A53">
              <w:rPr>
                <w:rStyle w:val="Hyperlink"/>
              </w:rPr>
              <w:t>5.2</w:t>
            </w:r>
            <w:r w:rsidR="00E90F6F">
              <w:rPr>
                <w:rFonts w:eastAsiaTheme="minorEastAsia"/>
                <w:color w:val="auto"/>
                <w:sz w:val="22"/>
                <w:szCs w:val="22"/>
                <w:lang w:val="nl-NL" w:eastAsia="nl-NL"/>
              </w:rPr>
              <w:tab/>
            </w:r>
            <w:r w:rsidR="00E90F6F" w:rsidRPr="00CB1A53">
              <w:rPr>
                <w:rStyle w:val="Hyperlink"/>
              </w:rPr>
              <w:t>Risico’s en uitwijk activiteiten</w:t>
            </w:r>
            <w:r w:rsidR="00E90F6F">
              <w:rPr>
                <w:webHidden/>
              </w:rPr>
              <w:tab/>
            </w:r>
            <w:r w:rsidR="00E90F6F">
              <w:rPr>
                <w:webHidden/>
              </w:rPr>
              <w:fldChar w:fldCharType="begin"/>
            </w:r>
            <w:r w:rsidR="00E90F6F">
              <w:rPr>
                <w:webHidden/>
              </w:rPr>
              <w:instrText xml:space="preserve"> PAGEREF _Toc353406 \h </w:instrText>
            </w:r>
            <w:r w:rsidR="00E90F6F">
              <w:rPr>
                <w:webHidden/>
              </w:rPr>
            </w:r>
            <w:r w:rsidR="00E90F6F">
              <w:rPr>
                <w:webHidden/>
              </w:rPr>
              <w:fldChar w:fldCharType="separate"/>
            </w:r>
            <w:r w:rsidR="00E90F6F">
              <w:rPr>
                <w:webHidden/>
              </w:rPr>
              <w:t>14</w:t>
            </w:r>
            <w:r w:rsidR="00E90F6F">
              <w:rPr>
                <w:webHidden/>
              </w:rPr>
              <w:fldChar w:fldCharType="end"/>
            </w:r>
          </w:hyperlink>
        </w:p>
        <w:p w:rsidR="00E90F6F" w:rsidRDefault="0055481E">
          <w:pPr>
            <w:pStyle w:val="TOC1"/>
            <w:rPr>
              <w:b w:val="0"/>
              <w:color w:val="auto"/>
              <w:sz w:val="22"/>
              <w:lang w:val="nl-NL"/>
            </w:rPr>
          </w:pPr>
          <w:hyperlink w:anchor="_Toc353407" w:history="1">
            <w:r w:rsidR="00E90F6F" w:rsidRPr="00CB1A53">
              <w:rPr>
                <w:rStyle w:val="Hyperlink"/>
              </w:rPr>
              <w:t>6.</w:t>
            </w:r>
            <w:r w:rsidR="00E90F6F">
              <w:rPr>
                <w:b w:val="0"/>
                <w:color w:val="auto"/>
                <w:sz w:val="22"/>
                <w:lang w:val="nl-NL"/>
              </w:rPr>
              <w:tab/>
            </w:r>
            <w:r w:rsidR="00E90F6F" w:rsidRPr="00CB1A53">
              <w:rPr>
                <w:rStyle w:val="Hyperlink"/>
              </w:rPr>
              <w:t>Aanpak</w:t>
            </w:r>
            <w:r w:rsidR="00E90F6F">
              <w:rPr>
                <w:webHidden/>
              </w:rPr>
              <w:tab/>
            </w:r>
            <w:r w:rsidR="00E90F6F">
              <w:rPr>
                <w:webHidden/>
              </w:rPr>
              <w:fldChar w:fldCharType="begin"/>
            </w:r>
            <w:r w:rsidR="00E90F6F">
              <w:rPr>
                <w:webHidden/>
              </w:rPr>
              <w:instrText xml:space="preserve"> PAGEREF _Toc353407 \h </w:instrText>
            </w:r>
            <w:r w:rsidR="00E90F6F">
              <w:rPr>
                <w:webHidden/>
              </w:rPr>
            </w:r>
            <w:r w:rsidR="00E90F6F">
              <w:rPr>
                <w:webHidden/>
              </w:rPr>
              <w:fldChar w:fldCharType="separate"/>
            </w:r>
            <w:r w:rsidR="00E90F6F">
              <w:rPr>
                <w:webHidden/>
              </w:rPr>
              <w:t>15</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08" w:history="1">
            <w:r w:rsidR="00E90F6F" w:rsidRPr="00CB1A53">
              <w:rPr>
                <w:rStyle w:val="Hyperlink"/>
              </w:rPr>
              <w:t>6.1</w:t>
            </w:r>
            <w:r w:rsidR="00E90F6F">
              <w:rPr>
                <w:rFonts w:eastAsiaTheme="minorEastAsia"/>
                <w:color w:val="auto"/>
                <w:sz w:val="22"/>
                <w:szCs w:val="22"/>
                <w:lang w:val="nl-NL" w:eastAsia="nl-NL"/>
              </w:rPr>
              <w:tab/>
            </w:r>
            <w:r w:rsidR="00E90F6F" w:rsidRPr="00CB1A53">
              <w:rPr>
                <w:rStyle w:val="Hyperlink"/>
              </w:rPr>
              <w:t>Fases</w:t>
            </w:r>
            <w:r w:rsidR="00E90F6F">
              <w:rPr>
                <w:webHidden/>
              </w:rPr>
              <w:tab/>
            </w:r>
            <w:r w:rsidR="00E90F6F">
              <w:rPr>
                <w:webHidden/>
              </w:rPr>
              <w:fldChar w:fldCharType="begin"/>
            </w:r>
            <w:r w:rsidR="00E90F6F">
              <w:rPr>
                <w:webHidden/>
              </w:rPr>
              <w:instrText xml:space="preserve"> PAGEREF _Toc353408 \h </w:instrText>
            </w:r>
            <w:r w:rsidR="00E90F6F">
              <w:rPr>
                <w:webHidden/>
              </w:rPr>
            </w:r>
            <w:r w:rsidR="00E90F6F">
              <w:rPr>
                <w:webHidden/>
              </w:rPr>
              <w:fldChar w:fldCharType="separate"/>
            </w:r>
            <w:r w:rsidR="00E90F6F">
              <w:rPr>
                <w:webHidden/>
              </w:rPr>
              <w:t>15</w:t>
            </w:r>
            <w:r w:rsidR="00E90F6F">
              <w:rPr>
                <w:webHidden/>
              </w:rPr>
              <w:fldChar w:fldCharType="end"/>
            </w:r>
          </w:hyperlink>
        </w:p>
        <w:p w:rsidR="00E90F6F" w:rsidRDefault="0055481E">
          <w:pPr>
            <w:pStyle w:val="TOC3"/>
            <w:tabs>
              <w:tab w:val="left" w:pos="1985"/>
            </w:tabs>
            <w:rPr>
              <w:rFonts w:eastAsiaTheme="minorEastAsia"/>
              <w:color w:val="auto"/>
              <w:sz w:val="22"/>
              <w:szCs w:val="22"/>
              <w:lang w:val="nl-NL" w:eastAsia="nl-NL"/>
            </w:rPr>
          </w:pPr>
          <w:hyperlink w:anchor="_Toc353409" w:history="1">
            <w:r w:rsidR="00E90F6F" w:rsidRPr="00CB1A53">
              <w:rPr>
                <w:rStyle w:val="Hyperlink"/>
              </w:rPr>
              <w:t>6.1.1</w:t>
            </w:r>
            <w:r w:rsidR="00E90F6F">
              <w:rPr>
                <w:rFonts w:eastAsiaTheme="minorEastAsia"/>
                <w:color w:val="auto"/>
                <w:sz w:val="22"/>
                <w:szCs w:val="22"/>
                <w:lang w:val="nl-NL" w:eastAsia="nl-NL"/>
              </w:rPr>
              <w:tab/>
            </w:r>
            <w:r w:rsidR="00E90F6F" w:rsidRPr="00CB1A53">
              <w:rPr>
                <w:rStyle w:val="Hyperlink"/>
              </w:rPr>
              <w:t>Initialisatie- en onderzoeksfase</w:t>
            </w:r>
            <w:r w:rsidR="00E90F6F">
              <w:rPr>
                <w:webHidden/>
              </w:rPr>
              <w:tab/>
            </w:r>
            <w:r w:rsidR="00E90F6F">
              <w:rPr>
                <w:webHidden/>
              </w:rPr>
              <w:fldChar w:fldCharType="begin"/>
            </w:r>
            <w:r w:rsidR="00E90F6F">
              <w:rPr>
                <w:webHidden/>
              </w:rPr>
              <w:instrText xml:space="preserve"> PAGEREF _Toc353409 \h </w:instrText>
            </w:r>
            <w:r w:rsidR="00E90F6F">
              <w:rPr>
                <w:webHidden/>
              </w:rPr>
            </w:r>
            <w:r w:rsidR="00E90F6F">
              <w:rPr>
                <w:webHidden/>
              </w:rPr>
              <w:fldChar w:fldCharType="separate"/>
            </w:r>
            <w:r w:rsidR="00E90F6F">
              <w:rPr>
                <w:webHidden/>
              </w:rPr>
              <w:t>15</w:t>
            </w:r>
            <w:r w:rsidR="00E90F6F">
              <w:rPr>
                <w:webHidden/>
              </w:rPr>
              <w:fldChar w:fldCharType="end"/>
            </w:r>
          </w:hyperlink>
        </w:p>
        <w:p w:rsidR="00E90F6F" w:rsidRDefault="0055481E">
          <w:pPr>
            <w:pStyle w:val="TOC3"/>
            <w:tabs>
              <w:tab w:val="left" w:pos="1985"/>
            </w:tabs>
            <w:rPr>
              <w:rFonts w:eastAsiaTheme="minorEastAsia"/>
              <w:color w:val="auto"/>
              <w:sz w:val="22"/>
              <w:szCs w:val="22"/>
              <w:lang w:val="nl-NL" w:eastAsia="nl-NL"/>
            </w:rPr>
          </w:pPr>
          <w:hyperlink w:anchor="_Toc353410" w:history="1">
            <w:r w:rsidR="00E90F6F" w:rsidRPr="00CB1A53">
              <w:rPr>
                <w:rStyle w:val="Hyperlink"/>
              </w:rPr>
              <w:t>6.1.2</w:t>
            </w:r>
            <w:r w:rsidR="00E90F6F">
              <w:rPr>
                <w:rFonts w:eastAsiaTheme="minorEastAsia"/>
                <w:color w:val="auto"/>
                <w:sz w:val="22"/>
                <w:szCs w:val="22"/>
                <w:lang w:val="nl-NL" w:eastAsia="nl-NL"/>
              </w:rPr>
              <w:tab/>
            </w:r>
            <w:r w:rsidR="00E90F6F" w:rsidRPr="00CB1A53">
              <w:rPr>
                <w:rStyle w:val="Hyperlink"/>
              </w:rPr>
              <w:t>Ontwikkelfase</w:t>
            </w:r>
            <w:r w:rsidR="00E90F6F">
              <w:rPr>
                <w:webHidden/>
              </w:rPr>
              <w:tab/>
            </w:r>
            <w:r w:rsidR="00E90F6F">
              <w:rPr>
                <w:webHidden/>
              </w:rPr>
              <w:fldChar w:fldCharType="begin"/>
            </w:r>
            <w:r w:rsidR="00E90F6F">
              <w:rPr>
                <w:webHidden/>
              </w:rPr>
              <w:instrText xml:space="preserve"> PAGEREF _Toc353410 \h </w:instrText>
            </w:r>
            <w:r w:rsidR="00E90F6F">
              <w:rPr>
                <w:webHidden/>
              </w:rPr>
            </w:r>
            <w:r w:rsidR="00E90F6F">
              <w:rPr>
                <w:webHidden/>
              </w:rPr>
              <w:fldChar w:fldCharType="separate"/>
            </w:r>
            <w:r w:rsidR="00E90F6F">
              <w:rPr>
                <w:webHidden/>
              </w:rPr>
              <w:t>16</w:t>
            </w:r>
            <w:r w:rsidR="00E90F6F">
              <w:rPr>
                <w:webHidden/>
              </w:rPr>
              <w:fldChar w:fldCharType="end"/>
            </w:r>
          </w:hyperlink>
        </w:p>
        <w:p w:rsidR="00E90F6F" w:rsidRDefault="0055481E">
          <w:pPr>
            <w:pStyle w:val="TOC3"/>
            <w:tabs>
              <w:tab w:val="left" w:pos="1985"/>
            </w:tabs>
            <w:rPr>
              <w:rFonts w:eastAsiaTheme="minorEastAsia"/>
              <w:color w:val="auto"/>
              <w:sz w:val="22"/>
              <w:szCs w:val="22"/>
              <w:lang w:val="nl-NL" w:eastAsia="nl-NL"/>
            </w:rPr>
          </w:pPr>
          <w:hyperlink w:anchor="_Toc353411" w:history="1">
            <w:r w:rsidR="00E90F6F" w:rsidRPr="00CB1A53">
              <w:rPr>
                <w:rStyle w:val="Hyperlink"/>
              </w:rPr>
              <w:t>6.1.3</w:t>
            </w:r>
            <w:r w:rsidR="00E90F6F">
              <w:rPr>
                <w:rFonts w:eastAsiaTheme="minorEastAsia"/>
                <w:color w:val="auto"/>
                <w:sz w:val="22"/>
                <w:szCs w:val="22"/>
                <w:lang w:val="nl-NL" w:eastAsia="nl-NL"/>
              </w:rPr>
              <w:tab/>
            </w:r>
            <w:r w:rsidR="00E90F6F" w:rsidRPr="00CB1A53">
              <w:rPr>
                <w:rStyle w:val="Hyperlink"/>
              </w:rPr>
              <w:t>Opleverfase</w:t>
            </w:r>
            <w:r w:rsidR="00E90F6F">
              <w:rPr>
                <w:webHidden/>
              </w:rPr>
              <w:tab/>
            </w:r>
            <w:r w:rsidR="00E90F6F">
              <w:rPr>
                <w:webHidden/>
              </w:rPr>
              <w:fldChar w:fldCharType="begin"/>
            </w:r>
            <w:r w:rsidR="00E90F6F">
              <w:rPr>
                <w:webHidden/>
              </w:rPr>
              <w:instrText xml:space="preserve"> PAGEREF _Toc353411 \h </w:instrText>
            </w:r>
            <w:r w:rsidR="00E90F6F">
              <w:rPr>
                <w:webHidden/>
              </w:rPr>
            </w:r>
            <w:r w:rsidR="00E90F6F">
              <w:rPr>
                <w:webHidden/>
              </w:rPr>
              <w:fldChar w:fldCharType="separate"/>
            </w:r>
            <w:r w:rsidR="00E90F6F">
              <w:rPr>
                <w:webHidden/>
              </w:rPr>
              <w:t>16</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12" w:history="1">
            <w:r w:rsidR="00E90F6F" w:rsidRPr="00CB1A53">
              <w:rPr>
                <w:rStyle w:val="Hyperlink"/>
              </w:rPr>
              <w:t>6.2</w:t>
            </w:r>
            <w:r w:rsidR="00E90F6F">
              <w:rPr>
                <w:rFonts w:eastAsiaTheme="minorEastAsia"/>
                <w:color w:val="auto"/>
                <w:sz w:val="22"/>
                <w:szCs w:val="22"/>
                <w:lang w:val="nl-NL" w:eastAsia="nl-NL"/>
              </w:rPr>
              <w:tab/>
            </w:r>
            <w:r w:rsidR="00E90F6F" w:rsidRPr="00CB1A53">
              <w:rPr>
                <w:rStyle w:val="Hyperlink"/>
              </w:rPr>
              <w:t>Middelen</w:t>
            </w:r>
            <w:r w:rsidR="00E90F6F">
              <w:rPr>
                <w:webHidden/>
              </w:rPr>
              <w:tab/>
            </w:r>
            <w:r w:rsidR="00E90F6F">
              <w:rPr>
                <w:webHidden/>
              </w:rPr>
              <w:fldChar w:fldCharType="begin"/>
            </w:r>
            <w:r w:rsidR="00E90F6F">
              <w:rPr>
                <w:webHidden/>
              </w:rPr>
              <w:instrText xml:space="preserve"> PAGEREF _Toc353412 \h </w:instrText>
            </w:r>
            <w:r w:rsidR="00E90F6F">
              <w:rPr>
                <w:webHidden/>
              </w:rPr>
            </w:r>
            <w:r w:rsidR="00E90F6F">
              <w:rPr>
                <w:webHidden/>
              </w:rPr>
              <w:fldChar w:fldCharType="separate"/>
            </w:r>
            <w:r w:rsidR="00E90F6F">
              <w:rPr>
                <w:webHidden/>
              </w:rPr>
              <w:t>16</w:t>
            </w:r>
            <w:r w:rsidR="00E90F6F">
              <w:rPr>
                <w:webHidden/>
              </w:rPr>
              <w:fldChar w:fldCharType="end"/>
            </w:r>
          </w:hyperlink>
        </w:p>
        <w:p w:rsidR="00E90F6F" w:rsidRDefault="0055481E">
          <w:pPr>
            <w:pStyle w:val="TOC1"/>
            <w:rPr>
              <w:b w:val="0"/>
              <w:color w:val="auto"/>
              <w:sz w:val="22"/>
              <w:lang w:val="nl-NL"/>
            </w:rPr>
          </w:pPr>
          <w:hyperlink w:anchor="_Toc353413" w:history="1">
            <w:r w:rsidR="00E90F6F" w:rsidRPr="00CB1A53">
              <w:rPr>
                <w:rStyle w:val="Hyperlink"/>
              </w:rPr>
              <w:t>7.</w:t>
            </w:r>
            <w:r w:rsidR="00E90F6F">
              <w:rPr>
                <w:b w:val="0"/>
                <w:color w:val="auto"/>
                <w:sz w:val="22"/>
                <w:lang w:val="nl-NL"/>
              </w:rPr>
              <w:tab/>
            </w:r>
            <w:r w:rsidR="00E90F6F" w:rsidRPr="00CB1A53">
              <w:rPr>
                <w:rStyle w:val="Hyperlink"/>
              </w:rPr>
              <w:t>Testaanpak</w:t>
            </w:r>
            <w:r w:rsidR="00E90F6F">
              <w:rPr>
                <w:webHidden/>
              </w:rPr>
              <w:tab/>
            </w:r>
            <w:r w:rsidR="00E90F6F">
              <w:rPr>
                <w:webHidden/>
              </w:rPr>
              <w:fldChar w:fldCharType="begin"/>
            </w:r>
            <w:r w:rsidR="00E90F6F">
              <w:rPr>
                <w:webHidden/>
              </w:rPr>
              <w:instrText xml:space="preserve"> PAGEREF _Toc353413 \h </w:instrText>
            </w:r>
            <w:r w:rsidR="00E90F6F">
              <w:rPr>
                <w:webHidden/>
              </w:rPr>
            </w:r>
            <w:r w:rsidR="00E90F6F">
              <w:rPr>
                <w:webHidden/>
              </w:rPr>
              <w:fldChar w:fldCharType="separate"/>
            </w:r>
            <w:r w:rsidR="00E90F6F">
              <w:rPr>
                <w:webHidden/>
              </w:rPr>
              <w:t>18</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14" w:history="1">
            <w:r w:rsidR="00E90F6F" w:rsidRPr="00CB1A53">
              <w:rPr>
                <w:rStyle w:val="Hyperlink"/>
              </w:rPr>
              <w:t>7.1</w:t>
            </w:r>
            <w:r w:rsidR="00E90F6F">
              <w:rPr>
                <w:rFonts w:eastAsiaTheme="minorEastAsia"/>
                <w:color w:val="auto"/>
                <w:sz w:val="22"/>
                <w:szCs w:val="22"/>
                <w:lang w:val="nl-NL" w:eastAsia="nl-NL"/>
              </w:rPr>
              <w:tab/>
            </w:r>
            <w:r w:rsidR="00E90F6F" w:rsidRPr="00CB1A53">
              <w:rPr>
                <w:rStyle w:val="Hyperlink"/>
              </w:rPr>
              <w:t>Gebruikerstesten</w:t>
            </w:r>
            <w:r w:rsidR="00E90F6F">
              <w:rPr>
                <w:webHidden/>
              </w:rPr>
              <w:tab/>
            </w:r>
            <w:r w:rsidR="00E90F6F">
              <w:rPr>
                <w:webHidden/>
              </w:rPr>
              <w:fldChar w:fldCharType="begin"/>
            </w:r>
            <w:r w:rsidR="00E90F6F">
              <w:rPr>
                <w:webHidden/>
              </w:rPr>
              <w:instrText xml:space="preserve"> PAGEREF _Toc353414 \h </w:instrText>
            </w:r>
            <w:r w:rsidR="00E90F6F">
              <w:rPr>
                <w:webHidden/>
              </w:rPr>
            </w:r>
            <w:r w:rsidR="00E90F6F">
              <w:rPr>
                <w:webHidden/>
              </w:rPr>
              <w:fldChar w:fldCharType="separate"/>
            </w:r>
            <w:r w:rsidR="00E90F6F">
              <w:rPr>
                <w:webHidden/>
              </w:rPr>
              <w:t>18</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15" w:history="1">
            <w:r w:rsidR="00E90F6F" w:rsidRPr="00CB1A53">
              <w:rPr>
                <w:rStyle w:val="Hyperlink"/>
              </w:rPr>
              <w:t>7.2</w:t>
            </w:r>
            <w:r w:rsidR="00E90F6F">
              <w:rPr>
                <w:rFonts w:eastAsiaTheme="minorEastAsia"/>
                <w:color w:val="auto"/>
                <w:sz w:val="22"/>
                <w:szCs w:val="22"/>
                <w:lang w:val="nl-NL" w:eastAsia="nl-NL"/>
              </w:rPr>
              <w:tab/>
            </w:r>
            <w:r w:rsidR="00E90F6F" w:rsidRPr="00CB1A53">
              <w:rPr>
                <w:rStyle w:val="Hyperlink"/>
              </w:rPr>
              <w:t>Broncode testen en omgeving</w:t>
            </w:r>
            <w:r w:rsidR="00E90F6F">
              <w:rPr>
                <w:webHidden/>
              </w:rPr>
              <w:tab/>
            </w:r>
            <w:r w:rsidR="00E90F6F">
              <w:rPr>
                <w:webHidden/>
              </w:rPr>
              <w:fldChar w:fldCharType="begin"/>
            </w:r>
            <w:r w:rsidR="00E90F6F">
              <w:rPr>
                <w:webHidden/>
              </w:rPr>
              <w:instrText xml:space="preserve"> PAGEREF _Toc353415 \h </w:instrText>
            </w:r>
            <w:r w:rsidR="00E90F6F">
              <w:rPr>
                <w:webHidden/>
              </w:rPr>
            </w:r>
            <w:r w:rsidR="00E90F6F">
              <w:rPr>
                <w:webHidden/>
              </w:rPr>
              <w:fldChar w:fldCharType="separate"/>
            </w:r>
            <w:r w:rsidR="00E90F6F">
              <w:rPr>
                <w:webHidden/>
              </w:rPr>
              <w:t>18</w:t>
            </w:r>
            <w:r w:rsidR="00E90F6F">
              <w:rPr>
                <w:webHidden/>
              </w:rPr>
              <w:fldChar w:fldCharType="end"/>
            </w:r>
          </w:hyperlink>
        </w:p>
        <w:p w:rsidR="00E90F6F" w:rsidRDefault="0055481E">
          <w:pPr>
            <w:pStyle w:val="TOC1"/>
            <w:rPr>
              <w:b w:val="0"/>
              <w:color w:val="auto"/>
              <w:sz w:val="22"/>
              <w:lang w:val="nl-NL"/>
            </w:rPr>
          </w:pPr>
          <w:hyperlink w:anchor="_Toc353416" w:history="1">
            <w:r w:rsidR="00E90F6F" w:rsidRPr="00CB1A53">
              <w:rPr>
                <w:rStyle w:val="Hyperlink"/>
              </w:rPr>
              <w:t>8.</w:t>
            </w:r>
            <w:r w:rsidR="00E90F6F">
              <w:rPr>
                <w:b w:val="0"/>
                <w:color w:val="auto"/>
                <w:sz w:val="22"/>
                <w:lang w:val="nl-NL"/>
              </w:rPr>
              <w:tab/>
            </w:r>
            <w:r w:rsidR="00E90F6F" w:rsidRPr="00CB1A53">
              <w:rPr>
                <w:rStyle w:val="Hyperlink"/>
              </w:rPr>
              <w:t>Projectorganisatie</w:t>
            </w:r>
            <w:r w:rsidR="00E90F6F">
              <w:rPr>
                <w:webHidden/>
              </w:rPr>
              <w:tab/>
            </w:r>
            <w:r w:rsidR="00E90F6F">
              <w:rPr>
                <w:webHidden/>
              </w:rPr>
              <w:fldChar w:fldCharType="begin"/>
            </w:r>
            <w:r w:rsidR="00E90F6F">
              <w:rPr>
                <w:webHidden/>
              </w:rPr>
              <w:instrText xml:space="preserve"> PAGEREF _Toc353416 \h </w:instrText>
            </w:r>
            <w:r w:rsidR="00E90F6F">
              <w:rPr>
                <w:webHidden/>
              </w:rPr>
            </w:r>
            <w:r w:rsidR="00E90F6F">
              <w:rPr>
                <w:webHidden/>
              </w:rPr>
              <w:fldChar w:fldCharType="separate"/>
            </w:r>
            <w:r w:rsidR="00E90F6F">
              <w:rPr>
                <w:webHidden/>
              </w:rPr>
              <w:t>19</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17" w:history="1">
            <w:r w:rsidR="00E90F6F" w:rsidRPr="00CB1A53">
              <w:rPr>
                <w:rStyle w:val="Hyperlink"/>
              </w:rPr>
              <w:t>8.1</w:t>
            </w:r>
            <w:r w:rsidR="00E90F6F">
              <w:rPr>
                <w:rFonts w:eastAsiaTheme="minorEastAsia"/>
                <w:color w:val="auto"/>
                <w:sz w:val="22"/>
                <w:szCs w:val="22"/>
                <w:lang w:val="nl-NL" w:eastAsia="nl-NL"/>
              </w:rPr>
              <w:tab/>
            </w:r>
            <w:r w:rsidR="00E90F6F" w:rsidRPr="00CB1A53">
              <w:rPr>
                <w:rStyle w:val="Hyperlink"/>
              </w:rPr>
              <w:t>Teamleden</w:t>
            </w:r>
            <w:r w:rsidR="00E90F6F">
              <w:rPr>
                <w:webHidden/>
              </w:rPr>
              <w:tab/>
            </w:r>
            <w:r w:rsidR="00E90F6F">
              <w:rPr>
                <w:webHidden/>
              </w:rPr>
              <w:fldChar w:fldCharType="begin"/>
            </w:r>
            <w:r w:rsidR="00E90F6F">
              <w:rPr>
                <w:webHidden/>
              </w:rPr>
              <w:instrText xml:space="preserve"> PAGEREF _Toc353417 \h </w:instrText>
            </w:r>
            <w:r w:rsidR="00E90F6F">
              <w:rPr>
                <w:webHidden/>
              </w:rPr>
            </w:r>
            <w:r w:rsidR="00E90F6F">
              <w:rPr>
                <w:webHidden/>
              </w:rPr>
              <w:fldChar w:fldCharType="separate"/>
            </w:r>
            <w:r w:rsidR="00E90F6F">
              <w:rPr>
                <w:webHidden/>
              </w:rPr>
              <w:t>19</w:t>
            </w:r>
            <w:r w:rsidR="00E90F6F">
              <w:rPr>
                <w:webHidden/>
              </w:rPr>
              <w:fldChar w:fldCharType="end"/>
            </w:r>
          </w:hyperlink>
        </w:p>
        <w:p w:rsidR="00E90F6F" w:rsidRDefault="0055481E">
          <w:pPr>
            <w:pStyle w:val="TOC2"/>
            <w:rPr>
              <w:rFonts w:eastAsiaTheme="minorEastAsia"/>
              <w:color w:val="auto"/>
              <w:sz w:val="22"/>
              <w:szCs w:val="22"/>
              <w:lang w:val="nl-NL" w:eastAsia="nl-NL"/>
            </w:rPr>
          </w:pPr>
          <w:hyperlink w:anchor="_Toc353418" w:history="1">
            <w:r w:rsidR="00E90F6F" w:rsidRPr="00CB1A53">
              <w:rPr>
                <w:rStyle w:val="Hyperlink"/>
              </w:rPr>
              <w:t>8.2</w:t>
            </w:r>
            <w:r w:rsidR="00E90F6F">
              <w:rPr>
                <w:rFonts w:eastAsiaTheme="minorEastAsia"/>
                <w:color w:val="auto"/>
                <w:sz w:val="22"/>
                <w:szCs w:val="22"/>
                <w:lang w:val="nl-NL" w:eastAsia="nl-NL"/>
              </w:rPr>
              <w:tab/>
            </w:r>
            <w:r w:rsidR="00E90F6F" w:rsidRPr="00CB1A53">
              <w:rPr>
                <w:rStyle w:val="Hyperlink"/>
              </w:rPr>
              <w:t>Communicatie</w:t>
            </w:r>
            <w:r w:rsidR="00E90F6F">
              <w:rPr>
                <w:webHidden/>
              </w:rPr>
              <w:tab/>
            </w:r>
            <w:r w:rsidR="00E90F6F">
              <w:rPr>
                <w:webHidden/>
              </w:rPr>
              <w:fldChar w:fldCharType="begin"/>
            </w:r>
            <w:r w:rsidR="00E90F6F">
              <w:rPr>
                <w:webHidden/>
              </w:rPr>
              <w:instrText xml:space="preserve"> PAGEREF _Toc353418 \h </w:instrText>
            </w:r>
            <w:r w:rsidR="00E90F6F">
              <w:rPr>
                <w:webHidden/>
              </w:rPr>
            </w:r>
            <w:r w:rsidR="00E90F6F">
              <w:rPr>
                <w:webHidden/>
              </w:rPr>
              <w:fldChar w:fldCharType="separate"/>
            </w:r>
            <w:r w:rsidR="00E90F6F">
              <w:rPr>
                <w:webHidden/>
              </w:rPr>
              <w:t>19</w:t>
            </w:r>
            <w:r w:rsidR="00E90F6F">
              <w:rPr>
                <w:webHidden/>
              </w:rPr>
              <w:fldChar w:fldCharType="end"/>
            </w:r>
          </w:hyperlink>
        </w:p>
        <w:p w:rsidR="00E90F6F" w:rsidRDefault="0055481E">
          <w:pPr>
            <w:pStyle w:val="TOC1"/>
            <w:rPr>
              <w:b w:val="0"/>
              <w:color w:val="auto"/>
              <w:sz w:val="22"/>
              <w:lang w:val="nl-NL"/>
            </w:rPr>
          </w:pPr>
          <w:hyperlink w:anchor="_Toc353419" w:history="1">
            <w:r w:rsidR="00E90F6F" w:rsidRPr="00CB1A53">
              <w:rPr>
                <w:rStyle w:val="Hyperlink"/>
              </w:rPr>
              <w:t>9.</w:t>
            </w:r>
            <w:r w:rsidR="00E90F6F">
              <w:rPr>
                <w:b w:val="0"/>
                <w:color w:val="auto"/>
                <w:sz w:val="22"/>
                <w:lang w:val="nl-NL"/>
              </w:rPr>
              <w:tab/>
            </w:r>
            <w:r w:rsidR="00E90F6F" w:rsidRPr="00CB1A53">
              <w:rPr>
                <w:rStyle w:val="Hyperlink"/>
              </w:rPr>
              <w:t>Bronnen</w:t>
            </w:r>
            <w:r w:rsidR="00E90F6F">
              <w:rPr>
                <w:webHidden/>
              </w:rPr>
              <w:tab/>
            </w:r>
            <w:r w:rsidR="00E90F6F">
              <w:rPr>
                <w:webHidden/>
              </w:rPr>
              <w:fldChar w:fldCharType="begin"/>
            </w:r>
            <w:r w:rsidR="00E90F6F">
              <w:rPr>
                <w:webHidden/>
              </w:rPr>
              <w:instrText xml:space="preserve"> PAGEREF _Toc353419 \h </w:instrText>
            </w:r>
            <w:r w:rsidR="00E90F6F">
              <w:rPr>
                <w:webHidden/>
              </w:rPr>
            </w:r>
            <w:r w:rsidR="00E90F6F">
              <w:rPr>
                <w:webHidden/>
              </w:rPr>
              <w:fldChar w:fldCharType="separate"/>
            </w:r>
            <w:r w:rsidR="00E90F6F">
              <w:rPr>
                <w:webHidden/>
              </w:rPr>
              <w:t>20</w:t>
            </w:r>
            <w:r w:rsidR="00E90F6F">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2" w:name="_Toc353389"/>
      <w:r w:rsidRPr="001D7BE4">
        <w:rPr>
          <w:rStyle w:val="Veldnaam"/>
          <w:b/>
        </w:rPr>
        <w:lastRenderedPageBreak/>
        <w:t>Tabellen</w:t>
      </w:r>
      <w:bookmarkEnd w:id="2"/>
    </w:p>
    <w:p w:rsidR="00E90F6F"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353420" w:history="1">
        <w:r w:rsidR="00E90F6F" w:rsidRPr="009024EE">
          <w:rPr>
            <w:rStyle w:val="Hyperlink"/>
            <w:noProof/>
          </w:rPr>
          <w:t>Tabel 1: opdrachtnemer(s)</w:t>
        </w:r>
        <w:r w:rsidR="00E90F6F">
          <w:rPr>
            <w:noProof/>
            <w:webHidden/>
          </w:rPr>
          <w:tab/>
        </w:r>
        <w:r w:rsidR="00E90F6F">
          <w:rPr>
            <w:noProof/>
            <w:webHidden/>
          </w:rPr>
          <w:fldChar w:fldCharType="begin"/>
        </w:r>
        <w:r w:rsidR="00E90F6F">
          <w:rPr>
            <w:noProof/>
            <w:webHidden/>
          </w:rPr>
          <w:instrText xml:space="preserve"> PAGEREF _Toc353420 \h </w:instrText>
        </w:r>
        <w:r w:rsidR="00E90F6F">
          <w:rPr>
            <w:noProof/>
            <w:webHidden/>
          </w:rPr>
        </w:r>
        <w:r w:rsidR="00E90F6F">
          <w:rPr>
            <w:noProof/>
            <w:webHidden/>
          </w:rPr>
          <w:fldChar w:fldCharType="separate"/>
        </w:r>
        <w:r w:rsidR="00E90F6F">
          <w:rPr>
            <w:noProof/>
            <w:webHidden/>
          </w:rPr>
          <w:t>8</w:t>
        </w:r>
        <w:r w:rsidR="00E90F6F">
          <w:rPr>
            <w:noProof/>
            <w:webHidden/>
          </w:rPr>
          <w:fldChar w:fldCharType="end"/>
        </w:r>
      </w:hyperlink>
    </w:p>
    <w:p w:rsidR="00E90F6F" w:rsidRDefault="0055481E">
      <w:pPr>
        <w:pStyle w:val="TableofFigures"/>
        <w:tabs>
          <w:tab w:val="right" w:leader="dot" w:pos="9063"/>
        </w:tabs>
        <w:rPr>
          <w:rFonts w:eastAsiaTheme="minorEastAsia" w:cstheme="minorBidi"/>
          <w:i w:val="0"/>
          <w:iCs w:val="0"/>
          <w:noProof/>
          <w:sz w:val="22"/>
          <w:szCs w:val="22"/>
          <w:lang w:eastAsia="nl-NL"/>
        </w:rPr>
      </w:pPr>
      <w:hyperlink w:anchor="_Toc353421" w:history="1">
        <w:r w:rsidR="00E90F6F" w:rsidRPr="009024EE">
          <w:rPr>
            <w:rStyle w:val="Hyperlink"/>
            <w:noProof/>
          </w:rPr>
          <w:t>Tabel 2: opdrachtgevers</w:t>
        </w:r>
        <w:r w:rsidR="00E90F6F">
          <w:rPr>
            <w:noProof/>
            <w:webHidden/>
          </w:rPr>
          <w:tab/>
        </w:r>
        <w:r w:rsidR="00E90F6F">
          <w:rPr>
            <w:noProof/>
            <w:webHidden/>
          </w:rPr>
          <w:fldChar w:fldCharType="begin"/>
        </w:r>
        <w:r w:rsidR="00E90F6F">
          <w:rPr>
            <w:noProof/>
            <w:webHidden/>
          </w:rPr>
          <w:instrText xml:space="preserve"> PAGEREF _Toc353421 \h </w:instrText>
        </w:r>
        <w:r w:rsidR="00E90F6F">
          <w:rPr>
            <w:noProof/>
            <w:webHidden/>
          </w:rPr>
        </w:r>
        <w:r w:rsidR="00E90F6F">
          <w:rPr>
            <w:noProof/>
            <w:webHidden/>
          </w:rPr>
          <w:fldChar w:fldCharType="separate"/>
        </w:r>
        <w:r w:rsidR="00E90F6F">
          <w:rPr>
            <w:noProof/>
            <w:webHidden/>
          </w:rPr>
          <w:t>8</w:t>
        </w:r>
        <w:r w:rsidR="00E90F6F">
          <w:rPr>
            <w:noProof/>
            <w:webHidden/>
          </w:rPr>
          <w:fldChar w:fldCharType="end"/>
        </w:r>
      </w:hyperlink>
    </w:p>
    <w:p w:rsidR="00E90F6F" w:rsidRDefault="0055481E">
      <w:pPr>
        <w:pStyle w:val="TableofFigures"/>
        <w:tabs>
          <w:tab w:val="right" w:leader="dot" w:pos="9063"/>
        </w:tabs>
        <w:rPr>
          <w:rFonts w:eastAsiaTheme="minorEastAsia" w:cstheme="minorBidi"/>
          <w:i w:val="0"/>
          <w:iCs w:val="0"/>
          <w:noProof/>
          <w:sz w:val="22"/>
          <w:szCs w:val="22"/>
          <w:lang w:eastAsia="nl-NL"/>
        </w:rPr>
      </w:pPr>
      <w:hyperlink w:anchor="_Toc353422" w:history="1">
        <w:r w:rsidR="00E90F6F" w:rsidRPr="009024EE">
          <w:rPr>
            <w:rStyle w:val="Hyperlink"/>
            <w:noProof/>
          </w:rPr>
          <w:t>Tabel 3: afbakening</w:t>
        </w:r>
        <w:r w:rsidR="00E90F6F">
          <w:rPr>
            <w:noProof/>
            <w:webHidden/>
          </w:rPr>
          <w:tab/>
        </w:r>
        <w:r w:rsidR="00E90F6F">
          <w:rPr>
            <w:noProof/>
            <w:webHidden/>
          </w:rPr>
          <w:fldChar w:fldCharType="begin"/>
        </w:r>
        <w:r w:rsidR="00E90F6F">
          <w:rPr>
            <w:noProof/>
            <w:webHidden/>
          </w:rPr>
          <w:instrText xml:space="preserve"> PAGEREF _Toc353422 \h </w:instrText>
        </w:r>
        <w:r w:rsidR="00E90F6F">
          <w:rPr>
            <w:noProof/>
            <w:webHidden/>
          </w:rPr>
        </w:r>
        <w:r w:rsidR="00E90F6F">
          <w:rPr>
            <w:noProof/>
            <w:webHidden/>
          </w:rPr>
          <w:fldChar w:fldCharType="separate"/>
        </w:r>
        <w:r w:rsidR="00E90F6F">
          <w:rPr>
            <w:noProof/>
            <w:webHidden/>
          </w:rPr>
          <w:t>9</w:t>
        </w:r>
        <w:r w:rsidR="00E90F6F">
          <w:rPr>
            <w:noProof/>
            <w:webHidden/>
          </w:rPr>
          <w:fldChar w:fldCharType="end"/>
        </w:r>
      </w:hyperlink>
    </w:p>
    <w:p w:rsidR="00E90F6F" w:rsidRDefault="0055481E">
      <w:pPr>
        <w:pStyle w:val="TableofFigures"/>
        <w:tabs>
          <w:tab w:val="right" w:leader="dot" w:pos="9063"/>
        </w:tabs>
        <w:rPr>
          <w:rFonts w:eastAsiaTheme="minorEastAsia" w:cstheme="minorBidi"/>
          <w:i w:val="0"/>
          <w:iCs w:val="0"/>
          <w:noProof/>
          <w:sz w:val="22"/>
          <w:szCs w:val="22"/>
          <w:lang w:eastAsia="nl-NL"/>
        </w:rPr>
      </w:pPr>
      <w:hyperlink w:anchor="_Toc353423" w:history="1">
        <w:r w:rsidR="00E90F6F" w:rsidRPr="009024EE">
          <w:rPr>
            <w:rStyle w:val="Hyperlink"/>
            <w:noProof/>
          </w:rPr>
          <w:t>Tabel 4: kwaliteitseisen</w:t>
        </w:r>
        <w:r w:rsidR="00E90F6F">
          <w:rPr>
            <w:noProof/>
            <w:webHidden/>
          </w:rPr>
          <w:tab/>
        </w:r>
        <w:r w:rsidR="00E90F6F">
          <w:rPr>
            <w:noProof/>
            <w:webHidden/>
          </w:rPr>
          <w:fldChar w:fldCharType="begin"/>
        </w:r>
        <w:r w:rsidR="00E90F6F">
          <w:rPr>
            <w:noProof/>
            <w:webHidden/>
          </w:rPr>
          <w:instrText xml:space="preserve"> PAGEREF _Toc353423 \h </w:instrText>
        </w:r>
        <w:r w:rsidR="00E90F6F">
          <w:rPr>
            <w:noProof/>
            <w:webHidden/>
          </w:rPr>
        </w:r>
        <w:r w:rsidR="00E90F6F">
          <w:rPr>
            <w:noProof/>
            <w:webHidden/>
          </w:rPr>
          <w:fldChar w:fldCharType="separate"/>
        </w:r>
        <w:r w:rsidR="00E90F6F">
          <w:rPr>
            <w:noProof/>
            <w:webHidden/>
          </w:rPr>
          <w:t>12</w:t>
        </w:r>
        <w:r w:rsidR="00E90F6F">
          <w:rPr>
            <w:noProof/>
            <w:webHidden/>
          </w:rPr>
          <w:fldChar w:fldCharType="end"/>
        </w:r>
      </w:hyperlink>
    </w:p>
    <w:p w:rsidR="00E90F6F" w:rsidRDefault="0055481E">
      <w:pPr>
        <w:pStyle w:val="TableofFigures"/>
        <w:tabs>
          <w:tab w:val="right" w:leader="dot" w:pos="9063"/>
        </w:tabs>
        <w:rPr>
          <w:rFonts w:eastAsiaTheme="minorEastAsia" w:cstheme="minorBidi"/>
          <w:i w:val="0"/>
          <w:iCs w:val="0"/>
          <w:noProof/>
          <w:sz w:val="22"/>
          <w:szCs w:val="22"/>
          <w:lang w:eastAsia="nl-NL"/>
        </w:rPr>
      </w:pPr>
      <w:hyperlink w:anchor="_Toc353424" w:history="1">
        <w:r w:rsidR="00E90F6F" w:rsidRPr="009024EE">
          <w:rPr>
            <w:rStyle w:val="Hyperlink"/>
            <w:noProof/>
          </w:rPr>
          <w:t>Tabel 5: risico’s en uitwijkactiviteiten</w:t>
        </w:r>
        <w:r w:rsidR="00E90F6F">
          <w:rPr>
            <w:noProof/>
            <w:webHidden/>
          </w:rPr>
          <w:tab/>
        </w:r>
        <w:r w:rsidR="00E90F6F">
          <w:rPr>
            <w:noProof/>
            <w:webHidden/>
          </w:rPr>
          <w:fldChar w:fldCharType="begin"/>
        </w:r>
        <w:r w:rsidR="00E90F6F">
          <w:rPr>
            <w:noProof/>
            <w:webHidden/>
          </w:rPr>
          <w:instrText xml:space="preserve"> PAGEREF _Toc353424 \h </w:instrText>
        </w:r>
        <w:r w:rsidR="00E90F6F">
          <w:rPr>
            <w:noProof/>
            <w:webHidden/>
          </w:rPr>
        </w:r>
        <w:r w:rsidR="00E90F6F">
          <w:rPr>
            <w:noProof/>
            <w:webHidden/>
          </w:rPr>
          <w:fldChar w:fldCharType="separate"/>
        </w:r>
        <w:r w:rsidR="00E90F6F">
          <w:rPr>
            <w:noProof/>
            <w:webHidden/>
          </w:rPr>
          <w:t>14</w:t>
        </w:r>
        <w:r w:rsidR="00E90F6F">
          <w:rPr>
            <w:noProof/>
            <w:webHidden/>
          </w:rPr>
          <w:fldChar w:fldCharType="end"/>
        </w:r>
      </w:hyperlink>
    </w:p>
    <w:p w:rsidR="00E90F6F" w:rsidRDefault="0055481E">
      <w:pPr>
        <w:pStyle w:val="TableofFigures"/>
        <w:tabs>
          <w:tab w:val="right" w:leader="dot" w:pos="9063"/>
        </w:tabs>
        <w:rPr>
          <w:rFonts w:eastAsiaTheme="minorEastAsia" w:cstheme="minorBidi"/>
          <w:i w:val="0"/>
          <w:iCs w:val="0"/>
          <w:noProof/>
          <w:sz w:val="22"/>
          <w:szCs w:val="22"/>
          <w:lang w:eastAsia="nl-NL"/>
        </w:rPr>
      </w:pPr>
      <w:hyperlink w:anchor="_Toc353425" w:history="1">
        <w:r w:rsidR="00E90F6F" w:rsidRPr="009024EE">
          <w:rPr>
            <w:rStyle w:val="Hyperlink"/>
            <w:noProof/>
          </w:rPr>
          <w:t>Tabel 6: fases van het project</w:t>
        </w:r>
        <w:r w:rsidR="00E90F6F">
          <w:rPr>
            <w:noProof/>
            <w:webHidden/>
          </w:rPr>
          <w:tab/>
        </w:r>
        <w:r w:rsidR="00E90F6F">
          <w:rPr>
            <w:noProof/>
            <w:webHidden/>
          </w:rPr>
          <w:fldChar w:fldCharType="begin"/>
        </w:r>
        <w:r w:rsidR="00E90F6F">
          <w:rPr>
            <w:noProof/>
            <w:webHidden/>
          </w:rPr>
          <w:instrText xml:space="preserve"> PAGEREF _Toc353425 \h </w:instrText>
        </w:r>
        <w:r w:rsidR="00E90F6F">
          <w:rPr>
            <w:noProof/>
            <w:webHidden/>
          </w:rPr>
        </w:r>
        <w:r w:rsidR="00E90F6F">
          <w:rPr>
            <w:noProof/>
            <w:webHidden/>
          </w:rPr>
          <w:fldChar w:fldCharType="separate"/>
        </w:r>
        <w:r w:rsidR="00E90F6F">
          <w:rPr>
            <w:noProof/>
            <w:webHidden/>
          </w:rPr>
          <w:t>15</w:t>
        </w:r>
        <w:r w:rsidR="00E90F6F">
          <w:rPr>
            <w:noProof/>
            <w:webHidden/>
          </w:rPr>
          <w:fldChar w:fldCharType="end"/>
        </w:r>
      </w:hyperlink>
    </w:p>
    <w:p w:rsidR="00E90F6F" w:rsidRDefault="0055481E">
      <w:pPr>
        <w:pStyle w:val="TableofFigures"/>
        <w:tabs>
          <w:tab w:val="right" w:leader="dot" w:pos="9063"/>
        </w:tabs>
        <w:rPr>
          <w:rFonts w:eastAsiaTheme="minorEastAsia" w:cstheme="minorBidi"/>
          <w:i w:val="0"/>
          <w:iCs w:val="0"/>
          <w:noProof/>
          <w:sz w:val="22"/>
          <w:szCs w:val="22"/>
          <w:lang w:eastAsia="nl-NL"/>
        </w:rPr>
      </w:pPr>
      <w:hyperlink w:anchor="_Toc353426" w:history="1">
        <w:r w:rsidR="00E90F6F" w:rsidRPr="009024EE">
          <w:rPr>
            <w:rStyle w:val="Hyperlink"/>
            <w:noProof/>
          </w:rPr>
          <w:t>Tabel 7: teamleden</w:t>
        </w:r>
        <w:r w:rsidR="00E90F6F">
          <w:rPr>
            <w:noProof/>
            <w:webHidden/>
          </w:rPr>
          <w:tab/>
        </w:r>
        <w:r w:rsidR="00E90F6F">
          <w:rPr>
            <w:noProof/>
            <w:webHidden/>
          </w:rPr>
          <w:fldChar w:fldCharType="begin"/>
        </w:r>
        <w:r w:rsidR="00E90F6F">
          <w:rPr>
            <w:noProof/>
            <w:webHidden/>
          </w:rPr>
          <w:instrText xml:space="preserve"> PAGEREF _Toc353426 \h </w:instrText>
        </w:r>
        <w:r w:rsidR="00E90F6F">
          <w:rPr>
            <w:noProof/>
            <w:webHidden/>
          </w:rPr>
        </w:r>
        <w:r w:rsidR="00E90F6F">
          <w:rPr>
            <w:noProof/>
            <w:webHidden/>
          </w:rPr>
          <w:fldChar w:fldCharType="separate"/>
        </w:r>
        <w:r w:rsidR="00E90F6F">
          <w:rPr>
            <w:noProof/>
            <w:webHidden/>
          </w:rPr>
          <w:t>19</w:t>
        </w:r>
        <w:r w:rsidR="00E90F6F">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3" w:name="_Toc353390"/>
      <w:r w:rsidRPr="00195286">
        <w:rPr>
          <w:rStyle w:val="Veldnaam"/>
          <w:b/>
        </w:rPr>
        <w:t>Figuren</w:t>
      </w:r>
      <w:bookmarkEnd w:id="3"/>
    </w:p>
    <w:p w:rsidR="00E90F6F"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353427" w:history="1">
        <w:r w:rsidR="00E90F6F" w:rsidRPr="0083363D">
          <w:rPr>
            <w:rStyle w:val="Hyperlink"/>
            <w:noProof/>
          </w:rPr>
          <w:t>Figuur 1: product Breakdown Structure</w:t>
        </w:r>
        <w:r w:rsidR="00E90F6F">
          <w:rPr>
            <w:noProof/>
            <w:webHidden/>
          </w:rPr>
          <w:tab/>
        </w:r>
        <w:r w:rsidR="00E90F6F">
          <w:rPr>
            <w:noProof/>
            <w:webHidden/>
          </w:rPr>
          <w:fldChar w:fldCharType="begin"/>
        </w:r>
        <w:r w:rsidR="00E90F6F">
          <w:rPr>
            <w:noProof/>
            <w:webHidden/>
          </w:rPr>
          <w:instrText xml:space="preserve"> PAGEREF _Toc353427 \h </w:instrText>
        </w:r>
        <w:r w:rsidR="00E90F6F">
          <w:rPr>
            <w:noProof/>
            <w:webHidden/>
          </w:rPr>
        </w:r>
        <w:r w:rsidR="00E90F6F">
          <w:rPr>
            <w:noProof/>
            <w:webHidden/>
          </w:rPr>
          <w:fldChar w:fldCharType="separate"/>
        </w:r>
        <w:r w:rsidR="00E90F6F">
          <w:rPr>
            <w:noProof/>
            <w:webHidden/>
          </w:rPr>
          <w:t>11</w:t>
        </w:r>
        <w:r w:rsidR="00E90F6F">
          <w:rPr>
            <w:noProof/>
            <w:webHidden/>
          </w:rPr>
          <w:fldChar w:fldCharType="end"/>
        </w:r>
      </w:hyperlink>
    </w:p>
    <w:p w:rsidR="007613AE" w:rsidRPr="007613AE" w:rsidRDefault="007613AE" w:rsidP="007613AE">
      <w:r>
        <w:fldChar w:fldCharType="end"/>
      </w:r>
    </w:p>
    <w:p w:rsidR="00891492" w:rsidRDefault="00515EB5" w:rsidP="00891492">
      <w:pPr>
        <w:pStyle w:val="Heading1"/>
      </w:pPr>
      <w:bookmarkStart w:id="4" w:name="_Toc336413"/>
      <w:bookmarkStart w:id="5" w:name="_Toc353391"/>
      <w:r>
        <w:lastRenderedPageBreak/>
        <w:t>Projectopdracht</w:t>
      </w:r>
      <w:bookmarkEnd w:id="4"/>
      <w:bookmarkEnd w:id="5"/>
    </w:p>
    <w:p w:rsidR="00174445" w:rsidRDefault="00174445" w:rsidP="00174445">
      <w:pPr>
        <w:pStyle w:val="Heading2"/>
      </w:pPr>
      <w:bookmarkStart w:id="6" w:name="_Toc353392"/>
      <w:r>
        <w:t>Opdrachtgever en opdrachtnemer</w:t>
      </w:r>
      <w:bookmarkEnd w:id="6"/>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p>
        </w:tc>
      </w:tr>
    </w:tbl>
    <w:p w:rsidR="000E335A" w:rsidRDefault="00035C73" w:rsidP="00365065">
      <w:pPr>
        <w:pStyle w:val="Captionfortableandimage"/>
      </w:pPr>
      <w:bookmarkStart w:id="7" w:name="_Toc353420"/>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1</w:t>
      </w:r>
      <w:r w:rsidR="0055481E">
        <w:rPr>
          <w:noProof/>
        </w:rPr>
        <w:fldChar w:fldCharType="end"/>
      </w:r>
      <w:r>
        <w:t xml:space="preserve">: </w:t>
      </w:r>
      <w:r w:rsidRPr="00365065">
        <w:t>opdrachtnemer</w:t>
      </w:r>
      <w:r>
        <w:t>(s)</w:t>
      </w:r>
      <w:bookmarkEnd w:id="7"/>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r>
              <w:t>Paaspop</w:t>
            </w:r>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8" w:name="_Toc353421"/>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2</w:t>
      </w:r>
      <w:r w:rsidR="0055481E">
        <w:rPr>
          <w:noProof/>
        </w:rPr>
        <w:fldChar w:fldCharType="end"/>
      </w:r>
      <w:r>
        <w:t>: opdrachtgevers</w:t>
      </w:r>
      <w:bookmarkEnd w:id="8"/>
    </w:p>
    <w:p w:rsidR="00560ED4" w:rsidRDefault="00560ED4" w:rsidP="00174445">
      <w:pPr>
        <w:spacing w:line="259" w:lineRule="auto"/>
      </w:pPr>
    </w:p>
    <w:p w:rsidR="00FD49D0" w:rsidRDefault="00FD49D0" w:rsidP="00FD49D0">
      <w:pPr>
        <w:pStyle w:val="Heading2"/>
      </w:pPr>
      <w:bookmarkStart w:id="9" w:name="_Toc353393"/>
      <w:r>
        <w:t>Opdrachtdefinitie</w:t>
      </w:r>
      <w:bookmarkEnd w:id="9"/>
    </w:p>
    <w:p w:rsidR="00FD49D0"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w:t>
      </w:r>
      <w:r w:rsidR="00E01928">
        <w:t>0</w:t>
      </w:r>
      <w:r>
        <w:t>.000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w:t>
      </w:r>
      <w:r w:rsidR="00324970">
        <w:t>de</w:t>
      </w:r>
      <w:r w:rsidR="004105A1">
        <w:t xml:space="preserve"> festival</w:t>
      </w:r>
      <w:r w:rsidR="00324970">
        <w:t>ervaring</w:t>
      </w:r>
      <w:r w:rsidR="004105A1">
        <w:t xml:space="preserve"> terug komen. </w:t>
      </w:r>
      <w:r w:rsidR="005A1309">
        <w:t xml:space="preserve">Dat is nogal een uitdaging aangezien er steeds meer festivals komen in Nederland en er dus steeds meer concurrentie </w:t>
      </w:r>
      <w:r w:rsidR="00562F51">
        <w:t>is</w:t>
      </w:r>
      <w:r w:rsidR="005A1309">
        <w:t xml:space="preserve">. Door deze grote concurrentiestrijd hebben een groot aantal festivals in de afgelopen jaren moeten stoppen of af moeten bouwen tot een kleinschaliger festival </w:t>
      </w:r>
      <w:r w:rsidR="005A1309">
        <w:rPr>
          <w:rStyle w:val="FootnoteReference"/>
        </w:rPr>
        <w:footnoteReference w:id="2"/>
      </w:r>
      <w:r w:rsidR="005A1309">
        <w:t>.</w:t>
      </w:r>
      <w:r w:rsidR="004105A1">
        <w:t xml:space="preserve"> D</w:t>
      </w:r>
      <w:r w:rsidR="005A1309">
        <w:t>it wil Paaspop natuurlijk voorkomen</w:t>
      </w:r>
      <w:r w:rsidR="004105A1">
        <w:t xml:space="preserve"> en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w:t>
      </w:r>
      <w:r w:rsidR="00A80FBF">
        <w:t>voor de festivalbezoekers.</w:t>
      </w:r>
    </w:p>
    <w:p w:rsidR="005A1309" w:rsidRDefault="005A1309" w:rsidP="00174445">
      <w:pPr>
        <w:spacing w:line="259" w:lineRule="auto"/>
      </w:pPr>
      <w:r>
        <w:t>Echter</w:t>
      </w:r>
      <w:r w:rsidR="004E55F5">
        <w:t>,</w:t>
      </w:r>
      <w:r>
        <w:t xml:space="preserve"> is er nog niet bekend wat de ‘ultieme’ festival app precies is. Waardoor krijgen festivalbezoekers een betere ervaring en wat is hier </w:t>
      </w:r>
      <w:r w:rsidR="002140B2">
        <w:t>voor</w:t>
      </w:r>
      <w:r>
        <w:t xml:space="preserve"> nodig om dit te kunnen realiseren? Ook is de vraag of </w:t>
      </w:r>
      <w:r w:rsidR="004105A1">
        <w:t xml:space="preserve">een mobiele applicatie wel bijdraagt aan de belevenis van de bezoekers. </w:t>
      </w:r>
    </w:p>
    <w:p w:rsidR="004105A1" w:rsidRDefault="004105A1" w:rsidP="00174445">
      <w:pPr>
        <w:spacing w:line="259" w:lineRule="auto"/>
      </w:pPr>
      <w:r>
        <w:t xml:space="preserve">Er staan dus nog veel vragen </w:t>
      </w:r>
      <w:r w:rsidR="00222829">
        <w:t>open</w:t>
      </w:r>
      <w:r>
        <w:t>. Het resultaat van deze opdracht is dan ook geen product dat in productie zal gaan draaien maar een (of meerdere) POC (</w:t>
      </w:r>
      <w:proofErr w:type="spellStart"/>
      <w:r>
        <w:t>Proof</w:t>
      </w:r>
      <w:proofErr w:type="spellEnd"/>
      <w:r>
        <w:t xml:space="preserve"> Of Concept) wat door middel van een onderzoek ondersteund wordt waardoor een advies aan de directie van het festival kan worden gegeven. Uiteindelijk zullen de vragen hierdoor beantwoord worden. </w:t>
      </w:r>
    </w:p>
    <w:p w:rsidR="00635BFC" w:rsidRDefault="004105A1" w:rsidP="00174445">
      <w:pPr>
        <w:spacing w:line="259" w:lineRule="auto"/>
      </w:pPr>
      <w:r>
        <w:t>De functionaliteiten van deze app zijn dus ook nog niet gespecificeerd. Er zal een onderzoek gedaan moeten worden en veel aannames gemaakt moeten worden om functionaliteiten op te stellen. Wel zijn hier al enkele ideeën over wat er ongeveer in de App ko</w:t>
      </w:r>
      <w:r w:rsidR="000204BC">
        <w:t>mt</w:t>
      </w:r>
      <w:r>
        <w:t xml:space="preserve">. Zo is een festival vaak enorm druk en moeten mensen lang wachten in de rij voor een toiletbezoek of de eettenten waardoor ze een act missen. Ook willen bezoekers vaak zoveel mogelijk zien van de artiesten waardoor ze bepaalde acts vergeten of er door uitloop van een andere act niet aan toe komen. Dit soort problemen zouden </w:t>
      </w:r>
      <w:r w:rsidR="00635BFC">
        <w:t xml:space="preserve">door middel van </w:t>
      </w:r>
      <w:r w:rsidR="00B1716C">
        <w:t>locatie bepaling</w:t>
      </w:r>
      <w:r w:rsidR="00635BFC">
        <w:t xml:space="preserve"> </w:t>
      </w:r>
      <w:r w:rsidR="00586E7D">
        <w:t>en/of</w:t>
      </w:r>
      <w:r w:rsidR="00635BFC">
        <w:t xml:space="preserve"> persoonlijke data voorkomen </w:t>
      </w:r>
      <w:r w:rsidR="00062336">
        <w:t xml:space="preserve">kunnen </w:t>
      </w:r>
      <w:r w:rsidR="00635BFC">
        <w:t xml:space="preserve">worden in combinatie met algoritmes en eventueel kunstmatige intelligentie of machine </w:t>
      </w:r>
      <w:proofErr w:type="spellStart"/>
      <w:r w:rsidR="00635BFC">
        <w:t>learning</w:t>
      </w:r>
      <w:proofErr w:type="spellEnd"/>
      <w:r w:rsidR="00635BFC">
        <w:t xml:space="preserve">. Daarnaast kan een app handige functionaliteiten aanbieden waaronder een ‘vrienden zoek service’. Op deze manier zullen bezoekers een gemakkelijkere ervaring hebben en vaker terug komen naar het festival. </w:t>
      </w:r>
    </w:p>
    <w:p w:rsidR="00635BFC" w:rsidRDefault="00635BFC">
      <w:pPr>
        <w:spacing w:line="259" w:lineRule="auto"/>
      </w:pPr>
      <w:r>
        <w:br w:type="page"/>
      </w:r>
    </w:p>
    <w:p w:rsidR="00351E68" w:rsidRDefault="00351E68" w:rsidP="00125A69">
      <w:pPr>
        <w:pStyle w:val="Heading2"/>
      </w:pPr>
      <w:bookmarkStart w:id="10" w:name="_Toc353394"/>
      <w:r>
        <w:lastRenderedPageBreak/>
        <w:t>Afbakening</w:t>
      </w:r>
      <w:bookmarkEnd w:id="10"/>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43086C" w:rsidP="0043086C">
            <w:r>
              <w:t xml:space="preserve">1. Het maken van een mobiele applicatie die daadwerkelijk in productie gaat. </w:t>
            </w:r>
          </w:p>
        </w:tc>
      </w:tr>
      <w:tr w:rsidR="006E4750" w:rsidRPr="00C63FDB" w:rsidTr="006E4750">
        <w:trPr>
          <w:trHeight w:val="340"/>
        </w:trPr>
        <w:tc>
          <w:tcPr>
            <w:tcW w:w="4536" w:type="dxa"/>
          </w:tcPr>
          <w:p w:rsidR="006E4750" w:rsidRPr="00C63FDB" w:rsidRDefault="006E4750" w:rsidP="006E4750">
            <w:pPr>
              <w:pStyle w:val="ListParagraph"/>
              <w:numPr>
                <w:ilvl w:val="0"/>
                <w:numId w:val="37"/>
              </w:numPr>
            </w:pPr>
            <w:r>
              <w:t>Het bouwen van een PO</w:t>
            </w:r>
            <w:r w:rsidR="00AE250E">
              <w:t>C</w:t>
            </w:r>
            <w:r>
              <w:t xml:space="preserve">: </w:t>
            </w:r>
            <w:proofErr w:type="spellStart"/>
            <w:r>
              <w:t>Paaspop</w:t>
            </w:r>
            <w:proofErr w:type="spellEnd"/>
            <w:r>
              <w:t xml:space="preserve"> </w:t>
            </w:r>
            <w:r w:rsidR="00C2106C">
              <w:t>A</w:t>
            </w:r>
            <w:r w:rsidR="00AE250E">
              <w:t>ndroid</w:t>
            </w:r>
            <w:r>
              <w:t xml:space="preserve"> applicatie.</w:t>
            </w:r>
          </w:p>
        </w:tc>
        <w:tc>
          <w:tcPr>
            <w:tcW w:w="4820" w:type="dxa"/>
          </w:tcPr>
          <w:p w:rsidR="006E4750" w:rsidRPr="00C63FDB" w:rsidRDefault="0043086C" w:rsidP="0043086C">
            <w:r>
              <w:t xml:space="preserve">2. Aspecten van beveiliging die een dusdanig grote rol gaan spelen dat het onderzoek en de functionaliteiten van de app daaronder lijdt. </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Default="0043086C" w:rsidP="0043086C">
            <w:pPr>
              <w:pStyle w:val="ListParagraph"/>
              <w:numPr>
                <w:ilvl w:val="0"/>
                <w:numId w:val="37"/>
              </w:numPr>
            </w:pPr>
            <w:r>
              <w:t xml:space="preserve">Advies geven aan de directie van Paaspop met betrekking tot de toekomst van een app voor het festival.  </w:t>
            </w:r>
          </w:p>
        </w:tc>
        <w:tc>
          <w:tcPr>
            <w:tcW w:w="4820" w:type="dxa"/>
          </w:tcPr>
          <w:p w:rsidR="006E4750" w:rsidRPr="00C63FDB" w:rsidRDefault="00B61022" w:rsidP="006E4750">
            <w:r>
              <w:t xml:space="preserve">3. Beheer van </w:t>
            </w:r>
            <w:r w:rsidR="00686085">
              <w:t>het POC</w:t>
            </w:r>
            <w:r>
              <w:t xml:space="preserve">. </w:t>
            </w:r>
          </w:p>
        </w:tc>
      </w:tr>
      <w:tr w:rsidR="0043086C" w:rsidRPr="00C63FDB" w:rsidTr="006E4750">
        <w:trPr>
          <w:trHeight w:val="340"/>
        </w:trPr>
        <w:tc>
          <w:tcPr>
            <w:tcW w:w="4536" w:type="dxa"/>
          </w:tcPr>
          <w:p w:rsidR="0043086C" w:rsidRDefault="0043086C" w:rsidP="0043086C">
            <w:pPr>
              <w:pStyle w:val="ListParagraph"/>
              <w:numPr>
                <w:ilvl w:val="0"/>
                <w:numId w:val="37"/>
              </w:numPr>
            </w:pPr>
            <w:r>
              <w:t>Het maken van een PID</w:t>
            </w:r>
            <w:r w:rsidR="00943929">
              <w:t xml:space="preserve"> / PVA</w:t>
            </w:r>
            <w:r>
              <w:t xml:space="preserve"> (Plan Van Aanpak) voor de </w:t>
            </w:r>
            <w:proofErr w:type="spellStart"/>
            <w:r>
              <w:t>Fontys</w:t>
            </w:r>
            <w:proofErr w:type="spellEnd"/>
            <w:r>
              <w:t>.</w:t>
            </w:r>
          </w:p>
        </w:tc>
        <w:tc>
          <w:tcPr>
            <w:tcW w:w="4820" w:type="dxa"/>
          </w:tcPr>
          <w:p w:rsidR="0043086C" w:rsidRPr="00C63FDB" w:rsidRDefault="00B61022" w:rsidP="006E4750">
            <w:r>
              <w:t xml:space="preserve">4. Technische uitleg / naslag werk voor </w:t>
            </w:r>
            <w:proofErr w:type="spellStart"/>
            <w:r>
              <w:t>Paaspop</w:t>
            </w:r>
            <w:proofErr w:type="spellEnd"/>
            <w:r w:rsidR="00156677">
              <w:t xml:space="preserve"> of </w:t>
            </w:r>
            <w:r w:rsidR="00687C88">
              <w:t>Info Support</w:t>
            </w:r>
            <w:r>
              <w:t xml:space="preserve">. </w:t>
            </w:r>
          </w:p>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Het maken van een </w:t>
            </w:r>
            <w:r w:rsidR="00B63942">
              <w:t>PVA</w:t>
            </w:r>
            <w:r>
              <w:t xml:space="preserve"> voor </w:t>
            </w:r>
            <w:r w:rsidR="00687C88">
              <w:t>Info Support</w:t>
            </w:r>
            <w:r>
              <w:t>.</w:t>
            </w:r>
          </w:p>
        </w:tc>
        <w:tc>
          <w:tcPr>
            <w:tcW w:w="4820" w:type="dxa"/>
          </w:tcPr>
          <w:p w:rsidR="0043086C" w:rsidRPr="00C63FDB" w:rsidRDefault="0043086C" w:rsidP="006E4750"/>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Het </w:t>
            </w:r>
            <w:r w:rsidR="00A143E8">
              <w:t>maken</w:t>
            </w:r>
            <w:r>
              <w:t xml:space="preserve"> van een </w:t>
            </w:r>
            <w:r w:rsidR="00A143E8">
              <w:t>portfolio</w:t>
            </w:r>
            <w:r>
              <w:t xml:space="preserve"> voor de </w:t>
            </w:r>
            <w:proofErr w:type="spellStart"/>
            <w:r>
              <w:t>Fontys</w:t>
            </w:r>
            <w:proofErr w:type="spellEnd"/>
            <w:r>
              <w:t>.</w:t>
            </w:r>
          </w:p>
        </w:tc>
        <w:tc>
          <w:tcPr>
            <w:tcW w:w="4820" w:type="dxa"/>
          </w:tcPr>
          <w:p w:rsidR="0043086C" w:rsidRPr="00C63FDB" w:rsidRDefault="0043086C" w:rsidP="006E4750"/>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Een onderzoek document als naslagwerk voor Paaspop wat als basis fungeert voor het advies en </w:t>
            </w:r>
            <w:r w:rsidR="00B61022">
              <w:t xml:space="preserve">de functionaliteiten van </w:t>
            </w:r>
            <w:r w:rsidR="00686085">
              <w:t>het POC</w:t>
            </w:r>
            <w:r>
              <w:t xml:space="preserve">. </w:t>
            </w:r>
          </w:p>
        </w:tc>
        <w:tc>
          <w:tcPr>
            <w:tcW w:w="4820" w:type="dxa"/>
          </w:tcPr>
          <w:p w:rsidR="0043086C" w:rsidRPr="00C63FDB" w:rsidRDefault="0043086C" w:rsidP="006E4750"/>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Een blog dat </w:t>
            </w:r>
            <w:r w:rsidR="00657A48">
              <w:t xml:space="preserve">het </w:t>
            </w:r>
            <w:r w:rsidR="00002423">
              <w:t>afstudeer</w:t>
            </w:r>
            <w:r>
              <w:t xml:space="preserve">proces bijhoudt voor zowel de </w:t>
            </w:r>
            <w:proofErr w:type="spellStart"/>
            <w:r>
              <w:t>Fontys</w:t>
            </w:r>
            <w:proofErr w:type="spellEnd"/>
            <w:r>
              <w:t xml:space="preserve"> als </w:t>
            </w:r>
            <w:r w:rsidR="00687C88">
              <w:t>Info Support</w:t>
            </w:r>
            <w:r>
              <w:t>.</w:t>
            </w:r>
          </w:p>
        </w:tc>
        <w:tc>
          <w:tcPr>
            <w:tcW w:w="4820" w:type="dxa"/>
          </w:tcPr>
          <w:p w:rsidR="0043086C" w:rsidRPr="00C63FDB" w:rsidRDefault="0043086C" w:rsidP="006E4750"/>
        </w:tc>
      </w:tr>
      <w:tr w:rsidR="00B61022"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B61022" w:rsidRDefault="00B61022" w:rsidP="00B61022">
            <w:pPr>
              <w:pStyle w:val="ListParagraph"/>
              <w:numPr>
                <w:ilvl w:val="0"/>
                <w:numId w:val="37"/>
              </w:numPr>
            </w:pPr>
            <w:r>
              <w:t xml:space="preserve">Een test van </w:t>
            </w:r>
            <w:r w:rsidR="00686085">
              <w:t>het POC</w:t>
            </w:r>
            <w:r>
              <w:rPr>
                <w:rStyle w:val="FootnoteReference"/>
              </w:rPr>
              <w:footnoteReference w:id="3"/>
            </w:r>
            <w:r>
              <w:t xml:space="preserve"> / een veld onderzoek op het festival zelf. </w:t>
            </w:r>
          </w:p>
        </w:tc>
        <w:tc>
          <w:tcPr>
            <w:tcW w:w="4820" w:type="dxa"/>
          </w:tcPr>
          <w:p w:rsidR="00B61022" w:rsidRPr="00C63FDB" w:rsidRDefault="00B61022" w:rsidP="00280079">
            <w:pPr>
              <w:keepNext/>
            </w:pPr>
          </w:p>
        </w:tc>
      </w:tr>
    </w:tbl>
    <w:p w:rsidR="00365E50" w:rsidRDefault="00280079" w:rsidP="00280079">
      <w:pPr>
        <w:pStyle w:val="Captionfortableandimage"/>
      </w:pPr>
      <w:bookmarkStart w:id="11" w:name="_Toc353422"/>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3</w:t>
      </w:r>
      <w:r w:rsidR="0055481E">
        <w:rPr>
          <w:noProof/>
        </w:rPr>
        <w:fldChar w:fldCharType="end"/>
      </w:r>
      <w:r>
        <w:t>: afbakening</w:t>
      </w:r>
      <w:bookmarkEnd w:id="11"/>
    </w:p>
    <w:p w:rsidR="00560ED4" w:rsidRDefault="00560ED4" w:rsidP="00365E50">
      <w:pPr>
        <w:spacing w:line="259" w:lineRule="auto"/>
      </w:pPr>
    </w:p>
    <w:p w:rsidR="00351E68" w:rsidRDefault="00351E68" w:rsidP="00125A69">
      <w:pPr>
        <w:pStyle w:val="Heading2"/>
      </w:pPr>
      <w:bookmarkStart w:id="12" w:name="_Toc353395"/>
      <w:r>
        <w:t>Afhankelijkheden</w:t>
      </w:r>
      <w:bookmarkEnd w:id="12"/>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AE250E" w:rsidRDefault="00AE250E" w:rsidP="00365E50">
      <w:pPr>
        <w:spacing w:line="259" w:lineRule="auto"/>
      </w:pPr>
      <w:r>
        <w:t xml:space="preserve">2: </w:t>
      </w:r>
      <w:r w:rsidR="00F26C23">
        <w:t>Data van gebruikers / festivalbezoekers</w:t>
      </w:r>
      <w:r w:rsidR="00686085">
        <w:t>:</w:t>
      </w:r>
      <w:r w:rsidR="00F26C23">
        <w:t xml:space="preserve"> Om te weten welke functies de applicatie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522F0F" w:rsidRDefault="00522F0F">
      <w:pPr>
        <w:spacing w:line="259" w:lineRule="auto"/>
      </w:pPr>
      <w:r>
        <w:br w:type="page"/>
      </w:r>
    </w:p>
    <w:p w:rsidR="00351E68" w:rsidRDefault="00351E68" w:rsidP="00125A69">
      <w:pPr>
        <w:pStyle w:val="Heading2"/>
      </w:pPr>
      <w:bookmarkStart w:id="13" w:name="_Toc353396"/>
      <w:r>
        <w:lastRenderedPageBreak/>
        <w:t>Randvoorwaarden</w:t>
      </w:r>
      <w:bookmarkEnd w:id="13"/>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70215A" w:rsidRDefault="00261D59" w:rsidP="00522F0F">
      <w:r>
        <w:t>2</w:t>
      </w:r>
      <w:r w:rsidR="0070215A">
        <w:t xml:space="preserve">: De uiterlijke opleverdatum voor </w:t>
      </w:r>
      <w:r w:rsidR="00A143E8">
        <w:t xml:space="preserve">het portfolio </w:t>
      </w:r>
      <w:r w:rsidR="0070215A">
        <w:t>is 11 juni 2019.</w:t>
      </w:r>
    </w:p>
    <w:p w:rsidR="0070215A" w:rsidRDefault="00261D59" w:rsidP="00522F0F">
      <w:r>
        <w:t>3</w:t>
      </w:r>
      <w:r w:rsidR="0070215A">
        <w:t xml:space="preserve">: De uiterlijke opleverdatum aan </w:t>
      </w:r>
      <w:proofErr w:type="spellStart"/>
      <w:r w:rsidR="0070215A">
        <w:t>Paaspop</w:t>
      </w:r>
      <w:proofErr w:type="spellEnd"/>
      <w:r w:rsidR="0070215A">
        <w:t xml:space="preserve"> is 22 juni 2019. </w:t>
      </w:r>
    </w:p>
    <w:p w:rsidR="00261D59" w:rsidRDefault="00261D59" w:rsidP="00522F0F">
      <w:r>
        <w:t xml:space="preserve">4: Info Support kan een testomgeving realiseren. </w:t>
      </w:r>
    </w:p>
    <w:p w:rsidR="00261D59" w:rsidRDefault="00261D59" w:rsidP="00522F0F">
      <w:r>
        <w:t xml:space="preserve">5: Er </w:t>
      </w:r>
      <w:r w:rsidR="00DD2BED">
        <w:t>worden middelen tot</w:t>
      </w:r>
      <w:r>
        <w:t xml:space="preserve"> beschikking</w:t>
      </w:r>
      <w:r w:rsidR="00DD2BED">
        <w:t xml:space="preserve"> gesteld door de opdrachtgever</w:t>
      </w:r>
      <w:r>
        <w:t xml:space="preserve"> die ervoor zorgen dat een mobiele applicatie getest kant worden. </w:t>
      </w:r>
    </w:p>
    <w:p w:rsidR="00E601C8" w:rsidRDefault="00D540AD" w:rsidP="00522F0F">
      <w:r>
        <w:t xml:space="preserve">6: </w:t>
      </w:r>
      <w:proofErr w:type="spellStart"/>
      <w:r>
        <w:t>Paaspop</w:t>
      </w:r>
      <w:proofErr w:type="spellEnd"/>
      <w:r>
        <w:t xml:space="preserve"> realiseert een omgeving op het festivalterrein van waar gewerkt kan worden tijdens het festival en testen uitgevoerd kunnen worden.</w:t>
      </w:r>
    </w:p>
    <w:p w:rsidR="00522F0F" w:rsidRDefault="00522F0F" w:rsidP="00522F0F"/>
    <w:p w:rsidR="006E42CA" w:rsidRPr="00883804" w:rsidRDefault="006E42CA" w:rsidP="006E42CA">
      <w:pPr>
        <w:pStyle w:val="Heading2"/>
        <w:keepNext w:val="0"/>
        <w:keepLines w:val="0"/>
        <w:spacing w:before="120" w:after="60" w:line="240" w:lineRule="auto"/>
        <w:ind w:left="0" w:firstLine="0"/>
      </w:pPr>
      <w:bookmarkStart w:id="14" w:name="_Toc507670777"/>
      <w:bookmarkStart w:id="15" w:name="_Toc353397"/>
      <w:r w:rsidRPr="00883804">
        <w:t>Onderzoeks</w:t>
      </w:r>
      <w:r>
        <w:t>vragen</w:t>
      </w:r>
      <w:bookmarkEnd w:id="14"/>
      <w:bookmarkEnd w:id="15"/>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Hoe kan Paaspop door middel van een mobiele applicatie bezoekers een optimale belevenis geven?</w:t>
      </w:r>
    </w:p>
    <w:p w:rsidR="00710D47" w:rsidRDefault="00710D47" w:rsidP="00A65049">
      <w:r>
        <w:t>Echter</w:t>
      </w:r>
      <w:r w:rsidR="00B001F8">
        <w:t>,</w:t>
      </w:r>
      <w:r>
        <w:t xml:space="preserve"> kan deze hoofdvraag uiteindelijk ook beantwoord worden met dat een mobiele applicatie niet geschikt is voor een festival als Paaspop om bezoekers een betere ervaring te bieden. Hier</w:t>
      </w:r>
      <w:r w:rsidR="00F61A13">
        <w:t xml:space="preserve"> wordt</w:t>
      </w:r>
      <w:r>
        <w:t xml:space="preserve"> momenteel nog niet vanuit </w:t>
      </w:r>
      <w:r w:rsidR="00F61A13">
        <w:t xml:space="preserve">gegaan, </w:t>
      </w:r>
      <w:r>
        <w:t>waardoor de vraag gesteld wordt alsof een mobiele applicatie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Waar lopen festivalbezoekers tegen aan als ze een festival zoals Paaspop bezoeken?</w:t>
      </w:r>
    </w:p>
    <w:p w:rsidR="00710D47" w:rsidRDefault="00710D47" w:rsidP="00710D47">
      <w:pPr>
        <w:pStyle w:val="ListParagraph"/>
        <w:numPr>
          <w:ilvl w:val="0"/>
          <w:numId w:val="38"/>
        </w:numPr>
      </w:pPr>
      <w:r>
        <w:t xml:space="preserve">Zouden veel festivalbezoekers een mobiele applicatie downloaden voor </w:t>
      </w:r>
      <w:r w:rsidR="000F759D">
        <w:t>het festival</w:t>
      </w:r>
      <w:r>
        <w:t xml:space="preserve"> weekend?</w:t>
      </w:r>
    </w:p>
    <w:p w:rsidR="00710D47" w:rsidRDefault="00710D47" w:rsidP="00710D47">
      <w:pPr>
        <w:pStyle w:val="ListParagraph"/>
        <w:numPr>
          <w:ilvl w:val="0"/>
          <w:numId w:val="38"/>
        </w:numPr>
      </w:pPr>
      <w:r>
        <w:t>Welke functionaliteiten van een mobiele applicatie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applicatie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t xml:space="preserve">Hoe </w:t>
      </w:r>
      <w:r w:rsidR="0031443D">
        <w:t>wordt omgegaan</w:t>
      </w:r>
      <w:r>
        <w:t xml:space="preserve"> met de beveiliging van een mobiele applicatie?</w:t>
      </w:r>
    </w:p>
    <w:p w:rsidR="00710D47" w:rsidRDefault="00710D47" w:rsidP="00710D47">
      <w:pPr>
        <w:pStyle w:val="ListParagraph"/>
        <w:numPr>
          <w:ilvl w:val="0"/>
          <w:numId w:val="40"/>
        </w:numPr>
      </w:pPr>
      <w:r>
        <w:t xml:space="preserve">Hoe </w:t>
      </w:r>
      <w:r w:rsidR="0031443D">
        <w:t xml:space="preserve">wordt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Hoe kan een mobiele applicatie schaalbaar zijn?</w:t>
      </w:r>
    </w:p>
    <w:p w:rsidR="00FF3E3C" w:rsidRDefault="00E11C72" w:rsidP="00E11C72">
      <w:r>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applicaties.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16" w:name="_Toc507670778"/>
      <w:bookmarkStart w:id="17" w:name="_Toc353398"/>
      <w:r>
        <w:lastRenderedPageBreak/>
        <w:t>Eindproducten</w:t>
      </w:r>
      <w:bookmarkEnd w:id="16"/>
      <w:r w:rsidR="003B5E19">
        <w:t xml:space="preserve"> / opleveringen</w:t>
      </w:r>
      <w:bookmarkEnd w:id="17"/>
    </w:p>
    <w:p w:rsidR="00EF139A" w:rsidRPr="00EF139A" w:rsidRDefault="00EF139A" w:rsidP="00EF139A">
      <w:pPr>
        <w:pStyle w:val="Heading3"/>
      </w:pPr>
      <w:bookmarkStart w:id="18" w:name="_Toc353399"/>
      <w:r>
        <w:t xml:space="preserve">Product Breakdown </w:t>
      </w:r>
      <w:proofErr w:type="spellStart"/>
      <w:r>
        <w:t>Structure</w:t>
      </w:r>
      <w:bookmarkEnd w:id="18"/>
      <w:proofErr w:type="spellEnd"/>
    </w:p>
    <w:p w:rsidR="00280079" w:rsidRDefault="00EF139A" w:rsidP="00280079">
      <w:pPr>
        <w:keepNext/>
        <w:spacing w:line="259" w:lineRule="auto"/>
      </w:pPr>
      <w:r>
        <w:rPr>
          <w:noProof/>
        </w:rPr>
        <w:drawing>
          <wp:inline distT="0" distB="0" distL="0" distR="0">
            <wp:extent cx="4238046" cy="3964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1.jpg"/>
                    <pic:cNvPicPr/>
                  </pic:nvPicPr>
                  <pic:blipFill>
                    <a:blip r:embed="rId18">
                      <a:extLst>
                        <a:ext uri="{28A0092B-C50C-407E-A947-70E740481C1C}">
                          <a14:useLocalDpi xmlns:a14="http://schemas.microsoft.com/office/drawing/2010/main" val="0"/>
                        </a:ext>
                      </a:extLst>
                    </a:blip>
                    <a:stretch>
                      <a:fillRect/>
                    </a:stretch>
                  </pic:blipFill>
                  <pic:spPr>
                    <a:xfrm>
                      <a:off x="0" y="0"/>
                      <a:ext cx="4247757" cy="3973468"/>
                    </a:xfrm>
                    <a:prstGeom prst="rect">
                      <a:avLst/>
                    </a:prstGeom>
                  </pic:spPr>
                </pic:pic>
              </a:graphicData>
            </a:graphic>
          </wp:inline>
        </w:drawing>
      </w:r>
    </w:p>
    <w:p w:rsidR="00351E68" w:rsidRPr="00E144DE" w:rsidRDefault="00280079" w:rsidP="00280079">
      <w:pPr>
        <w:pStyle w:val="Captionfortableandimage"/>
      </w:pPr>
      <w:bookmarkStart w:id="19" w:name="_Toc353427"/>
      <w:r>
        <w:t xml:space="preserve">Figuur </w:t>
      </w:r>
      <w:r w:rsidR="0055481E">
        <w:rPr>
          <w:noProof/>
        </w:rPr>
        <w:fldChar w:fldCharType="begin"/>
      </w:r>
      <w:r w:rsidR="0055481E">
        <w:rPr>
          <w:noProof/>
        </w:rPr>
        <w:instrText xml:space="preserve"> SEQ Figuur \* ARABIC </w:instrText>
      </w:r>
      <w:r w:rsidR="0055481E">
        <w:rPr>
          <w:noProof/>
        </w:rPr>
        <w:fldChar w:fldCharType="separate"/>
      </w:r>
      <w:r>
        <w:rPr>
          <w:noProof/>
        </w:rPr>
        <w:t>1</w:t>
      </w:r>
      <w:r w:rsidR="0055481E">
        <w:rPr>
          <w:noProof/>
        </w:rPr>
        <w:fldChar w:fldCharType="end"/>
      </w:r>
      <w:r>
        <w:t xml:space="preserve">: </w:t>
      </w:r>
      <w:r w:rsidR="00271D38">
        <w:t>p</w:t>
      </w:r>
      <w:r>
        <w:t xml:space="preserve">roduct Breakdown </w:t>
      </w:r>
      <w:proofErr w:type="spellStart"/>
      <w:r>
        <w:t>Structure</w:t>
      </w:r>
      <w:bookmarkEnd w:id="19"/>
      <w:proofErr w:type="spellEnd"/>
    </w:p>
    <w:p w:rsidR="00EF139A" w:rsidRDefault="00EF139A" w:rsidP="00174445">
      <w:pPr>
        <w:spacing w:line="259" w:lineRule="auto"/>
      </w:pPr>
    </w:p>
    <w:p w:rsidR="00EF139A" w:rsidRDefault="00EF139A" w:rsidP="00920BDB">
      <w:pPr>
        <w:pStyle w:val="Heading3"/>
      </w:pPr>
      <w:bookmarkStart w:id="20" w:name="_Toc353400"/>
      <w:r>
        <w:t>Beschrijving</w:t>
      </w:r>
      <w:bookmarkEnd w:id="20"/>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wat de opdracht inhoudt en wat ervoor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 zitten</w:t>
      </w:r>
      <w:r w:rsidR="00920BDB">
        <w:t xml:space="preserve">. Deze wordt opgeleverd aan de </w:t>
      </w:r>
      <w:proofErr w:type="spellStart"/>
      <w:r w:rsidR="00920BDB">
        <w:t>Fontys</w:t>
      </w:r>
      <w:proofErr w:type="spellEnd"/>
      <w:r w:rsidR="00920BDB">
        <w:t xml:space="preserve">.  </w:t>
      </w:r>
    </w:p>
    <w:p w:rsidR="00EF139A" w:rsidRDefault="00EF139A" w:rsidP="00EF139A">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 xml:space="preserve">nquêtes. Dit wordt opgeleverd aan Paaspop en wordt gebruikt als basis voor </w:t>
      </w:r>
      <w:r w:rsidR="00686085">
        <w:t>het POC</w:t>
      </w:r>
      <w:r w:rsidR="009B31BD">
        <w:t xml:space="preserve">. </w:t>
      </w:r>
      <w:r w:rsidR="00687C88">
        <w:t>Info Support</w:t>
      </w:r>
      <w:r w:rsidR="009B31BD">
        <w:t xml:space="preserve"> en de </w:t>
      </w:r>
      <w:proofErr w:type="spellStart"/>
      <w:r w:rsidR="009B31BD">
        <w:t>Fontys</w:t>
      </w:r>
      <w:proofErr w:type="spellEnd"/>
      <w:r w:rsidR="009B31BD">
        <w:t xml:space="preserve"> kunnen dit inzien maar wordt niet gezien als een</w:t>
      </w:r>
      <w:r w:rsidR="00151D8D">
        <w:t xml:space="preserve"> volledige</w:t>
      </w:r>
      <w:r w:rsidR="009B31BD">
        <w:t xml:space="preserve"> oplevering</w:t>
      </w:r>
      <w:r w:rsidR="00151D8D">
        <w:t xml:space="preserve"> tenzij anders gevraagd</w:t>
      </w:r>
      <w:r w:rsidR="009B31BD">
        <w:t xml:space="preserve">. </w:t>
      </w:r>
    </w:p>
    <w:p w:rsidR="00EF139A" w:rsidRDefault="00EF139A" w:rsidP="00EF139A">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proofErr w:type="spellStart"/>
      <w:r w:rsidR="008214A2">
        <w:t>Paaspop</w:t>
      </w:r>
      <w:proofErr w:type="spellEnd"/>
      <w:r w:rsidR="008214A2">
        <w:t>.</w:t>
      </w:r>
    </w:p>
    <w:p w:rsidR="00EF139A" w:rsidRDefault="00EF139A" w:rsidP="00920BDB"/>
    <w:p w:rsidR="00EF139A" w:rsidRDefault="00EF139A" w:rsidP="00EF139A">
      <w:pPr>
        <w:pStyle w:val="ListParagraph"/>
        <w:numPr>
          <w:ilvl w:val="0"/>
          <w:numId w:val="41"/>
        </w:numPr>
      </w:pPr>
      <w:r>
        <w:t>B1:</w:t>
      </w:r>
      <w:r w:rsidR="008214A2">
        <w:t xml:space="preserve"> De mobiele</w:t>
      </w:r>
      <w:r w:rsidR="00BD248A">
        <w:t xml:space="preserve"> </w:t>
      </w:r>
      <w:r w:rsidR="008214A2">
        <w:t>applicatie is de uiteindelijke POC die wor</w:t>
      </w:r>
      <w:r w:rsidR="00B840CA">
        <w:t xml:space="preserve">dt opgeleverd aan Paaspop en waarmee een advies gegeven kan worden voor de toekomst. Dit zal een </w:t>
      </w:r>
      <w:r w:rsidR="00A91EF4">
        <w:t>A</w:t>
      </w:r>
      <w:r w:rsidR="00B840CA">
        <w:t xml:space="preserve">ndroid applicatie zijn. </w:t>
      </w:r>
    </w:p>
    <w:p w:rsidR="00EF139A" w:rsidRDefault="00EF139A" w:rsidP="00EF139A">
      <w:pPr>
        <w:pStyle w:val="ListParagraph"/>
        <w:numPr>
          <w:ilvl w:val="0"/>
          <w:numId w:val="41"/>
        </w:numPr>
      </w:pPr>
      <w:r>
        <w:lastRenderedPageBreak/>
        <w:t>B2:</w:t>
      </w:r>
      <w:r w:rsidR="00B840CA">
        <w:t xml:space="preserve"> De applicatie zal</w:t>
      </w:r>
      <w:r w:rsidR="0041130E">
        <w:t>,</w:t>
      </w:r>
      <w:r w:rsidR="00B840CA">
        <w:t xml:space="preserve"> waar nodig</w:t>
      </w:r>
      <w:r w:rsidR="0041130E">
        <w:t>,</w:t>
      </w:r>
      <w:r w:rsidR="00B840CA">
        <w:t xml:space="preserve"> een backend / server gebruiken waar zwaardere berekeningen worden gedaan die de mobiele applicatie niet kan doen of waar data naar verzonden moet worden voor opslag. </w:t>
      </w:r>
      <w:r w:rsidR="00012E30">
        <w:t xml:space="preserve">Ook deze wordt opgeleverd aan Paaspop en zal wederom als advies dienen. </w:t>
      </w:r>
    </w:p>
    <w:p w:rsidR="000F2465" w:rsidRDefault="000F2465" w:rsidP="000F2465">
      <w:pPr>
        <w:pStyle w:val="ListParagraph"/>
      </w:pPr>
    </w:p>
    <w:p w:rsidR="005F24D9" w:rsidRDefault="00D47D5F" w:rsidP="00D47D5F">
      <w:pPr>
        <w:pStyle w:val="Heading3"/>
      </w:pPr>
      <w:bookmarkStart w:id="21" w:name="_Toc353401"/>
      <w:r>
        <w:t>Opleveringen</w:t>
      </w:r>
      <w:bookmarkEnd w:id="21"/>
      <w:r w:rsidR="00D73758">
        <w:tab/>
      </w:r>
    </w:p>
    <w:p w:rsidR="00D47D5F" w:rsidRDefault="00D47D5F" w:rsidP="00D47D5F">
      <w:r>
        <w:t>Documenten zullen altijd in PDF worden opgeleverd aan de desbetreffende ontvanger tenzij anders is gevraagd. Applicaties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2" w:name="_Toc353402"/>
      <w:r>
        <w:t>Kwaliteitseisen</w:t>
      </w:r>
      <w:bookmarkEnd w:id="22"/>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7. De app moet door middel van gebruikerstesten worden getest op gebruiksvriendelijkheid en voldoen aan de verwachtingen.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280079">
            <w:pPr>
              <w:keepNext/>
            </w:pPr>
            <w:r>
              <w:t>8. De app moet door middel van gebruikerstesten worden getest op functionaliteiten en voldoen aan de verwachtingen.</w:t>
            </w:r>
          </w:p>
        </w:tc>
      </w:tr>
    </w:tbl>
    <w:p w:rsidR="003B5E19" w:rsidRDefault="00280079" w:rsidP="00280079">
      <w:pPr>
        <w:pStyle w:val="Captionfortableandimage"/>
      </w:pPr>
      <w:bookmarkStart w:id="23" w:name="_Toc353423"/>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4</w:t>
      </w:r>
      <w:r w:rsidR="0055481E">
        <w:rPr>
          <w:noProof/>
        </w:rPr>
        <w:fldChar w:fldCharType="end"/>
      </w:r>
      <w:r>
        <w:t xml:space="preserve">: </w:t>
      </w:r>
      <w:r w:rsidR="00271D38">
        <w:t>k</w:t>
      </w:r>
      <w:r>
        <w:t>walitei</w:t>
      </w:r>
      <w:r w:rsidR="00271D38">
        <w:t>t</w:t>
      </w:r>
      <w:r>
        <w:t>seisen</w:t>
      </w:r>
      <w:bookmarkEnd w:id="23"/>
    </w:p>
    <w:p w:rsidR="008D3371" w:rsidRDefault="008D3371" w:rsidP="00280079">
      <w:pPr>
        <w:pStyle w:val="Captionfortableandimage"/>
        <w:rPr>
          <w:sz w:val="26"/>
          <w:szCs w:val="32"/>
        </w:rPr>
      </w:pPr>
    </w:p>
    <w:p w:rsidR="003B5E19" w:rsidRPr="003B5E19" w:rsidRDefault="003B5E19" w:rsidP="003B5E19">
      <w:pPr>
        <w:pStyle w:val="Heading2"/>
        <w:rPr>
          <w:sz w:val="26"/>
          <w:szCs w:val="32"/>
        </w:rPr>
      </w:pPr>
      <w:bookmarkStart w:id="24" w:name="_Toc353403"/>
      <w:r>
        <w:rPr>
          <w:sz w:val="26"/>
          <w:szCs w:val="32"/>
        </w:rPr>
        <w:t>Uitgangspunten</w:t>
      </w:r>
      <w:bookmarkEnd w:id="24"/>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Default="00C96193" w:rsidP="003B5E19">
      <w:pPr>
        <w:spacing w:line="259" w:lineRule="auto"/>
      </w:pPr>
      <w:r>
        <w:t>3. Er zullen relatief veel aannames gemaakt worden tijdens het project om te testen wat het beste werkt.</w:t>
      </w:r>
    </w:p>
    <w:p w:rsidR="00C96193" w:rsidRDefault="00C96193" w:rsidP="003B5E19">
      <w:pPr>
        <w:spacing w:line="259" w:lineRule="auto"/>
      </w:pPr>
      <w:r>
        <w:lastRenderedPageBreak/>
        <w:t>4. Het project is vooral gericht op functionaliteiten en hoe festivalbezoekers de beste ervaring kunnen krijgen door middel van een mobiele applicatie. Hierdoor zal er niet té veel focus gelegd worden op beveiliging van de applicatie en prestatie</w:t>
      </w:r>
      <w:r w:rsidR="00C57F20">
        <w:t xml:space="preserve">. </w:t>
      </w:r>
    </w:p>
    <w:p w:rsidR="00C96193" w:rsidRDefault="00C96193" w:rsidP="003B5E19">
      <w:pPr>
        <w:spacing w:line="259" w:lineRule="auto"/>
      </w:pPr>
      <w:r>
        <w:t>5. De mobiele applicatie wordt beperkt tot een Android app aangezien de opdrachtnemer hier de meeste kennis van heeft en het beste gericht op functionaliteiten kan werken.</w:t>
      </w:r>
    </w:p>
    <w:p w:rsidR="00EA3EA2" w:rsidRDefault="00EA3EA2" w:rsidP="003B5E19">
      <w:pPr>
        <w:spacing w:line="259" w:lineRule="auto"/>
      </w:pPr>
      <w:r>
        <w:t xml:space="preserve">6.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DE0A6E" w:rsidRDefault="00EB38D9" w:rsidP="003B5E19">
      <w:pPr>
        <w:spacing w:line="259" w:lineRule="auto"/>
      </w:pPr>
      <w:r>
        <w:t>7</w:t>
      </w:r>
      <w:r w:rsidR="00C96193">
        <w:t>.  Het zou fijn zijn als er een MVP</w:t>
      </w:r>
      <w:r w:rsidR="00DE0A6E">
        <w:t xml:space="preserve"> (Minimum </w:t>
      </w:r>
      <w:proofErr w:type="spellStart"/>
      <w:r w:rsidR="00DE0A6E">
        <w:t>Viable</w:t>
      </w:r>
      <w:proofErr w:type="spellEnd"/>
      <w:r w:rsidR="00DE0A6E">
        <w:t xml:space="preserve"> Product) klaar staat tijdens het festival, echter kan dit niet gegarandeerd worden.</w:t>
      </w:r>
    </w:p>
    <w:p w:rsidR="00DE0A6E" w:rsidRDefault="00EB38D9" w:rsidP="003B5E19">
      <w:pPr>
        <w:spacing w:line="259" w:lineRule="auto"/>
      </w:pPr>
      <w:r>
        <w:t>8</w:t>
      </w:r>
      <w:r w:rsidR="00DE0A6E">
        <w:t xml:space="preserve">. Het zou prettig zijn als er tijdens het festival een omgeving wordt gerealiseerd waar tests uitgevoerd kunnen </w:t>
      </w:r>
      <w:r w:rsidR="00B36A82">
        <w:t xml:space="preserve">(dan wel voor de MVP, dan wel korte statische testen) </w:t>
      </w:r>
      <w:r w:rsidR="00DE0A6E">
        <w:t>worden met festivalbezoekers die hier interesse in hebben.</w:t>
      </w:r>
    </w:p>
    <w:p w:rsidR="00351E68" w:rsidRDefault="00C36E0F" w:rsidP="00125A69">
      <w:pPr>
        <w:pStyle w:val="Heading1"/>
      </w:pPr>
      <w:bookmarkStart w:id="25" w:name="_Toc336414"/>
      <w:bookmarkStart w:id="26" w:name="_Toc353404"/>
      <w:r>
        <w:lastRenderedPageBreak/>
        <w:t>Financiën en Risico’s</w:t>
      </w:r>
      <w:bookmarkEnd w:id="25"/>
      <w:bookmarkEnd w:id="26"/>
      <w:r>
        <w:t xml:space="preserve"> </w:t>
      </w:r>
    </w:p>
    <w:p w:rsidR="00C36E0F" w:rsidRDefault="00C36E0F" w:rsidP="00C36E0F">
      <w:pPr>
        <w:pStyle w:val="Heading2"/>
      </w:pPr>
      <w:bookmarkStart w:id="27" w:name="_Toc353405"/>
      <w:r>
        <w:t>Kostenbudget</w:t>
      </w:r>
      <w:bookmarkEnd w:id="27"/>
    </w:p>
    <w:p w:rsidR="00C36E0F" w:rsidRDefault="000E0F78" w:rsidP="000E0F78">
      <w:r w:rsidRPr="000E0F78">
        <w:t xml:space="preserve">Tijdens </w:t>
      </w:r>
      <w:r>
        <w:t xml:space="preserve">het project zullen er met de huidige kennis geen extra kosten gemaakt hoeven worden. De software die gebruikt moet worden is beschikbaar even als de hardware. </w:t>
      </w:r>
      <w:r w:rsidR="005030E6">
        <w:t xml:space="preserve">Dit zou in de loop van het project nog kunnen veranderen. </w:t>
      </w:r>
    </w:p>
    <w:p w:rsidR="0002105A" w:rsidRPr="0002105A" w:rsidRDefault="0002105A" w:rsidP="000E0F78"/>
    <w:p w:rsidR="00C36E0F" w:rsidRPr="00C36E0F" w:rsidRDefault="00C36E0F" w:rsidP="00C36E0F">
      <w:pPr>
        <w:pStyle w:val="Heading2"/>
      </w:pPr>
      <w:bookmarkStart w:id="28" w:name="_Toc353406"/>
      <w:r>
        <w:t>Risico’s en uitwijk</w:t>
      </w:r>
      <w:r w:rsidR="00712871">
        <w:t xml:space="preserve"> </w:t>
      </w:r>
      <w:r>
        <w:t>activiteiten</w:t>
      </w:r>
      <w:bookmarkEnd w:id="28"/>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applicatie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is.</w:t>
            </w:r>
          </w:p>
        </w:tc>
      </w:tr>
      <w:tr w:rsidR="00EE2690" w:rsidTr="00257D70">
        <w:tc>
          <w:tcPr>
            <w:tcW w:w="3021" w:type="dxa"/>
          </w:tcPr>
          <w:p w:rsidR="00EE2690" w:rsidRDefault="005952A9" w:rsidP="00666223">
            <w:pPr>
              <w:spacing w:line="259" w:lineRule="auto"/>
            </w:pPr>
            <w:r>
              <w:t>2</w:t>
            </w:r>
            <w:r w:rsidR="00EE2690">
              <w:t xml:space="preserve">. Verwachtingen van </w:t>
            </w:r>
            <w:proofErr w:type="spellStart"/>
            <w:r w:rsidR="00EE2690">
              <w:t>Fontys</w:t>
            </w:r>
            <w:proofErr w:type="spellEnd"/>
            <w:r w:rsidR="00EE2690">
              <w:t xml:space="preserve"> en </w:t>
            </w:r>
            <w:r w:rsidR="00674070">
              <w:t xml:space="preserve">de </w:t>
            </w:r>
            <w:r w:rsidR="00EE2690">
              <w:t>opdrachtgever liggen niet op één lijn</w:t>
            </w:r>
            <w:r w:rsidR="002666E0">
              <w:t>.</w:t>
            </w:r>
          </w:p>
        </w:tc>
        <w:tc>
          <w:tcPr>
            <w:tcW w:w="3021" w:type="dxa"/>
          </w:tcPr>
          <w:p w:rsidR="00EE2690" w:rsidRDefault="00EE2690" w:rsidP="00666223">
            <w:pPr>
              <w:spacing w:line="259" w:lineRule="auto"/>
            </w:pPr>
            <w:r>
              <w:t xml:space="preserve">Zo veel mogelijk communiceren tussen de </w:t>
            </w:r>
            <w:proofErr w:type="spellStart"/>
            <w:r>
              <w:t>Fontys</w:t>
            </w:r>
            <w:proofErr w:type="spellEnd"/>
            <w:r>
              <w:t xml:space="preserve"> en de opdrachtgever.</w:t>
            </w:r>
          </w:p>
        </w:tc>
        <w:tc>
          <w:tcPr>
            <w:tcW w:w="3021" w:type="dxa"/>
          </w:tcPr>
          <w:p w:rsidR="00EE2690" w:rsidRDefault="00EE2690" w:rsidP="00666223">
            <w:pPr>
              <w:spacing w:line="259" w:lineRule="auto"/>
            </w:pPr>
            <w:r>
              <w:t xml:space="preserve">N.V.T. </w:t>
            </w:r>
          </w:p>
        </w:tc>
      </w:tr>
      <w:tr w:rsidR="00161D3F"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161D3F" w:rsidRDefault="005952A9" w:rsidP="00666223">
            <w:pPr>
              <w:spacing w:line="259" w:lineRule="auto"/>
            </w:pPr>
            <w:r>
              <w:t>3</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c>
          <w:tcPr>
            <w:tcW w:w="3021" w:type="dxa"/>
          </w:tcPr>
          <w:p w:rsidR="007E7A12" w:rsidRDefault="005952A9" w:rsidP="00666223">
            <w:pPr>
              <w:spacing w:line="259" w:lineRule="auto"/>
            </w:pPr>
            <w:r>
              <w:t>4</w:t>
            </w:r>
            <w:r w:rsidR="007E7A12">
              <w:t xml:space="preserve">. Om privacy redenen willen </w:t>
            </w:r>
            <w:r w:rsidR="00B41D9B">
              <w:t>festivalbezoekers</w:t>
            </w:r>
            <w:r w:rsidR="007E7A12">
              <w:t xml:space="preserve"> de applicatie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applicatie ook bruikbaar is zonder gebruik van locatie tracking. </w:t>
            </w:r>
          </w:p>
        </w:tc>
        <w:tc>
          <w:tcPr>
            <w:tcW w:w="3021" w:type="dxa"/>
          </w:tcPr>
          <w:p w:rsidR="007E7A12" w:rsidRDefault="007E7A12" w:rsidP="00280079">
            <w:pPr>
              <w:keepNext/>
              <w:spacing w:line="259" w:lineRule="auto"/>
            </w:pPr>
            <w:r>
              <w:t>N.V.T.</w:t>
            </w:r>
          </w:p>
        </w:tc>
      </w:tr>
    </w:tbl>
    <w:p w:rsidR="0016453F" w:rsidRDefault="00280079" w:rsidP="00280079">
      <w:pPr>
        <w:pStyle w:val="Captionfortableandimage"/>
      </w:pPr>
      <w:bookmarkStart w:id="29" w:name="_Toc353424"/>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5</w:t>
      </w:r>
      <w:r w:rsidR="0055481E">
        <w:rPr>
          <w:noProof/>
        </w:rPr>
        <w:fldChar w:fldCharType="end"/>
      </w:r>
      <w:r>
        <w:t xml:space="preserve">: </w:t>
      </w:r>
      <w:r w:rsidR="00271D38">
        <w:t>r</w:t>
      </w:r>
      <w:r>
        <w:t>isico’s en uitwijkactiviteiten</w:t>
      </w:r>
      <w:bookmarkEnd w:id="29"/>
    </w:p>
    <w:p w:rsidR="00351E68" w:rsidRDefault="00351E68" w:rsidP="00125A69">
      <w:pPr>
        <w:pStyle w:val="Heading1"/>
      </w:pPr>
      <w:bookmarkStart w:id="30" w:name="_Toc536523665"/>
      <w:bookmarkStart w:id="31" w:name="_Toc336415"/>
      <w:bookmarkStart w:id="32" w:name="_Toc353407"/>
      <w:r>
        <w:lastRenderedPageBreak/>
        <w:t>Aanpak</w:t>
      </w:r>
      <w:bookmarkEnd w:id="30"/>
      <w:bookmarkEnd w:id="31"/>
      <w:bookmarkEnd w:id="32"/>
    </w:p>
    <w:p w:rsidR="00E51305" w:rsidRPr="00E51305" w:rsidRDefault="00E51305" w:rsidP="00E51305">
      <w:pPr>
        <w:pStyle w:val="Heading2"/>
      </w:pPr>
      <w:bookmarkStart w:id="33" w:name="_Toc353408"/>
      <w:r>
        <w:t>Fases</w:t>
      </w:r>
      <w:bookmarkEnd w:id="33"/>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13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Opleverfase</w:t>
            </w:r>
          </w:p>
        </w:tc>
        <w:tc>
          <w:tcPr>
            <w:tcW w:w="4677" w:type="dxa"/>
          </w:tcPr>
          <w:p w:rsidR="00171B83" w:rsidRDefault="007600ED" w:rsidP="00171B83">
            <w:r>
              <w:t xml:space="preserve">De laatste fase staat in het teken van de oplevering. Hierbij wordt opgeleverd aan de directie van </w:t>
            </w:r>
            <w:proofErr w:type="spellStart"/>
            <w:r>
              <w:t>Paaspop</w:t>
            </w:r>
            <w:proofErr w:type="spellEnd"/>
            <w:r>
              <w:t xml:space="preserve">, evenals de </w:t>
            </w:r>
            <w:proofErr w:type="spellStart"/>
            <w:r>
              <w:t>Fontys</w:t>
            </w:r>
            <w:proofErr w:type="spellEnd"/>
            <w:r>
              <w:t xml:space="preserve">. </w:t>
            </w:r>
            <w:r w:rsidR="008F092D">
              <w:t>Het portfolio</w:t>
            </w:r>
            <w:r>
              <w:t xml:space="preserve"> moet worden ingeleverd, het advies voor </w:t>
            </w:r>
            <w:proofErr w:type="spellStart"/>
            <w:r>
              <w:t>Paaspop</w:t>
            </w:r>
            <w:proofErr w:type="spellEnd"/>
            <w:r>
              <w:t xml:space="preserve"> moet gereed zijn en opgeleverd worden en de verdediging van </w:t>
            </w:r>
            <w:r w:rsidR="00447054">
              <w:t>het portfolio</w:t>
            </w:r>
            <w:r>
              <w:t xml:space="preserve"> moet worden gerealiseerd en opgeleverd. </w:t>
            </w:r>
            <w:r w:rsidR="00680789">
              <w:t xml:space="preserve">De belangrijkste competentie van deze fase is adviseren (naar de directie van </w:t>
            </w:r>
            <w:proofErr w:type="spellStart"/>
            <w:r w:rsidR="00680789">
              <w:t>Paaspop</w:t>
            </w:r>
            <w:proofErr w:type="spellEnd"/>
            <w:r w:rsidR="00680789">
              <w:t xml:space="preserve">). </w:t>
            </w:r>
          </w:p>
        </w:tc>
        <w:tc>
          <w:tcPr>
            <w:tcW w:w="1692" w:type="dxa"/>
          </w:tcPr>
          <w:p w:rsidR="00171B83" w:rsidRDefault="00171B83" w:rsidP="00271D38">
            <w:pPr>
              <w:keepNext/>
            </w:pPr>
            <w:r>
              <w:t>2 weken</w:t>
            </w:r>
          </w:p>
        </w:tc>
      </w:tr>
    </w:tbl>
    <w:p w:rsidR="00171B83" w:rsidRDefault="00271D38" w:rsidP="00271D38">
      <w:pPr>
        <w:pStyle w:val="Captionfortableandimage"/>
      </w:pPr>
      <w:bookmarkStart w:id="34" w:name="_Toc353425"/>
      <w:r>
        <w:t xml:space="preserve">Tabel </w:t>
      </w:r>
      <w:r w:rsidR="0055481E">
        <w:rPr>
          <w:noProof/>
        </w:rPr>
        <w:fldChar w:fldCharType="begin"/>
      </w:r>
      <w:r w:rsidR="0055481E">
        <w:rPr>
          <w:noProof/>
        </w:rPr>
        <w:instrText xml:space="preserve"> SEQ Tabel \* ARABIC </w:instrText>
      </w:r>
      <w:r w:rsidR="0055481E">
        <w:rPr>
          <w:noProof/>
        </w:rPr>
        <w:fldChar w:fldCharType="separate"/>
      </w:r>
      <w:r>
        <w:rPr>
          <w:noProof/>
        </w:rPr>
        <w:t>6</w:t>
      </w:r>
      <w:r w:rsidR="0055481E">
        <w:rPr>
          <w:noProof/>
        </w:rPr>
        <w:fldChar w:fldCharType="end"/>
      </w:r>
      <w:r>
        <w:t>: fases van het project</w:t>
      </w:r>
      <w:bookmarkEnd w:id="34"/>
    </w:p>
    <w:p w:rsidR="00283EAD" w:rsidRPr="00171B83" w:rsidRDefault="00283EAD" w:rsidP="00271D38">
      <w:pPr>
        <w:pStyle w:val="Captionfortableandimage"/>
      </w:pPr>
    </w:p>
    <w:p w:rsidR="00E51305" w:rsidRDefault="00E51305" w:rsidP="00E51305">
      <w:pPr>
        <w:pStyle w:val="Heading3"/>
      </w:pPr>
      <w:bookmarkStart w:id="35" w:name="_Toc353409"/>
      <w:r>
        <w:t>Initialisatie- en onderzoeksfase</w:t>
      </w:r>
      <w:bookmarkEnd w:id="35"/>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lastRenderedPageBreak/>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36" w:name="_Toc353410"/>
      <w:r>
        <w:t>Ontwikkelfase</w:t>
      </w:r>
      <w:bookmarkEnd w:id="36"/>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37" w:name="_Toc353411"/>
      <w:r>
        <w:t>Opleverfase</w:t>
      </w:r>
      <w:bookmarkEnd w:id="37"/>
    </w:p>
    <w:p w:rsidR="00EF0C4B" w:rsidRDefault="00B02BB6" w:rsidP="00FD4BBF">
      <w:pPr>
        <w:spacing w:line="259" w:lineRule="auto"/>
      </w:pPr>
      <w:r>
        <w:t>De laatste fase van het project is de opleverfase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w:t>
      </w:r>
      <w:r w:rsidR="00BD1CA3">
        <w:t>het portfolio</w:t>
      </w:r>
      <w:r w:rsidR="004974EF">
        <w:t xml:space="preserve"> wordt opgeleverd aan de </w:t>
      </w:r>
      <w:proofErr w:type="spellStart"/>
      <w:r w:rsidR="004974EF">
        <w:t>Fontys</w:t>
      </w:r>
      <w:proofErr w:type="spellEnd"/>
      <w:r w:rsidR="004974EF">
        <w:t xml:space="preserve">. Ook wordt er tijdens deze fase de verdediging van </w:t>
      </w:r>
      <w:r w:rsidR="00BD1CA3">
        <w:t>het portfolio</w:t>
      </w:r>
      <w:r w:rsidR="004974EF">
        <w:t xml:space="preserve"> opgeleverd.</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bookmarkStart w:id="38" w:name="_GoBack"/>
      <w:bookmarkEnd w:id="38"/>
      <w:r w:rsidR="0086279C">
        <w:t>)</w:t>
      </w:r>
      <w:r w:rsidR="00E86739">
        <w:t xml:space="preserve"> redelijk gelij</w:t>
      </w:r>
      <w:r w:rsidR="0086279C">
        <w:t>k</w:t>
      </w:r>
      <w:r w:rsidR="00E86739">
        <w:t>.</w:t>
      </w:r>
    </w:p>
    <w:p w:rsidR="00E2128E" w:rsidRDefault="00E2128E" w:rsidP="00FD4BBF">
      <w:pPr>
        <w:spacing w:line="259" w:lineRule="auto"/>
      </w:pPr>
    </w:p>
    <w:p w:rsidR="00E2128E" w:rsidRDefault="00E2128E" w:rsidP="00E2128E">
      <w:pPr>
        <w:pStyle w:val="Heading2"/>
      </w:pPr>
      <w:bookmarkStart w:id="39" w:name="_Toc353412"/>
      <w:r>
        <w:t>Middelen</w:t>
      </w:r>
      <w:bookmarkEnd w:id="39"/>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lastRenderedPageBreak/>
        <w:t>7</w:t>
      </w:r>
      <w:r w:rsidR="00D553BA">
        <w:t>. Outlook</w:t>
      </w:r>
      <w:r w:rsidR="00F600EB">
        <w:t xml:space="preserve"> mail</w:t>
      </w:r>
      <w:r w:rsidR="00D553BA">
        <w:t>: voor communicatie.</w:t>
      </w:r>
    </w:p>
    <w:p w:rsidR="00D553BA" w:rsidRDefault="008F44BD" w:rsidP="00D553BA">
      <w:pPr>
        <w:spacing w:line="259" w:lineRule="auto"/>
      </w:pPr>
      <w:r>
        <w:t>8</w:t>
      </w:r>
      <w:r w:rsidR="00D553BA">
        <w:t xml:space="preserve">. Android studio: voor het ontwikkelen van </w:t>
      </w:r>
      <w:r w:rsidR="00E31D93">
        <w:t>de</w:t>
      </w:r>
      <w:r w:rsidR="00686085">
        <w:t xml:space="preserve"> POC</w:t>
      </w:r>
      <w:r w:rsidR="00094484">
        <w:t xml:space="preserve"> applicatie</w:t>
      </w:r>
      <w:r w:rsidR="00D553BA">
        <w:t>.</w:t>
      </w:r>
    </w:p>
    <w:p w:rsidR="00004945" w:rsidRDefault="008F44BD" w:rsidP="00D553BA">
      <w:pPr>
        <w:spacing w:line="259" w:lineRule="auto"/>
      </w:pPr>
      <w:r>
        <w:t>9</w:t>
      </w:r>
      <w:r w:rsidR="00004945">
        <w:t xml:space="preserve">. Visual studio: voor het ontwikkelen van </w:t>
      </w:r>
      <w:r w:rsidR="00E31D93">
        <w:t>de</w:t>
      </w:r>
      <w:r w:rsidR="00094484">
        <w:t xml:space="preserve"> POC</w:t>
      </w:r>
      <w:r w:rsidR="00004945">
        <w:t xml:space="preserve"> backend. </w:t>
      </w:r>
    </w:p>
    <w:p w:rsidR="00D03CAE" w:rsidRDefault="008F44BD" w:rsidP="00D553BA">
      <w:pPr>
        <w:spacing w:line="259" w:lineRule="auto"/>
      </w:pPr>
      <w:r>
        <w:t>10</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8F44BD">
        <w:t>1</w:t>
      </w:r>
      <w:r>
        <w:t xml:space="preserve">. Android telefoon: voor debuggen van </w:t>
      </w:r>
      <w:r w:rsidR="00686085">
        <w:t>het POC</w:t>
      </w:r>
      <w:r>
        <w:t>.</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351E68" w:rsidRDefault="00C4555B" w:rsidP="00125A69">
      <w:pPr>
        <w:pStyle w:val="Heading1"/>
      </w:pPr>
      <w:bookmarkStart w:id="40" w:name="_Toc336416"/>
      <w:bookmarkStart w:id="41" w:name="_Toc353413"/>
      <w:r>
        <w:lastRenderedPageBreak/>
        <w:t>Testaanpak</w:t>
      </w:r>
      <w:bookmarkEnd w:id="40"/>
      <w:bookmarkEnd w:id="41"/>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applicatie. Naast gebruikerstesten wordt er ook getest op de code en functionaliteiten. Echter is dit in deze opdracht net wat minder belangrijk aangezien de applicatie niet in productie gaat maar </w:t>
      </w:r>
      <w:r w:rsidR="00B25119">
        <w:t>alleen</w:t>
      </w:r>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42" w:name="_Toc353414"/>
      <w:r>
        <w:t>Gebruikerstesten</w:t>
      </w:r>
      <w:bookmarkEnd w:id="42"/>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applicatie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43" w:name="_Toc353415"/>
      <w:r>
        <w:t>Broncode testen</w:t>
      </w:r>
      <w:r w:rsidR="00711C2B">
        <w:t xml:space="preserve"> en omgeving</w:t>
      </w:r>
      <w:bookmarkEnd w:id="43"/>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continue integratie.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Pr="00711C2B" w:rsidRDefault="003F4A9E" w:rsidP="00711C2B">
      <w:r>
        <w:t xml:space="preserve">Er zal voor het project een continue integratie 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1435E7" w:rsidRDefault="001435E7">
      <w:pPr>
        <w:spacing w:line="259" w:lineRule="auto"/>
      </w:pPr>
      <w:r>
        <w:br w:type="page"/>
      </w:r>
    </w:p>
    <w:p w:rsidR="001435E7" w:rsidRPr="00492252" w:rsidRDefault="001435E7" w:rsidP="001435E7">
      <w:pPr>
        <w:pStyle w:val="Heading1"/>
        <w:keepNext w:val="0"/>
        <w:keepLines w:val="0"/>
        <w:tabs>
          <w:tab w:val="num" w:pos="709"/>
        </w:tabs>
        <w:spacing w:before="120" w:after="60" w:line="360" w:lineRule="auto"/>
        <w:ind w:left="709" w:hanging="709"/>
      </w:pPr>
      <w:bookmarkStart w:id="44" w:name="_Toc327581050"/>
      <w:bookmarkStart w:id="45" w:name="_Toc327581600"/>
      <w:bookmarkStart w:id="46" w:name="_Toc327583380"/>
      <w:bookmarkStart w:id="47" w:name="_Toc339966119"/>
      <w:bookmarkStart w:id="48" w:name="_Toc507670779"/>
      <w:bookmarkStart w:id="49" w:name="_Toc336417"/>
      <w:bookmarkStart w:id="50" w:name="_Toc353416"/>
      <w:r w:rsidRPr="00492252">
        <w:lastRenderedPageBreak/>
        <w:t>Projectorganisatie</w:t>
      </w:r>
      <w:bookmarkEnd w:id="44"/>
      <w:bookmarkEnd w:id="45"/>
      <w:bookmarkEnd w:id="46"/>
      <w:bookmarkEnd w:id="47"/>
      <w:bookmarkEnd w:id="48"/>
      <w:bookmarkEnd w:id="49"/>
      <w:bookmarkEnd w:id="50"/>
    </w:p>
    <w:p w:rsidR="00E058B1" w:rsidRDefault="001435E7" w:rsidP="00E058B1">
      <w:pPr>
        <w:pStyle w:val="Heading2"/>
        <w:keepNext w:val="0"/>
        <w:keepLines w:val="0"/>
        <w:tabs>
          <w:tab w:val="num" w:pos="709"/>
        </w:tabs>
        <w:spacing w:before="120" w:after="60" w:line="240" w:lineRule="auto"/>
        <w:ind w:left="709" w:hanging="709"/>
      </w:pPr>
      <w:bookmarkStart w:id="51" w:name="_Toc327581051"/>
      <w:bookmarkStart w:id="52" w:name="_Toc327581601"/>
      <w:bookmarkStart w:id="53" w:name="_Toc327583381"/>
      <w:bookmarkStart w:id="54" w:name="_Toc339966120"/>
      <w:bookmarkStart w:id="55" w:name="_Toc480254627"/>
      <w:bookmarkStart w:id="56" w:name="_Toc507670780"/>
      <w:bookmarkStart w:id="57" w:name="_Toc353417"/>
      <w:bookmarkStart w:id="58" w:name="_Hlk261875"/>
      <w:r w:rsidRPr="00492252">
        <w:t>Teamleden</w:t>
      </w:r>
      <w:bookmarkEnd w:id="51"/>
      <w:bookmarkEnd w:id="52"/>
      <w:bookmarkEnd w:id="53"/>
      <w:bookmarkEnd w:id="54"/>
      <w:bookmarkEnd w:id="55"/>
      <w:bookmarkEnd w:id="56"/>
      <w:bookmarkEnd w:id="57"/>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58"/>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55481E" w:rsidP="001435E7">
            <w:hyperlink r:id="rId19" w:history="1">
              <w:r w:rsidR="001C362B" w:rsidRPr="002B7C01">
                <w:rPr>
                  <w:rStyle w:val="Hyperlink"/>
                </w:rPr>
                <w:t>Merik.westerveld@student.fontys.nl</w:t>
              </w:r>
            </w:hyperlink>
          </w:p>
          <w:p w:rsidR="001C362B" w:rsidRPr="00687C88" w:rsidRDefault="0055481E" w:rsidP="001435E7">
            <w:pPr>
              <w:rPr>
                <w:lang w:val="en-US"/>
              </w:rPr>
            </w:pPr>
            <w:hyperlink r:id="rId20"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Pr="0050035A" w:rsidRDefault="001C362B" w:rsidP="001435E7">
            <w:r w:rsidRPr="0050035A">
              <w:t>Den Bosch: Ma, Di, Do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55481E" w:rsidP="001435E7">
            <w:pPr>
              <w:rPr>
                <w:lang w:val="en-US"/>
              </w:rPr>
            </w:pPr>
            <w:hyperlink r:id="rId21"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55481E" w:rsidP="001435E7">
            <w:pPr>
              <w:rPr>
                <w:lang w:val="en-US"/>
              </w:rPr>
            </w:pPr>
            <w:hyperlink r:id="rId22"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474CDF" w:rsidP="001435E7">
            <w:pPr>
              <w:rPr>
                <w:b/>
                <w:lang w:val="de-DE"/>
              </w:rPr>
            </w:pPr>
            <w:r w:rsidRPr="00D64C2B">
              <w:rPr>
                <w:lang w:val="de-DE"/>
              </w:rPr>
              <w:t>+31885072632</w:t>
            </w:r>
          </w:p>
          <w:p w:rsidR="00474CDF" w:rsidRPr="00D64C2B" w:rsidRDefault="0055481E" w:rsidP="001435E7">
            <w:pPr>
              <w:rPr>
                <w:lang w:val="de-DE"/>
              </w:rPr>
            </w:pPr>
            <w:hyperlink r:id="rId23"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59" w:name="_Toc353426"/>
      <w:r>
        <w:t xml:space="preserve">Tabel </w:t>
      </w:r>
      <w:r w:rsidR="0055481E">
        <w:rPr>
          <w:noProof/>
        </w:rPr>
        <w:fldChar w:fldCharType="begin"/>
      </w:r>
      <w:r w:rsidR="0055481E">
        <w:rPr>
          <w:noProof/>
        </w:rPr>
        <w:instrText xml:space="preserve"> SEQ Tabel \* ARABIC </w:instrText>
      </w:r>
      <w:r w:rsidR="0055481E">
        <w:rPr>
          <w:noProof/>
        </w:rPr>
        <w:fldChar w:fldCharType="separate"/>
      </w:r>
      <w:r>
        <w:rPr>
          <w:noProof/>
        </w:rPr>
        <w:t>7</w:t>
      </w:r>
      <w:r w:rsidR="0055481E">
        <w:rPr>
          <w:noProof/>
        </w:rPr>
        <w:fldChar w:fldCharType="end"/>
      </w:r>
      <w:r>
        <w:t>: teamleden</w:t>
      </w:r>
      <w:bookmarkEnd w:id="59"/>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60" w:name="_Toc507670781"/>
      <w:bookmarkStart w:id="61" w:name="_Toc353418"/>
      <w:r>
        <w:t>Communicatie</w:t>
      </w:r>
      <w:bookmarkEnd w:id="60"/>
      <w:bookmarkEnd w:id="61"/>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62" w:name="_Toc336418" w:displacedByCustomXml="next"/>
    <w:bookmarkStart w:id="63" w:name="_Toc353419"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EndPr/>
      <w:sdtContent>
        <w:p w:rsidR="00C52DD6" w:rsidRDefault="00C52DD6">
          <w:pPr>
            <w:pStyle w:val="Heading1"/>
          </w:pPr>
          <w:r>
            <w:t>Bronnen</w:t>
          </w:r>
          <w:bookmarkEnd w:id="63"/>
          <w:bookmarkEnd w:id="62"/>
        </w:p>
        <w:sdt>
          <w:sdtPr>
            <w:id w:val="111145805"/>
            <w:bibliography/>
          </w:sdtPr>
          <w:sdtEndPr/>
          <w:sdtContent>
            <w:p w:rsidR="00723B06" w:rsidRDefault="00C52DD6" w:rsidP="00723B06">
              <w:pPr>
                <w:pStyle w:val="Bibliography"/>
                <w:ind w:left="720" w:hanging="720"/>
                <w:rPr>
                  <w:noProof/>
                  <w:sz w:val="24"/>
                  <w:szCs w:val="24"/>
                </w:rPr>
              </w:pPr>
              <w:r>
                <w:fldChar w:fldCharType="begin"/>
              </w:r>
              <w:r>
                <w:instrText xml:space="preserve"> BIBLIOGRAPHY </w:instrText>
              </w:r>
              <w:r>
                <w:fldChar w:fldCharType="separate"/>
              </w:r>
              <w:r w:rsidR="00723B06">
                <w:rPr>
                  <w:noProof/>
                </w:rPr>
                <w:t xml:space="preserve">Ploeg, P. v. (2018, Mei 16). </w:t>
              </w:r>
              <w:r w:rsidR="00723B06">
                <w:rPr>
                  <w:i/>
                  <w:iCs/>
                  <w:noProof/>
                </w:rPr>
                <w:t>Festivals zijn een wankele groeimarkt</w:t>
              </w:r>
              <w:r w:rsidR="00723B06">
                <w:rPr>
                  <w:noProof/>
                </w:rPr>
                <w:t>. Opgehaald van nrc: https://www.nrc.nl/nieuws/2018/05/16/festivals-zijn-een-wankele-groeimarkt-a1603174</w:t>
              </w:r>
            </w:p>
            <w:p w:rsidR="00723B06" w:rsidRDefault="00723B06" w:rsidP="00723B06">
              <w:pPr>
                <w:pStyle w:val="Bibliography"/>
                <w:ind w:left="720" w:hanging="720"/>
                <w:rPr>
                  <w:noProof/>
                </w:rPr>
              </w:pPr>
              <w:r w:rsidRPr="00723B06">
                <w:rPr>
                  <w:noProof/>
                  <w:lang w:val="de-DE"/>
                </w:rPr>
                <w:t xml:space="preserve">Rehkopf, M. (sd). </w:t>
              </w:r>
              <w:r w:rsidRPr="00723B06">
                <w:rPr>
                  <w:i/>
                  <w:iCs/>
                  <w:noProof/>
                  <w:lang w:val="de-DE"/>
                </w:rPr>
                <w:t xml:space="preserve">Kanban vs. Scrum </w:t>
              </w:r>
              <w:r w:rsidRPr="00723B06">
                <w:rPr>
                  <w:noProof/>
                  <w:lang w:val="de-DE"/>
                </w:rPr>
                <w:t xml:space="preserve">. </w:t>
              </w:r>
              <w:r>
                <w:rPr>
                  <w:noProof/>
                </w:rPr>
                <w:t>Opgehaald van Atlassian: https://www.atlassian.com/agile/kanban/kanban-vs-scrum</w:t>
              </w:r>
            </w:p>
            <w:p w:rsidR="00723B06" w:rsidRDefault="00723B06" w:rsidP="00723B06">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723B06">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24"/>
      <w:footerReference w:type="default" r:id="rId25"/>
      <w:footerReference w:type="first" r:id="rId26"/>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481E" w:rsidRDefault="0055481E" w:rsidP="002A4867">
      <w:pPr>
        <w:spacing w:line="240" w:lineRule="auto"/>
      </w:pPr>
      <w:r>
        <w:separator/>
      </w:r>
    </w:p>
  </w:endnote>
  <w:endnote w:type="continuationSeparator" w:id="0">
    <w:p w:rsidR="0055481E" w:rsidRDefault="0055481E"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D85" w:rsidRDefault="00ED7D85">
    <w:pPr>
      <w:pStyle w:val="Footer"/>
    </w:pPr>
  </w:p>
  <w:p w:rsidR="00ED7D85" w:rsidRDefault="00ED7D85">
    <w:pPr>
      <w:pStyle w:val="Footer"/>
    </w:pPr>
  </w:p>
  <w:p w:rsidR="00ED7D85" w:rsidRDefault="00ED7D85">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ED7D85" w:rsidRPr="0028505A" w:rsidRDefault="00ED7D85"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D85" w:rsidRDefault="00ED7D85"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ED7D85" w:rsidRDefault="00ED7D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481E" w:rsidRDefault="0055481E" w:rsidP="002A4867">
      <w:pPr>
        <w:spacing w:line="240" w:lineRule="auto"/>
      </w:pPr>
      <w:r>
        <w:separator/>
      </w:r>
    </w:p>
  </w:footnote>
  <w:footnote w:type="continuationSeparator" w:id="0">
    <w:p w:rsidR="0055481E" w:rsidRDefault="0055481E" w:rsidP="002A4867">
      <w:pPr>
        <w:spacing w:line="240" w:lineRule="auto"/>
      </w:pPr>
      <w:r>
        <w:continuationSeparator/>
      </w:r>
    </w:p>
  </w:footnote>
  <w:footnote w:id="1">
    <w:p w:rsidR="00ED7D85" w:rsidRPr="00171B83" w:rsidRDefault="00ED7D85">
      <w:pPr>
        <w:pStyle w:val="FootnoteText"/>
        <w:rPr>
          <w:sz w:val="16"/>
        </w:rPr>
      </w:pPr>
      <w:r w:rsidRPr="00C52DD6">
        <w:rPr>
          <w:rStyle w:val="FootnoteReference"/>
          <w:sz w:val="16"/>
        </w:rPr>
        <w:footnoteRef/>
      </w:r>
      <w:r w:rsidRPr="00C52DD6">
        <w:rPr>
          <w:sz w:val="16"/>
        </w:rPr>
        <w:t xml:space="preserve"> </w:t>
      </w:r>
      <w:sdt>
        <w:sdtPr>
          <w:rPr>
            <w:sz w:val="16"/>
          </w:rPr>
          <w:id w:val="186955840"/>
          <w:citation/>
        </w:sdtPr>
        <w:sdtEndPr/>
        <w:sdtContent>
          <w:r w:rsidRPr="00C52DD6">
            <w:rPr>
              <w:sz w:val="16"/>
            </w:rPr>
            <w:fldChar w:fldCharType="begin"/>
          </w:r>
          <w:r w:rsidRPr="00171B83">
            <w:rPr>
              <w:sz w:val="16"/>
            </w:rPr>
            <w:instrText xml:space="preserve"> CITATION Pet18 \l 1033 </w:instrText>
          </w:r>
          <w:r w:rsidRPr="00C52DD6">
            <w:rPr>
              <w:sz w:val="16"/>
            </w:rPr>
            <w:fldChar w:fldCharType="separate"/>
          </w:r>
          <w:r w:rsidR="00723B06" w:rsidRPr="00723B06">
            <w:rPr>
              <w:noProof/>
              <w:sz w:val="16"/>
            </w:rPr>
            <w:t>(Vogel, 2018)</w:t>
          </w:r>
          <w:r w:rsidRPr="00C52DD6">
            <w:rPr>
              <w:sz w:val="16"/>
            </w:rPr>
            <w:fldChar w:fldCharType="end"/>
          </w:r>
        </w:sdtContent>
      </w:sdt>
    </w:p>
  </w:footnote>
  <w:footnote w:id="2">
    <w:p w:rsidR="00ED7D85" w:rsidRPr="00171B83" w:rsidRDefault="00ED7D85">
      <w:pPr>
        <w:pStyle w:val="FootnoteText"/>
      </w:pPr>
      <w:r>
        <w:rPr>
          <w:rStyle w:val="FootnoteReference"/>
        </w:rPr>
        <w:footnoteRef/>
      </w:r>
      <w:r>
        <w:t xml:space="preserve"> </w:t>
      </w:r>
      <w:sdt>
        <w:sdtPr>
          <w:rPr>
            <w:sz w:val="16"/>
          </w:rPr>
          <w:id w:val="-774938021"/>
          <w:citation/>
        </w:sdtPr>
        <w:sdtEndPr/>
        <w:sdtContent>
          <w:r w:rsidRPr="005A1309">
            <w:rPr>
              <w:sz w:val="16"/>
            </w:rPr>
            <w:fldChar w:fldCharType="begin"/>
          </w:r>
          <w:r w:rsidRPr="00171B83">
            <w:rPr>
              <w:sz w:val="16"/>
            </w:rPr>
            <w:instrText xml:space="preserve"> CITATION Pet181 \l 1033 </w:instrText>
          </w:r>
          <w:r w:rsidRPr="005A1309">
            <w:rPr>
              <w:sz w:val="16"/>
            </w:rPr>
            <w:fldChar w:fldCharType="separate"/>
          </w:r>
          <w:r w:rsidR="00723B06" w:rsidRPr="00723B06">
            <w:rPr>
              <w:noProof/>
              <w:sz w:val="16"/>
            </w:rPr>
            <w:t>(Ploeg, 2018)</w:t>
          </w:r>
          <w:r w:rsidRPr="005A1309">
            <w:rPr>
              <w:sz w:val="16"/>
            </w:rPr>
            <w:fldChar w:fldCharType="end"/>
          </w:r>
        </w:sdtContent>
      </w:sdt>
    </w:p>
  </w:footnote>
  <w:footnote w:id="3">
    <w:p w:rsidR="00ED7D85" w:rsidRPr="00B61022" w:rsidRDefault="00ED7D85">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ED7D85" w:rsidRPr="00A0109D" w:rsidRDefault="00ED7D85">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ED7D85" w:rsidRDefault="00ED7D85">
      <w:pPr>
        <w:pStyle w:val="FootnoteText"/>
      </w:pPr>
      <w:r>
        <w:rPr>
          <w:rStyle w:val="FootnoteReference"/>
        </w:rPr>
        <w:footnoteRef/>
      </w:r>
      <w:r>
        <w:t xml:space="preserve"> </w:t>
      </w:r>
      <w:sdt>
        <w:sdtPr>
          <w:id w:val="-1519157626"/>
          <w:citation/>
        </w:sdtPr>
        <w:sdtEndPr/>
        <w:sdtContent>
          <w:r>
            <w:fldChar w:fldCharType="begin"/>
          </w:r>
          <w:r>
            <w:instrText xml:space="preserve"> CITATION Max \l 1043 </w:instrText>
          </w:r>
          <w:r>
            <w:fldChar w:fldCharType="separate"/>
          </w:r>
          <w:r w:rsidR="00723B06">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ED7D85" w:rsidRDefault="00ED7D85">
        <w:pPr>
          <w:pStyle w:val="Header"/>
          <w:jc w:val="right"/>
        </w:pPr>
        <w:r>
          <w:fldChar w:fldCharType="begin"/>
        </w:r>
        <w:r>
          <w:instrText>PAGE   \* MERGEFORMAT</w:instrText>
        </w:r>
        <w:r>
          <w:fldChar w:fldCharType="separate"/>
        </w:r>
        <w:r>
          <w:t>2</w:t>
        </w:r>
        <w:r>
          <w:fldChar w:fldCharType="end"/>
        </w:r>
      </w:p>
    </w:sdtContent>
  </w:sdt>
  <w:p w:rsidR="00ED7D85" w:rsidRDefault="00ED7D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2423"/>
    <w:rsid w:val="00004945"/>
    <w:rsid w:val="00005DD9"/>
    <w:rsid w:val="000061B9"/>
    <w:rsid w:val="00007979"/>
    <w:rsid w:val="00012E30"/>
    <w:rsid w:val="000204BC"/>
    <w:rsid w:val="0002105A"/>
    <w:rsid w:val="00035C73"/>
    <w:rsid w:val="00043441"/>
    <w:rsid w:val="00062336"/>
    <w:rsid w:val="000766CC"/>
    <w:rsid w:val="000770ED"/>
    <w:rsid w:val="00094484"/>
    <w:rsid w:val="0009564F"/>
    <w:rsid w:val="000A2C2D"/>
    <w:rsid w:val="000A3272"/>
    <w:rsid w:val="000A645B"/>
    <w:rsid w:val="000B06E5"/>
    <w:rsid w:val="000C11A6"/>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80F"/>
    <w:rsid w:val="00115A58"/>
    <w:rsid w:val="00117EC4"/>
    <w:rsid w:val="00124357"/>
    <w:rsid w:val="00125A69"/>
    <w:rsid w:val="001270F4"/>
    <w:rsid w:val="00130535"/>
    <w:rsid w:val="0013256B"/>
    <w:rsid w:val="001435E7"/>
    <w:rsid w:val="0014605F"/>
    <w:rsid w:val="00151917"/>
    <w:rsid w:val="00151D8D"/>
    <w:rsid w:val="001531FD"/>
    <w:rsid w:val="00156677"/>
    <w:rsid w:val="001612D1"/>
    <w:rsid w:val="00161D3F"/>
    <w:rsid w:val="00163735"/>
    <w:rsid w:val="0016453F"/>
    <w:rsid w:val="0016790C"/>
    <w:rsid w:val="00171B83"/>
    <w:rsid w:val="00174445"/>
    <w:rsid w:val="00176F9C"/>
    <w:rsid w:val="00185582"/>
    <w:rsid w:val="0019325A"/>
    <w:rsid w:val="00195286"/>
    <w:rsid w:val="00197EF6"/>
    <w:rsid w:val="001A39A4"/>
    <w:rsid w:val="001A6182"/>
    <w:rsid w:val="001C1026"/>
    <w:rsid w:val="001C362B"/>
    <w:rsid w:val="001D301B"/>
    <w:rsid w:val="001D7BE4"/>
    <w:rsid w:val="001F1FB1"/>
    <w:rsid w:val="001F5B4A"/>
    <w:rsid w:val="001F5E53"/>
    <w:rsid w:val="001F76DE"/>
    <w:rsid w:val="001F7DD7"/>
    <w:rsid w:val="002005EA"/>
    <w:rsid w:val="00202BC1"/>
    <w:rsid w:val="002030A0"/>
    <w:rsid w:val="00206428"/>
    <w:rsid w:val="00207498"/>
    <w:rsid w:val="00213188"/>
    <w:rsid w:val="002140B2"/>
    <w:rsid w:val="0022031D"/>
    <w:rsid w:val="00222829"/>
    <w:rsid w:val="00222E27"/>
    <w:rsid w:val="00224623"/>
    <w:rsid w:val="002273B2"/>
    <w:rsid w:val="00234247"/>
    <w:rsid w:val="00234937"/>
    <w:rsid w:val="00237712"/>
    <w:rsid w:val="002450BF"/>
    <w:rsid w:val="0024646F"/>
    <w:rsid w:val="00246A3B"/>
    <w:rsid w:val="00255E81"/>
    <w:rsid w:val="00257D70"/>
    <w:rsid w:val="00261D59"/>
    <w:rsid w:val="00262B9F"/>
    <w:rsid w:val="0026631C"/>
    <w:rsid w:val="002666E0"/>
    <w:rsid w:val="00271D38"/>
    <w:rsid w:val="00280079"/>
    <w:rsid w:val="00280E84"/>
    <w:rsid w:val="00283EAD"/>
    <w:rsid w:val="0028505A"/>
    <w:rsid w:val="002A4867"/>
    <w:rsid w:val="002B0358"/>
    <w:rsid w:val="002B038E"/>
    <w:rsid w:val="002B6E99"/>
    <w:rsid w:val="002C62CD"/>
    <w:rsid w:val="002D6129"/>
    <w:rsid w:val="002E0E54"/>
    <w:rsid w:val="002E3A7D"/>
    <w:rsid w:val="002E48FC"/>
    <w:rsid w:val="002F09A0"/>
    <w:rsid w:val="002F22ED"/>
    <w:rsid w:val="002F2EB4"/>
    <w:rsid w:val="002F5216"/>
    <w:rsid w:val="003012A0"/>
    <w:rsid w:val="0031443D"/>
    <w:rsid w:val="00320467"/>
    <w:rsid w:val="00324970"/>
    <w:rsid w:val="003332FA"/>
    <w:rsid w:val="00334A55"/>
    <w:rsid w:val="00334AF1"/>
    <w:rsid w:val="00346315"/>
    <w:rsid w:val="00351E68"/>
    <w:rsid w:val="0035417C"/>
    <w:rsid w:val="00356CBA"/>
    <w:rsid w:val="00361694"/>
    <w:rsid w:val="00365065"/>
    <w:rsid w:val="00365D6B"/>
    <w:rsid w:val="00365E50"/>
    <w:rsid w:val="00376EBF"/>
    <w:rsid w:val="00384C73"/>
    <w:rsid w:val="00384E2C"/>
    <w:rsid w:val="00391D64"/>
    <w:rsid w:val="003A1133"/>
    <w:rsid w:val="003A584E"/>
    <w:rsid w:val="003B0B2D"/>
    <w:rsid w:val="003B24DE"/>
    <w:rsid w:val="003B2B7C"/>
    <w:rsid w:val="003B5E19"/>
    <w:rsid w:val="003C7275"/>
    <w:rsid w:val="003C72D3"/>
    <w:rsid w:val="003D29D6"/>
    <w:rsid w:val="003E672A"/>
    <w:rsid w:val="003F1FEE"/>
    <w:rsid w:val="003F23D0"/>
    <w:rsid w:val="003F4A9E"/>
    <w:rsid w:val="003F646E"/>
    <w:rsid w:val="004078C3"/>
    <w:rsid w:val="004105A1"/>
    <w:rsid w:val="0041130E"/>
    <w:rsid w:val="004160B1"/>
    <w:rsid w:val="00417317"/>
    <w:rsid w:val="00422ADA"/>
    <w:rsid w:val="0042683D"/>
    <w:rsid w:val="00426B90"/>
    <w:rsid w:val="0043086C"/>
    <w:rsid w:val="0043179C"/>
    <w:rsid w:val="0044361E"/>
    <w:rsid w:val="004443FF"/>
    <w:rsid w:val="00447054"/>
    <w:rsid w:val="00456F77"/>
    <w:rsid w:val="00463EAA"/>
    <w:rsid w:val="00474CDF"/>
    <w:rsid w:val="00477735"/>
    <w:rsid w:val="00477FEF"/>
    <w:rsid w:val="00484D5E"/>
    <w:rsid w:val="00485EA9"/>
    <w:rsid w:val="004974EF"/>
    <w:rsid w:val="004B0C6F"/>
    <w:rsid w:val="004C038C"/>
    <w:rsid w:val="004C53C5"/>
    <w:rsid w:val="004D0CB6"/>
    <w:rsid w:val="004D331A"/>
    <w:rsid w:val="004E1402"/>
    <w:rsid w:val="004E1B1C"/>
    <w:rsid w:val="004E4A2E"/>
    <w:rsid w:val="004E55F5"/>
    <w:rsid w:val="004F03B3"/>
    <w:rsid w:val="004F0F73"/>
    <w:rsid w:val="0050035A"/>
    <w:rsid w:val="00501D87"/>
    <w:rsid w:val="005030E6"/>
    <w:rsid w:val="0050445F"/>
    <w:rsid w:val="00515EB5"/>
    <w:rsid w:val="00522F0F"/>
    <w:rsid w:val="005238E2"/>
    <w:rsid w:val="00543174"/>
    <w:rsid w:val="0054434B"/>
    <w:rsid w:val="0055481E"/>
    <w:rsid w:val="00560ED4"/>
    <w:rsid w:val="00562F51"/>
    <w:rsid w:val="00566C34"/>
    <w:rsid w:val="0057073E"/>
    <w:rsid w:val="0057632B"/>
    <w:rsid w:val="00586E7D"/>
    <w:rsid w:val="00591CCE"/>
    <w:rsid w:val="005952A9"/>
    <w:rsid w:val="00597418"/>
    <w:rsid w:val="005A12A4"/>
    <w:rsid w:val="005A1309"/>
    <w:rsid w:val="005A3946"/>
    <w:rsid w:val="005B21C6"/>
    <w:rsid w:val="005B3CDA"/>
    <w:rsid w:val="005C0389"/>
    <w:rsid w:val="005C4255"/>
    <w:rsid w:val="005D2170"/>
    <w:rsid w:val="005D7616"/>
    <w:rsid w:val="005E4279"/>
    <w:rsid w:val="005E521E"/>
    <w:rsid w:val="005F24D9"/>
    <w:rsid w:val="006008C3"/>
    <w:rsid w:val="006215A5"/>
    <w:rsid w:val="00626911"/>
    <w:rsid w:val="00627375"/>
    <w:rsid w:val="006333B1"/>
    <w:rsid w:val="00635BFC"/>
    <w:rsid w:val="00637167"/>
    <w:rsid w:val="00637A5D"/>
    <w:rsid w:val="0064094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B311C"/>
    <w:rsid w:val="006C65E7"/>
    <w:rsid w:val="006E42CA"/>
    <w:rsid w:val="006E4750"/>
    <w:rsid w:val="006F3079"/>
    <w:rsid w:val="00700453"/>
    <w:rsid w:val="00701D2A"/>
    <w:rsid w:val="0070215A"/>
    <w:rsid w:val="00704324"/>
    <w:rsid w:val="00710D47"/>
    <w:rsid w:val="00711C2B"/>
    <w:rsid w:val="00712871"/>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7116"/>
    <w:rsid w:val="007874F8"/>
    <w:rsid w:val="007A08D2"/>
    <w:rsid w:val="007A1A81"/>
    <w:rsid w:val="007A5817"/>
    <w:rsid w:val="007E7A12"/>
    <w:rsid w:val="008043CC"/>
    <w:rsid w:val="00805839"/>
    <w:rsid w:val="00816C58"/>
    <w:rsid w:val="008214A2"/>
    <w:rsid w:val="00831A79"/>
    <w:rsid w:val="008363C8"/>
    <w:rsid w:val="00840AE6"/>
    <w:rsid w:val="00845546"/>
    <w:rsid w:val="00853243"/>
    <w:rsid w:val="0086279C"/>
    <w:rsid w:val="00867138"/>
    <w:rsid w:val="00891492"/>
    <w:rsid w:val="008A2F5F"/>
    <w:rsid w:val="008A6F6D"/>
    <w:rsid w:val="008B17BA"/>
    <w:rsid w:val="008C001B"/>
    <w:rsid w:val="008C03CA"/>
    <w:rsid w:val="008C476C"/>
    <w:rsid w:val="008D3371"/>
    <w:rsid w:val="008E6D15"/>
    <w:rsid w:val="008F044D"/>
    <w:rsid w:val="008F092D"/>
    <w:rsid w:val="008F44BD"/>
    <w:rsid w:val="00900EAB"/>
    <w:rsid w:val="00900F0E"/>
    <w:rsid w:val="0090400C"/>
    <w:rsid w:val="00905E20"/>
    <w:rsid w:val="0091013F"/>
    <w:rsid w:val="00910304"/>
    <w:rsid w:val="00915DEA"/>
    <w:rsid w:val="00920BDB"/>
    <w:rsid w:val="00921E22"/>
    <w:rsid w:val="00933446"/>
    <w:rsid w:val="00937AF5"/>
    <w:rsid w:val="00937CC3"/>
    <w:rsid w:val="00943929"/>
    <w:rsid w:val="0094488B"/>
    <w:rsid w:val="009513C6"/>
    <w:rsid w:val="00952CED"/>
    <w:rsid w:val="00954679"/>
    <w:rsid w:val="00955699"/>
    <w:rsid w:val="009622DB"/>
    <w:rsid w:val="00973D75"/>
    <w:rsid w:val="009836CB"/>
    <w:rsid w:val="00991FA0"/>
    <w:rsid w:val="0099664E"/>
    <w:rsid w:val="009A5B56"/>
    <w:rsid w:val="009A73AB"/>
    <w:rsid w:val="009A77D8"/>
    <w:rsid w:val="009B24BB"/>
    <w:rsid w:val="009B31BD"/>
    <w:rsid w:val="009C283B"/>
    <w:rsid w:val="009D0E31"/>
    <w:rsid w:val="00A00EE0"/>
    <w:rsid w:val="00A0109D"/>
    <w:rsid w:val="00A11A8A"/>
    <w:rsid w:val="00A11E6E"/>
    <w:rsid w:val="00A11EE4"/>
    <w:rsid w:val="00A143E8"/>
    <w:rsid w:val="00A17136"/>
    <w:rsid w:val="00A24D7E"/>
    <w:rsid w:val="00A30D7A"/>
    <w:rsid w:val="00A33ACE"/>
    <w:rsid w:val="00A34278"/>
    <w:rsid w:val="00A41666"/>
    <w:rsid w:val="00A526F1"/>
    <w:rsid w:val="00A60A91"/>
    <w:rsid w:val="00A619B2"/>
    <w:rsid w:val="00A65049"/>
    <w:rsid w:val="00A67EED"/>
    <w:rsid w:val="00A7658F"/>
    <w:rsid w:val="00A80FBF"/>
    <w:rsid w:val="00A91EF4"/>
    <w:rsid w:val="00AA30E6"/>
    <w:rsid w:val="00AB1D60"/>
    <w:rsid w:val="00AC1E52"/>
    <w:rsid w:val="00AC5059"/>
    <w:rsid w:val="00AE0DAE"/>
    <w:rsid w:val="00AE250E"/>
    <w:rsid w:val="00AF0A94"/>
    <w:rsid w:val="00B001F8"/>
    <w:rsid w:val="00B02BB6"/>
    <w:rsid w:val="00B03DE0"/>
    <w:rsid w:val="00B1337C"/>
    <w:rsid w:val="00B1716C"/>
    <w:rsid w:val="00B21BA6"/>
    <w:rsid w:val="00B233E1"/>
    <w:rsid w:val="00B25119"/>
    <w:rsid w:val="00B266B7"/>
    <w:rsid w:val="00B26D2F"/>
    <w:rsid w:val="00B303CE"/>
    <w:rsid w:val="00B34D22"/>
    <w:rsid w:val="00B36A82"/>
    <w:rsid w:val="00B36E16"/>
    <w:rsid w:val="00B41D9B"/>
    <w:rsid w:val="00B53D17"/>
    <w:rsid w:val="00B57FBB"/>
    <w:rsid w:val="00B61022"/>
    <w:rsid w:val="00B63942"/>
    <w:rsid w:val="00B63EE4"/>
    <w:rsid w:val="00B72DAF"/>
    <w:rsid w:val="00B77846"/>
    <w:rsid w:val="00B840CA"/>
    <w:rsid w:val="00B90258"/>
    <w:rsid w:val="00B903BA"/>
    <w:rsid w:val="00B97BEE"/>
    <w:rsid w:val="00BA00AA"/>
    <w:rsid w:val="00BB2940"/>
    <w:rsid w:val="00BB3A12"/>
    <w:rsid w:val="00BB5D9D"/>
    <w:rsid w:val="00BB6BE1"/>
    <w:rsid w:val="00BD1CA3"/>
    <w:rsid w:val="00BD1F01"/>
    <w:rsid w:val="00BD248A"/>
    <w:rsid w:val="00BD41D0"/>
    <w:rsid w:val="00BE3FAF"/>
    <w:rsid w:val="00BE7AFD"/>
    <w:rsid w:val="00BF289D"/>
    <w:rsid w:val="00BF3258"/>
    <w:rsid w:val="00BF57D9"/>
    <w:rsid w:val="00C03A79"/>
    <w:rsid w:val="00C0435B"/>
    <w:rsid w:val="00C10460"/>
    <w:rsid w:val="00C116D2"/>
    <w:rsid w:val="00C2106C"/>
    <w:rsid w:val="00C211CF"/>
    <w:rsid w:val="00C21F72"/>
    <w:rsid w:val="00C32D7E"/>
    <w:rsid w:val="00C364B1"/>
    <w:rsid w:val="00C36E0F"/>
    <w:rsid w:val="00C4555B"/>
    <w:rsid w:val="00C46B38"/>
    <w:rsid w:val="00C501B5"/>
    <w:rsid w:val="00C52DD6"/>
    <w:rsid w:val="00C55D48"/>
    <w:rsid w:val="00C57F20"/>
    <w:rsid w:val="00C612D9"/>
    <w:rsid w:val="00C6797B"/>
    <w:rsid w:val="00C728E5"/>
    <w:rsid w:val="00C80013"/>
    <w:rsid w:val="00C82157"/>
    <w:rsid w:val="00C8241A"/>
    <w:rsid w:val="00C872EB"/>
    <w:rsid w:val="00C87B00"/>
    <w:rsid w:val="00C96193"/>
    <w:rsid w:val="00CA2504"/>
    <w:rsid w:val="00CA6728"/>
    <w:rsid w:val="00CB2A56"/>
    <w:rsid w:val="00CB7EFE"/>
    <w:rsid w:val="00CC1A20"/>
    <w:rsid w:val="00CC7F90"/>
    <w:rsid w:val="00CD0F17"/>
    <w:rsid w:val="00CD5D3A"/>
    <w:rsid w:val="00CF0209"/>
    <w:rsid w:val="00CF58FC"/>
    <w:rsid w:val="00D01EBF"/>
    <w:rsid w:val="00D03CAE"/>
    <w:rsid w:val="00D075C1"/>
    <w:rsid w:val="00D10733"/>
    <w:rsid w:val="00D1143A"/>
    <w:rsid w:val="00D326B5"/>
    <w:rsid w:val="00D37CEF"/>
    <w:rsid w:val="00D42967"/>
    <w:rsid w:val="00D4765C"/>
    <w:rsid w:val="00D47D5F"/>
    <w:rsid w:val="00D51759"/>
    <w:rsid w:val="00D53EE4"/>
    <w:rsid w:val="00D540AD"/>
    <w:rsid w:val="00D553BA"/>
    <w:rsid w:val="00D6456F"/>
    <w:rsid w:val="00D64653"/>
    <w:rsid w:val="00D64C2B"/>
    <w:rsid w:val="00D70B91"/>
    <w:rsid w:val="00D72872"/>
    <w:rsid w:val="00D73758"/>
    <w:rsid w:val="00D747FF"/>
    <w:rsid w:val="00D75847"/>
    <w:rsid w:val="00D81DE2"/>
    <w:rsid w:val="00D8440E"/>
    <w:rsid w:val="00D85804"/>
    <w:rsid w:val="00D86EAC"/>
    <w:rsid w:val="00D927C8"/>
    <w:rsid w:val="00D95219"/>
    <w:rsid w:val="00DA00D9"/>
    <w:rsid w:val="00DA1882"/>
    <w:rsid w:val="00DB29C9"/>
    <w:rsid w:val="00DC6A89"/>
    <w:rsid w:val="00DC6CE6"/>
    <w:rsid w:val="00DD2BED"/>
    <w:rsid w:val="00DD3F1D"/>
    <w:rsid w:val="00DD6E87"/>
    <w:rsid w:val="00DE0A6E"/>
    <w:rsid w:val="00DE720C"/>
    <w:rsid w:val="00DF441A"/>
    <w:rsid w:val="00DF4F39"/>
    <w:rsid w:val="00E01928"/>
    <w:rsid w:val="00E058B1"/>
    <w:rsid w:val="00E11C72"/>
    <w:rsid w:val="00E120F8"/>
    <w:rsid w:val="00E144DE"/>
    <w:rsid w:val="00E2128E"/>
    <w:rsid w:val="00E312D9"/>
    <w:rsid w:val="00E31D93"/>
    <w:rsid w:val="00E32294"/>
    <w:rsid w:val="00E32CFF"/>
    <w:rsid w:val="00E51305"/>
    <w:rsid w:val="00E601C8"/>
    <w:rsid w:val="00E65982"/>
    <w:rsid w:val="00E65C03"/>
    <w:rsid w:val="00E84209"/>
    <w:rsid w:val="00E86739"/>
    <w:rsid w:val="00E90F6F"/>
    <w:rsid w:val="00EA3EA2"/>
    <w:rsid w:val="00EB227A"/>
    <w:rsid w:val="00EB38D9"/>
    <w:rsid w:val="00EB43E9"/>
    <w:rsid w:val="00EB6A5D"/>
    <w:rsid w:val="00EC23F9"/>
    <w:rsid w:val="00ED7D85"/>
    <w:rsid w:val="00EE2690"/>
    <w:rsid w:val="00EE57D9"/>
    <w:rsid w:val="00EF0C4B"/>
    <w:rsid w:val="00EF139A"/>
    <w:rsid w:val="00EF2285"/>
    <w:rsid w:val="00EF4BF1"/>
    <w:rsid w:val="00F042D7"/>
    <w:rsid w:val="00F1673B"/>
    <w:rsid w:val="00F20764"/>
    <w:rsid w:val="00F26C23"/>
    <w:rsid w:val="00F336E5"/>
    <w:rsid w:val="00F3475C"/>
    <w:rsid w:val="00F35065"/>
    <w:rsid w:val="00F448F4"/>
    <w:rsid w:val="00F600EB"/>
    <w:rsid w:val="00F61A13"/>
    <w:rsid w:val="00F66728"/>
    <w:rsid w:val="00F71A54"/>
    <w:rsid w:val="00F80A9C"/>
    <w:rsid w:val="00F910F9"/>
    <w:rsid w:val="00F94A6A"/>
    <w:rsid w:val="00F975ED"/>
    <w:rsid w:val="00FA3FA2"/>
    <w:rsid w:val="00FB16CF"/>
    <w:rsid w:val="00FB3033"/>
    <w:rsid w:val="00FB759D"/>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E2AE8"/>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mailto:Bart.bijl@infosupport.com"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Merik.westerveld@infosupport.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hyperlink" Target="mailto:B.paszkowski@fontys.nl" TargetMode="External"/><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mailto:Merik.westerveld@student.fontys.n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mailto:Hans.Geurtsen@infosupport.com"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svg"/><Relationship Id="rId1" Type="http://schemas.openxmlformats.org/officeDocument/2006/relationships/image" Target="media/image9.png"/><Relationship Id="rId4" Type="http://schemas.openxmlformats.org/officeDocument/2006/relationships/image" Target="media/image12.svg"/></Relationships>
</file>

<file path=word/_rels/footer2.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143F81"/>
    <w:rsid w:val="0023282F"/>
    <w:rsid w:val="00505E3F"/>
    <w:rsid w:val="00586648"/>
    <w:rsid w:val="00C33440"/>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2019-02-06</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9594F43F-111A-4CA3-AB5B-FC880021B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21</Pages>
  <Words>4703</Words>
  <Characters>25870</Characters>
  <Application>Microsoft Office Word</Application>
  <DocSecurity>0</DocSecurity>
  <Lines>215</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322</cp:revision>
  <dcterms:created xsi:type="dcterms:W3CDTF">2019-02-05T08:04:00Z</dcterms:created>
  <dcterms:modified xsi:type="dcterms:W3CDTF">2019-02-07T06:35:00Z</dcterms:modified>
  <cp:contentStatus>Concept</cp:contentStatus>
</cp:coreProperties>
</file>