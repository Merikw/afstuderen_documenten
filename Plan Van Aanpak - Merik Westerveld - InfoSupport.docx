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A65049" w:rsidRPr="00891492" w:rsidRDefault="00A65049">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A65049" w:rsidRPr="00891492" w:rsidRDefault="00A65049">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A65049" w:rsidRPr="00C46B38" w:rsidRDefault="00A65049"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A65049" w:rsidRPr="00C46B38" w:rsidRDefault="00A65049"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A65049" w:rsidRPr="00B903BA" w:rsidRDefault="00A65049"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A65049" w:rsidRPr="00B903BA" w:rsidRDefault="00A65049" w:rsidP="00891492">
                                    <w:pPr>
                                      <w:pStyle w:val="Subtitle"/>
                                      <w:rPr>
                                        <w:color w:val="FFFFFF" w:themeColor="background1"/>
                                      </w:rPr>
                                    </w:pPr>
                                    <w:r w:rsidRPr="00515EB5">
                                      <w:rPr>
                                        <w:color w:val="FFFFFF" w:themeColor="background1"/>
                                        <w:sz w:val="28"/>
                                      </w:rPr>
                                      <w:t>Paaspop special: De ultieme Paaspop Festival App</w:t>
                                    </w:r>
                                  </w:p>
                                </w:sdtContent>
                              </w:sdt>
                              <w:p w:rsidR="00A65049" w:rsidRPr="00B903BA" w:rsidRDefault="00A65049" w:rsidP="00EE57D9"/>
                              <w:p w:rsidR="00A65049" w:rsidRPr="00B903BA" w:rsidRDefault="00A65049"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5T00:00:00Z">
                                    <w:dateFormat w:val="d MMMM yyyy"/>
                                    <w:lid w:val="nl-NL"/>
                                    <w:storeMappedDataAs w:val="date"/>
                                    <w:calendar w:val="gregorian"/>
                                  </w:date>
                                </w:sdtPr>
                                <w:sdtContent>
                                  <w:p w:rsidR="00A65049" w:rsidRPr="00515EB5" w:rsidRDefault="00A65049" w:rsidP="00EE57D9">
                                    <w:pPr>
                                      <w:rPr>
                                        <w:color w:val="FFFFFF" w:themeColor="background1"/>
                                        <w:sz w:val="26"/>
                                        <w:szCs w:val="26"/>
                                      </w:rPr>
                                    </w:pPr>
                                    <w:r>
                                      <w:rPr>
                                        <w:color w:val="FFFFFF" w:themeColor="background1"/>
                                        <w:sz w:val="26"/>
                                        <w:szCs w:val="26"/>
                                      </w:rPr>
                                      <w:t>5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A65049" w:rsidRPr="00515EB5" w:rsidRDefault="00A65049"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A65049" w:rsidRPr="00B903BA" w:rsidRDefault="00A65049"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A65049" w:rsidRPr="00B903BA" w:rsidRDefault="00A65049" w:rsidP="00891492">
                              <w:pPr>
                                <w:pStyle w:val="Subtitle"/>
                                <w:rPr>
                                  <w:color w:val="FFFFFF" w:themeColor="background1"/>
                                </w:rPr>
                              </w:pPr>
                              <w:r w:rsidRPr="00515EB5">
                                <w:rPr>
                                  <w:color w:val="FFFFFF" w:themeColor="background1"/>
                                  <w:sz w:val="28"/>
                                </w:rPr>
                                <w:t>Paaspop special: De ultieme Paaspop Festival App</w:t>
                              </w:r>
                            </w:p>
                          </w:sdtContent>
                        </w:sdt>
                        <w:p w:rsidR="00A65049" w:rsidRPr="00B903BA" w:rsidRDefault="00A65049" w:rsidP="00EE57D9"/>
                        <w:p w:rsidR="00A65049" w:rsidRPr="00B903BA" w:rsidRDefault="00A65049"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5T00:00:00Z">
                              <w:dateFormat w:val="d MMMM yyyy"/>
                              <w:lid w:val="nl-NL"/>
                              <w:storeMappedDataAs w:val="date"/>
                              <w:calendar w:val="gregorian"/>
                            </w:date>
                          </w:sdtPr>
                          <w:sdtContent>
                            <w:p w:rsidR="00A65049" w:rsidRPr="00515EB5" w:rsidRDefault="00A65049" w:rsidP="00EE57D9">
                              <w:pPr>
                                <w:rPr>
                                  <w:color w:val="FFFFFF" w:themeColor="background1"/>
                                  <w:sz w:val="26"/>
                                  <w:szCs w:val="26"/>
                                </w:rPr>
                              </w:pPr>
                              <w:r>
                                <w:rPr>
                                  <w:color w:val="FFFFFF" w:themeColor="background1"/>
                                  <w:sz w:val="26"/>
                                  <w:szCs w:val="26"/>
                                </w:rPr>
                                <w:t>5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A65049" w:rsidRPr="00515EB5" w:rsidRDefault="00A65049"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A65049" w:rsidRPr="00B903BA" w:rsidRDefault="00A65049" w:rsidP="004D331A">
                            <w:pPr>
                              <w:spacing w:after="0"/>
                              <w:rPr>
                                <w:b/>
                                <w:color w:val="00A3E0" w:themeColor="accent1"/>
                                <w:sz w:val="16"/>
                                <w:szCs w:val="16"/>
                              </w:rPr>
                            </w:pPr>
                            <w:r w:rsidRPr="00B903BA">
                              <w:rPr>
                                <w:b/>
                                <w:color w:val="00A3E0" w:themeColor="accent1"/>
                                <w:sz w:val="16"/>
                                <w:szCs w:val="16"/>
                              </w:rPr>
                              <w:t>Hoofdkantoor</w:t>
                            </w:r>
                          </w:p>
                          <w:p w:rsidR="00A65049" w:rsidRPr="00B903BA" w:rsidRDefault="00A65049" w:rsidP="004D331A">
                            <w:pPr>
                              <w:spacing w:after="0"/>
                              <w:rPr>
                                <w:color w:val="00A3E0" w:themeColor="accent1"/>
                                <w:sz w:val="16"/>
                                <w:szCs w:val="16"/>
                              </w:rPr>
                            </w:pPr>
                            <w:r w:rsidRPr="00B903BA">
                              <w:rPr>
                                <w:color w:val="00A3E0" w:themeColor="accent1"/>
                                <w:sz w:val="16"/>
                                <w:szCs w:val="16"/>
                              </w:rPr>
                              <w:t>Kruisboog 42</w:t>
                            </w:r>
                          </w:p>
                          <w:p w:rsidR="00A65049" w:rsidRPr="00B903BA" w:rsidRDefault="00A65049" w:rsidP="004D331A">
                            <w:pPr>
                              <w:spacing w:after="0"/>
                              <w:rPr>
                                <w:color w:val="00A3E0" w:themeColor="accent1"/>
                                <w:sz w:val="16"/>
                                <w:szCs w:val="16"/>
                              </w:rPr>
                            </w:pPr>
                            <w:r w:rsidRPr="00B903BA">
                              <w:rPr>
                                <w:color w:val="00A3E0" w:themeColor="accent1"/>
                                <w:sz w:val="16"/>
                                <w:szCs w:val="16"/>
                              </w:rPr>
                              <w:t>3905 TG Veenendaal</w:t>
                            </w:r>
                          </w:p>
                          <w:p w:rsidR="00A65049" w:rsidRPr="00B903BA" w:rsidRDefault="00A65049" w:rsidP="004D331A">
                            <w:pPr>
                              <w:spacing w:after="0"/>
                              <w:rPr>
                                <w:color w:val="00A3E0" w:themeColor="accent1"/>
                                <w:sz w:val="16"/>
                                <w:szCs w:val="16"/>
                              </w:rPr>
                            </w:pPr>
                            <w:r w:rsidRPr="00B903BA">
                              <w:rPr>
                                <w:color w:val="00A3E0" w:themeColor="accent1"/>
                                <w:sz w:val="16"/>
                                <w:szCs w:val="16"/>
                              </w:rPr>
                              <w:t>Nederland</w:t>
                            </w:r>
                          </w:p>
                          <w:p w:rsidR="00A65049" w:rsidRPr="00B903BA" w:rsidRDefault="00A65049" w:rsidP="004D331A">
                            <w:pPr>
                              <w:spacing w:after="0"/>
                              <w:rPr>
                                <w:color w:val="00A3E0" w:themeColor="accent1"/>
                                <w:sz w:val="16"/>
                                <w:szCs w:val="16"/>
                              </w:rPr>
                            </w:pPr>
                            <w:r w:rsidRPr="00B903BA">
                              <w:rPr>
                                <w:color w:val="00A3E0" w:themeColor="accent1"/>
                                <w:sz w:val="16"/>
                                <w:szCs w:val="16"/>
                              </w:rPr>
                              <w:t>Tel. +31(0)318 - 55 20 20</w:t>
                            </w:r>
                          </w:p>
                          <w:p w:rsidR="00A65049" w:rsidRPr="00B903BA" w:rsidRDefault="00A65049" w:rsidP="004D331A">
                            <w:pPr>
                              <w:spacing w:after="0"/>
                              <w:rPr>
                                <w:color w:val="00A3E0" w:themeColor="accent1"/>
                                <w:sz w:val="16"/>
                                <w:szCs w:val="16"/>
                              </w:rPr>
                            </w:pPr>
                            <w:r w:rsidRPr="00B903BA">
                              <w:rPr>
                                <w:color w:val="00A3E0" w:themeColor="accent1"/>
                                <w:sz w:val="16"/>
                                <w:szCs w:val="16"/>
                              </w:rPr>
                              <w:t>Fax +31(0)318 - 55 23 55</w:t>
                            </w:r>
                          </w:p>
                          <w:p w:rsidR="00A65049" w:rsidRPr="00B903BA" w:rsidRDefault="00A65049" w:rsidP="004D331A">
                            <w:pPr>
                              <w:spacing w:after="0"/>
                              <w:rPr>
                                <w:color w:val="00A3E0" w:themeColor="accent1"/>
                                <w:sz w:val="16"/>
                                <w:szCs w:val="16"/>
                              </w:rPr>
                            </w:pPr>
                          </w:p>
                          <w:p w:rsidR="00A65049" w:rsidRPr="00B903BA" w:rsidRDefault="00A65049" w:rsidP="004D331A">
                            <w:pPr>
                              <w:spacing w:after="0"/>
                              <w:rPr>
                                <w:b/>
                                <w:color w:val="00A3E0" w:themeColor="accent1"/>
                                <w:sz w:val="16"/>
                                <w:szCs w:val="16"/>
                              </w:rPr>
                            </w:pPr>
                            <w:r w:rsidRPr="00B903BA">
                              <w:rPr>
                                <w:b/>
                                <w:color w:val="00A3E0" w:themeColor="accent1"/>
                                <w:sz w:val="16"/>
                                <w:szCs w:val="16"/>
                              </w:rPr>
                              <w:t>Kenniscentrum</w:t>
                            </w:r>
                          </w:p>
                          <w:p w:rsidR="00A65049" w:rsidRPr="00B903BA" w:rsidRDefault="00A65049" w:rsidP="004D331A">
                            <w:pPr>
                              <w:spacing w:after="0"/>
                              <w:rPr>
                                <w:color w:val="00A3E0" w:themeColor="accent1"/>
                                <w:sz w:val="16"/>
                                <w:szCs w:val="16"/>
                              </w:rPr>
                            </w:pPr>
                            <w:r w:rsidRPr="00B903BA">
                              <w:rPr>
                                <w:color w:val="00A3E0" w:themeColor="accent1"/>
                                <w:sz w:val="16"/>
                                <w:szCs w:val="16"/>
                              </w:rPr>
                              <w:t>De Smalle Zijde 39</w:t>
                            </w:r>
                          </w:p>
                          <w:p w:rsidR="00A65049" w:rsidRPr="00B903BA" w:rsidRDefault="00A65049" w:rsidP="004D331A">
                            <w:pPr>
                              <w:spacing w:after="0"/>
                              <w:rPr>
                                <w:color w:val="00A3E0" w:themeColor="accent1"/>
                                <w:sz w:val="16"/>
                                <w:szCs w:val="16"/>
                              </w:rPr>
                            </w:pPr>
                            <w:r w:rsidRPr="00B903BA">
                              <w:rPr>
                                <w:color w:val="00A3E0" w:themeColor="accent1"/>
                                <w:sz w:val="16"/>
                                <w:szCs w:val="16"/>
                              </w:rPr>
                              <w:t>3903 LM Veenendaal</w:t>
                            </w:r>
                          </w:p>
                          <w:p w:rsidR="00A65049" w:rsidRPr="00B903BA" w:rsidRDefault="00A65049" w:rsidP="004D331A">
                            <w:pPr>
                              <w:spacing w:after="0"/>
                              <w:rPr>
                                <w:color w:val="00A3E0" w:themeColor="accent1"/>
                                <w:sz w:val="16"/>
                                <w:szCs w:val="16"/>
                              </w:rPr>
                            </w:pPr>
                            <w:r w:rsidRPr="00B903BA">
                              <w:rPr>
                                <w:color w:val="00A3E0" w:themeColor="accent1"/>
                                <w:sz w:val="16"/>
                                <w:szCs w:val="16"/>
                              </w:rPr>
                              <w:t>Tel. +31(0)318 - 50 11 19</w:t>
                            </w:r>
                          </w:p>
                          <w:p w:rsidR="00A65049" w:rsidRPr="00B903BA" w:rsidRDefault="00A65049" w:rsidP="004D331A">
                            <w:pPr>
                              <w:spacing w:after="0"/>
                              <w:rPr>
                                <w:color w:val="00A3E0" w:themeColor="accent1"/>
                                <w:sz w:val="16"/>
                                <w:szCs w:val="16"/>
                              </w:rPr>
                            </w:pPr>
                            <w:r w:rsidRPr="00B903BA">
                              <w:rPr>
                                <w:color w:val="00A3E0" w:themeColor="accent1"/>
                                <w:sz w:val="16"/>
                                <w:szCs w:val="16"/>
                              </w:rPr>
                              <w:t>Fax +31(0)318 - 51 83 59</w:t>
                            </w:r>
                          </w:p>
                          <w:p w:rsidR="00A65049" w:rsidRPr="00B903BA" w:rsidRDefault="00A65049" w:rsidP="004D331A">
                            <w:pPr>
                              <w:spacing w:after="0"/>
                              <w:rPr>
                                <w:color w:val="00A3E0" w:themeColor="accent1"/>
                                <w:sz w:val="16"/>
                                <w:szCs w:val="16"/>
                              </w:rPr>
                            </w:pPr>
                          </w:p>
                          <w:p w:rsidR="00A65049" w:rsidRPr="00B903BA" w:rsidRDefault="00A65049" w:rsidP="004D331A">
                            <w:pPr>
                              <w:spacing w:after="0"/>
                              <w:rPr>
                                <w:color w:val="00A3E0" w:themeColor="accent1"/>
                                <w:sz w:val="16"/>
                                <w:szCs w:val="16"/>
                              </w:rPr>
                            </w:pPr>
                            <w:r w:rsidRPr="00B903BA">
                              <w:rPr>
                                <w:color w:val="00A3E0" w:themeColor="accent1"/>
                                <w:sz w:val="16"/>
                                <w:szCs w:val="16"/>
                              </w:rPr>
                              <w:t>info.nl@infosupport.com</w:t>
                            </w:r>
                          </w:p>
                          <w:p w:rsidR="00A65049" w:rsidRPr="00B903BA" w:rsidRDefault="00A65049" w:rsidP="004D331A">
                            <w:pPr>
                              <w:spacing w:after="0"/>
                              <w:rPr>
                                <w:color w:val="00A3E0" w:themeColor="accent1"/>
                                <w:sz w:val="16"/>
                                <w:szCs w:val="16"/>
                              </w:rPr>
                            </w:pPr>
                            <w:r w:rsidRPr="00B903BA">
                              <w:rPr>
                                <w:color w:val="00A3E0" w:themeColor="accent1"/>
                                <w:sz w:val="16"/>
                                <w:szCs w:val="16"/>
                              </w:rPr>
                              <w:t>www.infosupport.com</w:t>
                            </w:r>
                          </w:p>
                          <w:p w:rsidR="00A65049" w:rsidRPr="00B903BA" w:rsidRDefault="00A65049" w:rsidP="004D331A">
                            <w:pPr>
                              <w:spacing w:after="0"/>
                              <w:rPr>
                                <w:color w:val="00A3E0" w:themeColor="accent1"/>
                                <w:sz w:val="16"/>
                                <w:szCs w:val="16"/>
                              </w:rPr>
                            </w:pPr>
                          </w:p>
                          <w:p w:rsidR="00A65049" w:rsidRPr="00B903BA" w:rsidRDefault="00A65049"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A65049" w:rsidRPr="00B903BA" w:rsidRDefault="00A65049" w:rsidP="004D331A">
                            <w:pPr>
                              <w:spacing w:after="0"/>
                              <w:rPr>
                                <w:color w:val="00A3E0" w:themeColor="accent1"/>
                                <w:sz w:val="16"/>
                                <w:szCs w:val="16"/>
                                <w:lang w:val="en-US"/>
                              </w:rPr>
                            </w:pPr>
                            <w:r w:rsidRPr="00B903BA">
                              <w:rPr>
                                <w:color w:val="00A3E0" w:themeColor="accent1"/>
                                <w:sz w:val="16"/>
                                <w:szCs w:val="16"/>
                                <w:lang w:val="en-US"/>
                              </w:rPr>
                              <w:t>BTW NL8062.30.277B01</w:t>
                            </w:r>
                          </w:p>
                          <w:p w:rsidR="00A65049" w:rsidRPr="00B903BA" w:rsidRDefault="00A65049"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A65049" w:rsidRPr="00B903BA" w:rsidRDefault="00A65049" w:rsidP="004D331A">
                            <w:pPr>
                              <w:spacing w:after="0"/>
                              <w:rPr>
                                <w:color w:val="00A3E0" w:themeColor="accent1"/>
                                <w:sz w:val="16"/>
                                <w:szCs w:val="16"/>
                              </w:rPr>
                            </w:pPr>
                            <w:r w:rsidRPr="00B903BA">
                              <w:rPr>
                                <w:color w:val="00A3E0" w:themeColor="accent1"/>
                                <w:sz w:val="16"/>
                                <w:szCs w:val="16"/>
                              </w:rPr>
                              <w:t>BIC RABONL2U</w:t>
                            </w:r>
                          </w:p>
                          <w:p w:rsidR="00A65049" w:rsidRPr="00B903BA" w:rsidRDefault="00A65049" w:rsidP="004D331A">
                            <w:pPr>
                              <w:spacing w:after="0"/>
                              <w:rPr>
                                <w:color w:val="00A3E0" w:themeColor="accent1"/>
                                <w:sz w:val="16"/>
                                <w:szCs w:val="16"/>
                              </w:rPr>
                            </w:pPr>
                          </w:p>
                          <w:p w:rsidR="00A65049" w:rsidRPr="00B903BA" w:rsidRDefault="00A65049" w:rsidP="004D331A">
                            <w:pPr>
                              <w:spacing w:after="0"/>
                              <w:rPr>
                                <w:color w:val="00A3E0" w:themeColor="accent1"/>
                                <w:sz w:val="16"/>
                                <w:szCs w:val="16"/>
                              </w:rPr>
                            </w:pPr>
                            <w:r w:rsidRPr="00B903BA">
                              <w:rPr>
                                <w:color w:val="00A3E0" w:themeColor="accent1"/>
                                <w:sz w:val="16"/>
                                <w:szCs w:val="16"/>
                              </w:rPr>
                              <w:t>IBAN NL74 INGB 0004 7385 93</w:t>
                            </w:r>
                          </w:p>
                          <w:p w:rsidR="00A65049" w:rsidRPr="004D331A" w:rsidRDefault="00A65049" w:rsidP="004D331A">
                            <w:pPr>
                              <w:spacing w:after="0"/>
                              <w:rPr>
                                <w:color w:val="00A3E0" w:themeColor="accent1"/>
                                <w:sz w:val="16"/>
                                <w:szCs w:val="16"/>
                              </w:rPr>
                            </w:pPr>
                            <w:r w:rsidRPr="00B903BA">
                              <w:rPr>
                                <w:color w:val="00A3E0" w:themeColor="accent1"/>
                                <w:sz w:val="16"/>
                                <w:szCs w:val="16"/>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A65049" w:rsidRPr="00B903BA" w:rsidRDefault="00A65049" w:rsidP="004D331A">
                      <w:pPr>
                        <w:spacing w:after="0"/>
                        <w:rPr>
                          <w:b/>
                          <w:color w:val="00A3E0" w:themeColor="accent1"/>
                          <w:sz w:val="16"/>
                          <w:szCs w:val="16"/>
                        </w:rPr>
                      </w:pPr>
                      <w:r w:rsidRPr="00B903BA">
                        <w:rPr>
                          <w:b/>
                          <w:color w:val="00A3E0" w:themeColor="accent1"/>
                          <w:sz w:val="16"/>
                          <w:szCs w:val="16"/>
                        </w:rPr>
                        <w:t>Hoofdkantoor</w:t>
                      </w:r>
                    </w:p>
                    <w:p w:rsidR="00A65049" w:rsidRPr="00B903BA" w:rsidRDefault="00A65049" w:rsidP="004D331A">
                      <w:pPr>
                        <w:spacing w:after="0"/>
                        <w:rPr>
                          <w:color w:val="00A3E0" w:themeColor="accent1"/>
                          <w:sz w:val="16"/>
                          <w:szCs w:val="16"/>
                        </w:rPr>
                      </w:pPr>
                      <w:r w:rsidRPr="00B903BA">
                        <w:rPr>
                          <w:color w:val="00A3E0" w:themeColor="accent1"/>
                          <w:sz w:val="16"/>
                          <w:szCs w:val="16"/>
                        </w:rPr>
                        <w:t>Kruisboog 42</w:t>
                      </w:r>
                    </w:p>
                    <w:p w:rsidR="00A65049" w:rsidRPr="00B903BA" w:rsidRDefault="00A65049" w:rsidP="004D331A">
                      <w:pPr>
                        <w:spacing w:after="0"/>
                        <w:rPr>
                          <w:color w:val="00A3E0" w:themeColor="accent1"/>
                          <w:sz w:val="16"/>
                          <w:szCs w:val="16"/>
                        </w:rPr>
                      </w:pPr>
                      <w:r w:rsidRPr="00B903BA">
                        <w:rPr>
                          <w:color w:val="00A3E0" w:themeColor="accent1"/>
                          <w:sz w:val="16"/>
                          <w:szCs w:val="16"/>
                        </w:rPr>
                        <w:t>3905 TG Veenendaal</w:t>
                      </w:r>
                    </w:p>
                    <w:p w:rsidR="00A65049" w:rsidRPr="00B903BA" w:rsidRDefault="00A65049" w:rsidP="004D331A">
                      <w:pPr>
                        <w:spacing w:after="0"/>
                        <w:rPr>
                          <w:color w:val="00A3E0" w:themeColor="accent1"/>
                          <w:sz w:val="16"/>
                          <w:szCs w:val="16"/>
                        </w:rPr>
                      </w:pPr>
                      <w:r w:rsidRPr="00B903BA">
                        <w:rPr>
                          <w:color w:val="00A3E0" w:themeColor="accent1"/>
                          <w:sz w:val="16"/>
                          <w:szCs w:val="16"/>
                        </w:rPr>
                        <w:t>Nederland</w:t>
                      </w:r>
                    </w:p>
                    <w:p w:rsidR="00A65049" w:rsidRPr="00B903BA" w:rsidRDefault="00A65049" w:rsidP="004D331A">
                      <w:pPr>
                        <w:spacing w:after="0"/>
                        <w:rPr>
                          <w:color w:val="00A3E0" w:themeColor="accent1"/>
                          <w:sz w:val="16"/>
                          <w:szCs w:val="16"/>
                        </w:rPr>
                      </w:pPr>
                      <w:r w:rsidRPr="00B903BA">
                        <w:rPr>
                          <w:color w:val="00A3E0" w:themeColor="accent1"/>
                          <w:sz w:val="16"/>
                          <w:szCs w:val="16"/>
                        </w:rPr>
                        <w:t>Tel. +31(0)318 - 55 20 20</w:t>
                      </w:r>
                    </w:p>
                    <w:p w:rsidR="00A65049" w:rsidRPr="00B903BA" w:rsidRDefault="00A65049" w:rsidP="004D331A">
                      <w:pPr>
                        <w:spacing w:after="0"/>
                        <w:rPr>
                          <w:color w:val="00A3E0" w:themeColor="accent1"/>
                          <w:sz w:val="16"/>
                          <w:szCs w:val="16"/>
                        </w:rPr>
                      </w:pPr>
                      <w:r w:rsidRPr="00B903BA">
                        <w:rPr>
                          <w:color w:val="00A3E0" w:themeColor="accent1"/>
                          <w:sz w:val="16"/>
                          <w:szCs w:val="16"/>
                        </w:rPr>
                        <w:t>Fax +31(0)318 - 55 23 55</w:t>
                      </w:r>
                    </w:p>
                    <w:p w:rsidR="00A65049" w:rsidRPr="00B903BA" w:rsidRDefault="00A65049" w:rsidP="004D331A">
                      <w:pPr>
                        <w:spacing w:after="0"/>
                        <w:rPr>
                          <w:color w:val="00A3E0" w:themeColor="accent1"/>
                          <w:sz w:val="16"/>
                          <w:szCs w:val="16"/>
                        </w:rPr>
                      </w:pPr>
                    </w:p>
                    <w:p w:rsidR="00A65049" w:rsidRPr="00B903BA" w:rsidRDefault="00A65049" w:rsidP="004D331A">
                      <w:pPr>
                        <w:spacing w:after="0"/>
                        <w:rPr>
                          <w:b/>
                          <w:color w:val="00A3E0" w:themeColor="accent1"/>
                          <w:sz w:val="16"/>
                          <w:szCs w:val="16"/>
                        </w:rPr>
                      </w:pPr>
                      <w:r w:rsidRPr="00B903BA">
                        <w:rPr>
                          <w:b/>
                          <w:color w:val="00A3E0" w:themeColor="accent1"/>
                          <w:sz w:val="16"/>
                          <w:szCs w:val="16"/>
                        </w:rPr>
                        <w:t>Kenniscentrum</w:t>
                      </w:r>
                    </w:p>
                    <w:p w:rsidR="00A65049" w:rsidRPr="00B903BA" w:rsidRDefault="00A65049" w:rsidP="004D331A">
                      <w:pPr>
                        <w:spacing w:after="0"/>
                        <w:rPr>
                          <w:color w:val="00A3E0" w:themeColor="accent1"/>
                          <w:sz w:val="16"/>
                          <w:szCs w:val="16"/>
                        </w:rPr>
                      </w:pPr>
                      <w:r w:rsidRPr="00B903BA">
                        <w:rPr>
                          <w:color w:val="00A3E0" w:themeColor="accent1"/>
                          <w:sz w:val="16"/>
                          <w:szCs w:val="16"/>
                        </w:rPr>
                        <w:t>De Smalle Zijde 39</w:t>
                      </w:r>
                    </w:p>
                    <w:p w:rsidR="00A65049" w:rsidRPr="00B903BA" w:rsidRDefault="00A65049" w:rsidP="004D331A">
                      <w:pPr>
                        <w:spacing w:after="0"/>
                        <w:rPr>
                          <w:color w:val="00A3E0" w:themeColor="accent1"/>
                          <w:sz w:val="16"/>
                          <w:szCs w:val="16"/>
                        </w:rPr>
                      </w:pPr>
                      <w:r w:rsidRPr="00B903BA">
                        <w:rPr>
                          <w:color w:val="00A3E0" w:themeColor="accent1"/>
                          <w:sz w:val="16"/>
                          <w:szCs w:val="16"/>
                        </w:rPr>
                        <w:t>3903 LM Veenendaal</w:t>
                      </w:r>
                    </w:p>
                    <w:p w:rsidR="00A65049" w:rsidRPr="00B903BA" w:rsidRDefault="00A65049" w:rsidP="004D331A">
                      <w:pPr>
                        <w:spacing w:after="0"/>
                        <w:rPr>
                          <w:color w:val="00A3E0" w:themeColor="accent1"/>
                          <w:sz w:val="16"/>
                          <w:szCs w:val="16"/>
                        </w:rPr>
                      </w:pPr>
                      <w:r w:rsidRPr="00B903BA">
                        <w:rPr>
                          <w:color w:val="00A3E0" w:themeColor="accent1"/>
                          <w:sz w:val="16"/>
                          <w:szCs w:val="16"/>
                        </w:rPr>
                        <w:t>Tel. +31(0)318 - 50 11 19</w:t>
                      </w:r>
                    </w:p>
                    <w:p w:rsidR="00A65049" w:rsidRPr="00B903BA" w:rsidRDefault="00A65049" w:rsidP="004D331A">
                      <w:pPr>
                        <w:spacing w:after="0"/>
                        <w:rPr>
                          <w:color w:val="00A3E0" w:themeColor="accent1"/>
                          <w:sz w:val="16"/>
                          <w:szCs w:val="16"/>
                        </w:rPr>
                      </w:pPr>
                      <w:r w:rsidRPr="00B903BA">
                        <w:rPr>
                          <w:color w:val="00A3E0" w:themeColor="accent1"/>
                          <w:sz w:val="16"/>
                          <w:szCs w:val="16"/>
                        </w:rPr>
                        <w:t>Fax +31(0)318 - 51 83 59</w:t>
                      </w:r>
                    </w:p>
                    <w:p w:rsidR="00A65049" w:rsidRPr="00B903BA" w:rsidRDefault="00A65049" w:rsidP="004D331A">
                      <w:pPr>
                        <w:spacing w:after="0"/>
                        <w:rPr>
                          <w:color w:val="00A3E0" w:themeColor="accent1"/>
                          <w:sz w:val="16"/>
                          <w:szCs w:val="16"/>
                        </w:rPr>
                      </w:pPr>
                    </w:p>
                    <w:p w:rsidR="00A65049" w:rsidRPr="00B903BA" w:rsidRDefault="00A65049" w:rsidP="004D331A">
                      <w:pPr>
                        <w:spacing w:after="0"/>
                        <w:rPr>
                          <w:color w:val="00A3E0" w:themeColor="accent1"/>
                          <w:sz w:val="16"/>
                          <w:szCs w:val="16"/>
                        </w:rPr>
                      </w:pPr>
                      <w:r w:rsidRPr="00B903BA">
                        <w:rPr>
                          <w:color w:val="00A3E0" w:themeColor="accent1"/>
                          <w:sz w:val="16"/>
                          <w:szCs w:val="16"/>
                        </w:rPr>
                        <w:t>info.nl@infosupport.com</w:t>
                      </w:r>
                    </w:p>
                    <w:p w:rsidR="00A65049" w:rsidRPr="00B903BA" w:rsidRDefault="00A65049" w:rsidP="004D331A">
                      <w:pPr>
                        <w:spacing w:after="0"/>
                        <w:rPr>
                          <w:color w:val="00A3E0" w:themeColor="accent1"/>
                          <w:sz w:val="16"/>
                          <w:szCs w:val="16"/>
                        </w:rPr>
                      </w:pPr>
                      <w:r w:rsidRPr="00B903BA">
                        <w:rPr>
                          <w:color w:val="00A3E0" w:themeColor="accent1"/>
                          <w:sz w:val="16"/>
                          <w:szCs w:val="16"/>
                        </w:rPr>
                        <w:t>www.infosupport.com</w:t>
                      </w:r>
                    </w:p>
                    <w:p w:rsidR="00A65049" w:rsidRPr="00B903BA" w:rsidRDefault="00A65049" w:rsidP="004D331A">
                      <w:pPr>
                        <w:spacing w:after="0"/>
                        <w:rPr>
                          <w:color w:val="00A3E0" w:themeColor="accent1"/>
                          <w:sz w:val="16"/>
                          <w:szCs w:val="16"/>
                        </w:rPr>
                      </w:pPr>
                    </w:p>
                    <w:p w:rsidR="00A65049" w:rsidRPr="00B903BA" w:rsidRDefault="00A65049"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A65049" w:rsidRPr="00B903BA" w:rsidRDefault="00A65049" w:rsidP="004D331A">
                      <w:pPr>
                        <w:spacing w:after="0"/>
                        <w:rPr>
                          <w:color w:val="00A3E0" w:themeColor="accent1"/>
                          <w:sz w:val="16"/>
                          <w:szCs w:val="16"/>
                          <w:lang w:val="en-US"/>
                        </w:rPr>
                      </w:pPr>
                      <w:r w:rsidRPr="00B903BA">
                        <w:rPr>
                          <w:color w:val="00A3E0" w:themeColor="accent1"/>
                          <w:sz w:val="16"/>
                          <w:szCs w:val="16"/>
                          <w:lang w:val="en-US"/>
                        </w:rPr>
                        <w:t>BTW NL8062.30.277B01</w:t>
                      </w:r>
                    </w:p>
                    <w:p w:rsidR="00A65049" w:rsidRPr="00B903BA" w:rsidRDefault="00A65049"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A65049" w:rsidRPr="00B903BA" w:rsidRDefault="00A65049" w:rsidP="004D331A">
                      <w:pPr>
                        <w:spacing w:after="0"/>
                        <w:rPr>
                          <w:color w:val="00A3E0" w:themeColor="accent1"/>
                          <w:sz w:val="16"/>
                          <w:szCs w:val="16"/>
                        </w:rPr>
                      </w:pPr>
                      <w:r w:rsidRPr="00B903BA">
                        <w:rPr>
                          <w:color w:val="00A3E0" w:themeColor="accent1"/>
                          <w:sz w:val="16"/>
                          <w:szCs w:val="16"/>
                        </w:rPr>
                        <w:t>BIC RABONL2U</w:t>
                      </w:r>
                    </w:p>
                    <w:p w:rsidR="00A65049" w:rsidRPr="00B903BA" w:rsidRDefault="00A65049" w:rsidP="004D331A">
                      <w:pPr>
                        <w:spacing w:after="0"/>
                        <w:rPr>
                          <w:color w:val="00A3E0" w:themeColor="accent1"/>
                          <w:sz w:val="16"/>
                          <w:szCs w:val="16"/>
                        </w:rPr>
                      </w:pPr>
                    </w:p>
                    <w:p w:rsidR="00A65049" w:rsidRPr="00B903BA" w:rsidRDefault="00A65049" w:rsidP="004D331A">
                      <w:pPr>
                        <w:spacing w:after="0"/>
                        <w:rPr>
                          <w:color w:val="00A3E0" w:themeColor="accent1"/>
                          <w:sz w:val="16"/>
                          <w:szCs w:val="16"/>
                        </w:rPr>
                      </w:pPr>
                      <w:r w:rsidRPr="00B903BA">
                        <w:rPr>
                          <w:color w:val="00A3E0" w:themeColor="accent1"/>
                          <w:sz w:val="16"/>
                          <w:szCs w:val="16"/>
                        </w:rPr>
                        <w:t>IBAN NL74 INGB 0004 7385 93</w:t>
                      </w:r>
                    </w:p>
                    <w:p w:rsidR="00A65049" w:rsidRPr="004D331A" w:rsidRDefault="00A65049" w:rsidP="004D331A">
                      <w:pPr>
                        <w:spacing w:after="0"/>
                        <w:rPr>
                          <w:color w:val="00A3E0" w:themeColor="accent1"/>
                          <w:sz w:val="16"/>
                          <w:szCs w:val="16"/>
                        </w:rPr>
                      </w:pPr>
                      <w:r w:rsidRPr="00B903BA">
                        <w:rPr>
                          <w:color w:val="00A3E0" w:themeColor="accent1"/>
                          <w:sz w:val="16"/>
                          <w:szCs w:val="16"/>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A65049"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53F8B" w:rsidP="005238E2">
            <w:pPr>
              <w:pStyle w:val="NoSpacing"/>
            </w:pPr>
            <w:fldSimple w:instr=" DOCVARIABLE  txtTitle  \* MERGEFORMAT ">
              <w:r w:rsidR="00B903BA">
                <w:t>Titel</w:t>
              </w:r>
            </w:fldSimple>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53F8B" w:rsidP="005238E2">
            <w:pPr>
              <w:pStyle w:val="NoSpacing"/>
            </w:pPr>
            <w:fldSimple w:instr=" DOCVARIABLE  txtProject  \* MERGEFORMAT ">
              <w:r w:rsidR="00B903BA">
                <w:t>Project</w:t>
              </w:r>
            </w:fldSimple>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53F8B" w:rsidP="005238E2">
            <w:pPr>
              <w:pStyle w:val="NoSpacing"/>
            </w:pPr>
            <w:fldSimple w:instr=" DOCVARIABLE  txtVersion  \* MERGEFORMAT ">
              <w:r w:rsidR="00B903BA">
                <w:t>Versie</w:t>
              </w:r>
            </w:fldSimple>
          </w:p>
        </w:tc>
        <w:tc>
          <w:tcPr>
            <w:tcW w:w="4535" w:type="dxa"/>
          </w:tcPr>
          <w:p w:rsidR="004F0F73" w:rsidRPr="006333B1" w:rsidRDefault="00A65049"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Content>
                <w:r w:rsidR="006333B1" w:rsidRPr="006333B1">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53F8B" w:rsidP="005238E2">
            <w:pPr>
              <w:pStyle w:val="NoSpacing"/>
            </w:pPr>
            <w:fldSimple w:instr=" DOCVARIABLE  txtStatus  \* MERGEFORMAT ">
              <w:r w:rsidR="00B903BA">
                <w:t>Status</w:t>
              </w:r>
            </w:fldSimple>
          </w:p>
        </w:tc>
        <w:tc>
          <w:tcPr>
            <w:tcW w:w="4535" w:type="dxa"/>
          </w:tcPr>
          <w:p w:rsidR="004F0F73" w:rsidRPr="006333B1" w:rsidRDefault="00A65049"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6333B1" w:rsidRPr="006333B1">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53F8B" w:rsidP="005238E2">
            <w:pPr>
              <w:pStyle w:val="NoSpacing"/>
            </w:pPr>
            <w:fldSimple w:instr=" DOCVARIABLE  txtDate  \* MERGEFORMAT ">
              <w:r w:rsidR="00B903BA">
                <w:t>Datum</w:t>
              </w:r>
            </w:fldSimple>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05T00:00:00Z">
              <w:dateFormat w:val="d MMMM yyyy"/>
              <w:lid w:val="nl-NL"/>
              <w:storeMappedDataAs w:val="date"/>
              <w:calendar w:val="gregorian"/>
            </w:date>
          </w:sdtPr>
          <w:sdtContent>
            <w:tc>
              <w:tcPr>
                <w:tcW w:w="4535" w:type="dxa"/>
              </w:tcPr>
              <w:p w:rsidR="004F0F73" w:rsidRPr="006333B1" w:rsidRDefault="00CB2A56" w:rsidP="005238E2">
                <w:pPr>
                  <w:pStyle w:val="NoSpacing"/>
                  <w:cnfStyle w:val="000000100000" w:firstRow="0" w:lastRow="0" w:firstColumn="0" w:lastColumn="0" w:oddVBand="0" w:evenVBand="0" w:oddHBand="1" w:evenHBand="0" w:firstRowFirstColumn="0" w:firstRowLastColumn="0" w:lastRowFirstColumn="0" w:lastRowLastColumn="0"/>
                </w:pPr>
                <w:r>
                  <w:t>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53F8B" w:rsidP="005238E2">
            <w:pPr>
              <w:pStyle w:val="NoSpacing"/>
            </w:pPr>
            <w:fldSimple w:instr=" DOCVARIABLE  txtFile  \* MERGEFORMAT ">
              <w:r w:rsidR="00B903BA">
                <w:t>Bestand</w:t>
              </w:r>
            </w:fldSimple>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Plan Van Aanpak – Merik Westerveld - InfoSupport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53F8B" w:rsidP="005238E2">
            <w:pPr>
              <w:pStyle w:val="NoSpacing"/>
            </w:pPr>
            <w:fldSimple w:instr=" DOCVARIABLE  txtCompany  \* MERGEFORMAT ">
              <w:r w:rsidR="00B903BA">
                <w:t>Bedrijf</w:t>
              </w:r>
            </w:fldSimple>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CB2A56"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InfoSupport</w:t>
                </w:r>
                <w:proofErr w:type="spellEnd"/>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753F8B" w:rsidP="00117EC4">
      <w:pPr>
        <w:pStyle w:val="Kop1Ongenummerd"/>
      </w:pPr>
      <w:fldSimple w:instr=" DOCVARIABLE  txtHistory  \* MERGEFORMAT ">
        <w:r w:rsidR="00B903BA">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753F8B" w:rsidP="000A3272">
            <w:pPr>
              <w:pStyle w:val="NoSpacing"/>
            </w:pPr>
            <w:fldSimple w:instr=" DOCVARIABLE  txtVersion  \* MERGEFORMAT ">
              <w:r w:rsidR="00B903BA">
                <w:t>Versie</w:t>
              </w:r>
            </w:fldSimple>
          </w:p>
        </w:tc>
        <w:tc>
          <w:tcPr>
            <w:tcW w:w="1859" w:type="dxa"/>
          </w:tcPr>
          <w:p w:rsidR="00891492" w:rsidRPr="006333B1" w:rsidRDefault="00753F8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891492" w:rsidRPr="006333B1" w:rsidRDefault="00753F8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2048" w:type="dxa"/>
          </w:tcPr>
          <w:p w:rsidR="00891492" w:rsidRPr="006333B1" w:rsidRDefault="00753F8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B903BA">
                <w:t>Auteur</w:t>
              </w:r>
            </w:fldSimple>
          </w:p>
        </w:tc>
        <w:tc>
          <w:tcPr>
            <w:tcW w:w="2870" w:type="dxa"/>
          </w:tcPr>
          <w:p w:rsidR="00891492" w:rsidRPr="006333B1" w:rsidRDefault="00753F8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B903BA">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05/02/2019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Layout</w:t>
            </w:r>
            <w:proofErr w:type="spellEnd"/>
            <w:r>
              <w:t xml:space="preserve"> opzetten</w:t>
            </w:r>
          </w:p>
        </w:tc>
      </w:tr>
      <w:tr w:rsidR="004F0F7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1.1</w:t>
            </w:r>
          </w:p>
        </w:tc>
        <w:tc>
          <w:tcPr>
            <w:tcW w:w="1859" w:type="dxa"/>
          </w:tcPr>
          <w:p w:rsidR="00891492" w:rsidRPr="006333B1" w:rsidRDefault="00391D64"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000000" w:firstRow="0" w:lastRow="0" w:firstColumn="0" w:lastColumn="0" w:oddVBand="0" w:evenVBand="0" w:oddHBand="0" w:evenHBand="0" w:firstRowFirstColumn="0" w:firstRowLastColumn="0" w:lastRowFirstColumn="0" w:lastRowLastColumn="0"/>
            </w:pPr>
            <w:r>
              <w:t>05/02/2019</w:t>
            </w:r>
          </w:p>
        </w:tc>
        <w:tc>
          <w:tcPr>
            <w:tcW w:w="2048" w:type="dxa"/>
          </w:tcPr>
          <w:p w:rsidR="00891492" w:rsidRPr="006333B1" w:rsidRDefault="00391D64"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891492" w:rsidRPr="006333B1" w:rsidRDefault="00391D64" w:rsidP="000A3272">
            <w:pPr>
              <w:pStyle w:val="NoSpacing"/>
              <w:cnfStyle w:val="000000000000" w:firstRow="0" w:lastRow="0" w:firstColumn="0" w:lastColumn="0" w:oddVBand="0" w:evenVBand="0" w:oddHBand="0" w:evenHBand="0" w:firstRowFirstColumn="0" w:firstRowLastColumn="0" w:lastRowFirstColumn="0" w:lastRowLastColumn="0"/>
            </w:pPr>
            <w:r>
              <w:t>Eerste versie</w:t>
            </w:r>
          </w:p>
        </w:tc>
      </w:tr>
    </w:tbl>
    <w:p w:rsidR="00891492" w:rsidRPr="006333B1" w:rsidRDefault="00891492" w:rsidP="00891492"/>
    <w:p w:rsidR="00891492" w:rsidRPr="006333B1" w:rsidRDefault="00753F8B" w:rsidP="00891492">
      <w:pPr>
        <w:pStyle w:val="Kop1Ongenummerd"/>
      </w:pPr>
      <w:fldSimple w:instr=" DOCVARIABLE  txtDistribution  \* MERGEFORMAT ">
        <w:r w:rsidR="00B903BA">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A65049" w:rsidP="00A67EED">
            <w:pPr>
              <w:pStyle w:val="NoSpacing"/>
            </w:pPr>
            <w:fldSimple w:instr=" DOCVARIABLE  txtVersion  \* MERGEFORMAT ">
              <w:r w:rsidR="00B903BA">
                <w:t>Versie</w:t>
              </w:r>
            </w:fldSimple>
          </w:p>
        </w:tc>
        <w:tc>
          <w:tcPr>
            <w:tcW w:w="1859" w:type="dxa"/>
          </w:tcPr>
          <w:p w:rsidR="00A67EED" w:rsidRPr="006333B1" w:rsidRDefault="00A65049"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A67EED" w:rsidRPr="006333B1" w:rsidRDefault="00A65049"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4918" w:type="dxa"/>
          </w:tcPr>
          <w:p w:rsidR="00A67EED" w:rsidRPr="006333B1" w:rsidRDefault="00753F8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B903BA">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391D64">
              <w:t>1</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05/02/2019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 xml:space="preserve">Hans Geurtsen, </w:t>
            </w:r>
            <w:proofErr w:type="spellStart"/>
            <w:r>
              <w:t>Bartosz</w:t>
            </w:r>
            <w:proofErr w:type="spellEnd"/>
            <w:r>
              <w:t xml:space="preserve"> </w:t>
            </w:r>
            <w:proofErr w:type="spellStart"/>
            <w:r>
              <w:t>Paszkowski</w:t>
            </w:r>
            <w:proofErr w:type="spellEnd"/>
            <w:r>
              <w:t xml:space="preserve"> &amp; </w:t>
            </w:r>
            <w:proofErr w:type="spellStart"/>
            <w:r>
              <w:t>Indie</w:t>
            </w:r>
            <w:proofErr w:type="spellEnd"/>
            <w:r>
              <w:t xml:space="preserve"> Peeters</w:t>
            </w:r>
          </w:p>
        </w:tc>
      </w:tr>
      <w:tr w:rsidR="004F0F7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c>
          <w:tcPr>
            <w:tcW w:w="1303"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c>
          <w:tcPr>
            <w:tcW w:w="4918"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A65049" w:rsidRPr="00B903BA" w:rsidRDefault="00A65049" w:rsidP="00891492">
                            <w:pPr>
                              <w:rPr>
                                <w:b/>
                                <w:color w:val="003865" w:themeColor="text2"/>
                              </w:rPr>
                            </w:pPr>
                            <w:r w:rsidRPr="00B903BA">
                              <w:rPr>
                                <w:b/>
                                <w:color w:val="003865" w:themeColor="text2"/>
                              </w:rPr>
                              <w:t>© Info Support B.V., Veenendaal 2019</w:t>
                            </w:r>
                          </w:p>
                          <w:p w:rsidR="00A65049" w:rsidRPr="00B903BA" w:rsidRDefault="00A65049" w:rsidP="00891492">
                            <w:pPr>
                              <w:rPr>
                                <w:b/>
                                <w:color w:val="003865" w:themeColor="text2"/>
                              </w:rPr>
                            </w:pPr>
                          </w:p>
                          <w:p w:rsidR="00A65049" w:rsidRPr="00B903BA" w:rsidRDefault="00A65049"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A65049" w:rsidRPr="00B903BA" w:rsidRDefault="00A65049" w:rsidP="00891492">
                            <w:pPr>
                              <w:rPr>
                                <w:b/>
                                <w:color w:val="003865" w:themeColor="text2"/>
                              </w:rPr>
                            </w:pPr>
                          </w:p>
                          <w:p w:rsidR="00A65049" w:rsidRPr="00B903BA" w:rsidRDefault="00A65049"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A65049" w:rsidRPr="00B903BA" w:rsidRDefault="00A65049" w:rsidP="00891492">
                            <w:pPr>
                              <w:rPr>
                                <w:b/>
                                <w:color w:val="003865" w:themeColor="text2"/>
                                <w:lang w:val="en-US"/>
                              </w:rPr>
                            </w:pPr>
                          </w:p>
                          <w:p w:rsidR="00A65049" w:rsidRPr="00B8704B" w:rsidRDefault="00A65049"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A65049" w:rsidRPr="00B903BA" w:rsidRDefault="00A65049" w:rsidP="00891492">
                      <w:pPr>
                        <w:rPr>
                          <w:b/>
                          <w:color w:val="003865" w:themeColor="text2"/>
                        </w:rPr>
                      </w:pPr>
                      <w:r w:rsidRPr="00B903BA">
                        <w:rPr>
                          <w:b/>
                          <w:color w:val="003865" w:themeColor="text2"/>
                        </w:rPr>
                        <w:t>© Info Support B.V., Veenendaal 2019</w:t>
                      </w:r>
                    </w:p>
                    <w:p w:rsidR="00A65049" w:rsidRPr="00B903BA" w:rsidRDefault="00A65049" w:rsidP="00891492">
                      <w:pPr>
                        <w:rPr>
                          <w:b/>
                          <w:color w:val="003865" w:themeColor="text2"/>
                        </w:rPr>
                      </w:pPr>
                    </w:p>
                    <w:p w:rsidR="00A65049" w:rsidRPr="00B903BA" w:rsidRDefault="00A65049"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A65049" w:rsidRPr="00B903BA" w:rsidRDefault="00A65049" w:rsidP="00891492">
                      <w:pPr>
                        <w:rPr>
                          <w:b/>
                          <w:color w:val="003865" w:themeColor="text2"/>
                        </w:rPr>
                      </w:pPr>
                    </w:p>
                    <w:p w:rsidR="00A65049" w:rsidRPr="00B903BA" w:rsidRDefault="00A65049"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A65049" w:rsidRPr="00B903BA" w:rsidRDefault="00A65049" w:rsidP="00891492">
                      <w:pPr>
                        <w:rPr>
                          <w:b/>
                          <w:color w:val="003865" w:themeColor="text2"/>
                          <w:lang w:val="en-US"/>
                        </w:rPr>
                      </w:pPr>
                    </w:p>
                    <w:p w:rsidR="00A65049" w:rsidRPr="00B8704B" w:rsidRDefault="00A65049"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891492" w:rsidRPr="006333B1" w:rsidRDefault="00891492" w:rsidP="00891492">
      <w:pPr>
        <w:tabs>
          <w:tab w:val="left" w:pos="2835"/>
        </w:tabs>
      </w:pPr>
    </w:p>
    <w:p w:rsidR="00891492" w:rsidRPr="006333B1" w:rsidRDefault="00753F8B" w:rsidP="00C46B38">
      <w:pPr>
        <w:pStyle w:val="Koptekst1"/>
      </w:pPr>
      <w:fldSimple w:instr=" DOCVARIABLE  txtTOC  \* MERGEFORMAT ">
        <w:r w:rsidR="00B903BA">
          <w:t>Inhoudsopgave</w:t>
        </w:r>
      </w:fldSimple>
    </w:p>
    <w:p w:rsidR="00EF139A" w:rsidRDefault="00A33ACE">
      <w:pPr>
        <w:pStyle w:val="TOC1"/>
        <w:rPr>
          <w:b w:val="0"/>
          <w:color w:val="auto"/>
          <w:sz w:val="22"/>
          <w:lang w:val="nl-NL"/>
        </w:rPr>
      </w:pPr>
      <w:r>
        <w:rPr>
          <w:b w:val="0"/>
        </w:rPr>
        <w:fldChar w:fldCharType="begin"/>
      </w:r>
      <w:r w:rsidRPr="004C038C">
        <w:rPr>
          <w:b w:val="0"/>
          <w:lang w:val="nl-NL"/>
        </w:rPr>
        <w:instrText xml:space="preserve"> TOC \o "1-1" \t "Kop 2;2;Kop 3;3;Bijlagen;1;Bijlagen Kop;2;Bijlage Subkop;3" </w:instrText>
      </w:r>
      <w:r>
        <w:rPr>
          <w:b w:val="0"/>
        </w:rPr>
        <w:fldChar w:fldCharType="separate"/>
      </w:r>
      <w:r w:rsidR="00EF139A">
        <w:t>1.</w:t>
      </w:r>
      <w:r w:rsidR="00EF139A">
        <w:rPr>
          <w:b w:val="0"/>
          <w:color w:val="auto"/>
          <w:sz w:val="22"/>
          <w:lang w:val="nl-NL"/>
        </w:rPr>
        <w:tab/>
      </w:r>
      <w:r w:rsidR="00EF139A">
        <w:t>Projectopdracht</w:t>
      </w:r>
      <w:r w:rsidR="00EF139A">
        <w:tab/>
      </w:r>
      <w:r w:rsidR="00EF139A">
        <w:fldChar w:fldCharType="begin"/>
      </w:r>
      <w:r w:rsidR="00EF139A">
        <w:instrText xml:space="preserve"> PAGEREF _Toc270562 \h </w:instrText>
      </w:r>
      <w:r w:rsidR="00EF139A">
        <w:fldChar w:fldCharType="separate"/>
      </w:r>
      <w:r w:rsidR="00EF139A">
        <w:t>4</w:t>
      </w:r>
      <w:r w:rsidR="00EF139A">
        <w:fldChar w:fldCharType="end"/>
      </w:r>
    </w:p>
    <w:p w:rsidR="00EF139A" w:rsidRDefault="00EF139A">
      <w:pPr>
        <w:pStyle w:val="TOC1"/>
        <w:rPr>
          <w:b w:val="0"/>
          <w:color w:val="auto"/>
          <w:sz w:val="22"/>
          <w:lang w:val="nl-NL"/>
        </w:rPr>
      </w:pPr>
      <w:r>
        <w:t>2.</w:t>
      </w:r>
      <w:r>
        <w:rPr>
          <w:b w:val="0"/>
          <w:color w:val="auto"/>
          <w:sz w:val="22"/>
          <w:lang w:val="nl-NL"/>
        </w:rPr>
        <w:tab/>
      </w:r>
      <w:r>
        <w:t>Financiën en Risico’s</w:t>
      </w:r>
      <w:r>
        <w:tab/>
      </w:r>
      <w:r>
        <w:fldChar w:fldCharType="begin"/>
      </w:r>
      <w:r>
        <w:instrText xml:space="preserve"> PAGEREF _Toc270563 \h </w:instrText>
      </w:r>
      <w:r>
        <w:fldChar w:fldCharType="separate"/>
      </w:r>
      <w:r>
        <w:t>8</w:t>
      </w:r>
      <w:r>
        <w:fldChar w:fldCharType="end"/>
      </w:r>
    </w:p>
    <w:p w:rsidR="00EF139A" w:rsidRDefault="00EF139A">
      <w:pPr>
        <w:pStyle w:val="TOC1"/>
        <w:rPr>
          <w:b w:val="0"/>
          <w:color w:val="auto"/>
          <w:sz w:val="22"/>
          <w:lang w:val="nl-NL"/>
        </w:rPr>
      </w:pPr>
      <w:r>
        <w:t>3.</w:t>
      </w:r>
      <w:r>
        <w:rPr>
          <w:b w:val="0"/>
          <w:color w:val="auto"/>
          <w:sz w:val="22"/>
          <w:lang w:val="nl-NL"/>
        </w:rPr>
        <w:tab/>
      </w:r>
      <w:r>
        <w:t>Aanpak</w:t>
      </w:r>
      <w:r>
        <w:tab/>
      </w:r>
      <w:r>
        <w:fldChar w:fldCharType="begin"/>
      </w:r>
      <w:r>
        <w:instrText xml:space="preserve"> PAGEREF _Toc270564 \h </w:instrText>
      </w:r>
      <w:r>
        <w:fldChar w:fldCharType="separate"/>
      </w:r>
      <w:r>
        <w:t>9</w:t>
      </w:r>
      <w:r>
        <w:fldChar w:fldCharType="end"/>
      </w:r>
    </w:p>
    <w:p w:rsidR="00EF139A" w:rsidRDefault="00EF139A">
      <w:pPr>
        <w:pStyle w:val="TOC1"/>
        <w:rPr>
          <w:b w:val="0"/>
          <w:color w:val="auto"/>
          <w:sz w:val="22"/>
          <w:lang w:val="nl-NL"/>
        </w:rPr>
      </w:pPr>
      <w:r>
        <w:t>4.</w:t>
      </w:r>
      <w:r>
        <w:rPr>
          <w:b w:val="0"/>
          <w:color w:val="auto"/>
          <w:sz w:val="22"/>
          <w:lang w:val="nl-NL"/>
        </w:rPr>
        <w:tab/>
      </w:r>
      <w:r>
        <w:t>Testaanpak en Configuratiemanagement</w:t>
      </w:r>
      <w:r>
        <w:tab/>
      </w:r>
      <w:r>
        <w:fldChar w:fldCharType="begin"/>
      </w:r>
      <w:r>
        <w:instrText xml:space="preserve"> PAGEREF _Toc270565 \h </w:instrText>
      </w:r>
      <w:r>
        <w:fldChar w:fldCharType="separate"/>
      </w:r>
      <w:r>
        <w:t>10</w:t>
      </w:r>
      <w:r>
        <w:fldChar w:fldCharType="end"/>
      </w:r>
    </w:p>
    <w:p w:rsidR="00EF139A" w:rsidRDefault="00EF139A">
      <w:pPr>
        <w:pStyle w:val="TOC1"/>
        <w:rPr>
          <w:b w:val="0"/>
          <w:color w:val="auto"/>
          <w:sz w:val="22"/>
          <w:lang w:val="nl-NL"/>
        </w:rPr>
      </w:pPr>
      <w:r>
        <w:t>5.</w:t>
      </w:r>
      <w:r>
        <w:rPr>
          <w:b w:val="0"/>
          <w:color w:val="auto"/>
          <w:sz w:val="22"/>
          <w:lang w:val="nl-NL"/>
        </w:rPr>
        <w:tab/>
      </w:r>
      <w:r>
        <w:t>Projectorganisatie</w:t>
      </w:r>
      <w:r>
        <w:tab/>
      </w:r>
      <w:r>
        <w:fldChar w:fldCharType="begin"/>
      </w:r>
      <w:r>
        <w:instrText xml:space="preserve"> PAGEREF _Toc270566 \h </w:instrText>
      </w:r>
      <w:r>
        <w:fldChar w:fldCharType="separate"/>
      </w:r>
      <w:r>
        <w:t>11</w:t>
      </w:r>
      <w:r>
        <w:fldChar w:fldCharType="end"/>
      </w:r>
    </w:p>
    <w:p w:rsidR="00EF139A" w:rsidRDefault="00EF139A">
      <w:pPr>
        <w:pStyle w:val="TOC1"/>
        <w:rPr>
          <w:b w:val="0"/>
          <w:color w:val="auto"/>
          <w:sz w:val="22"/>
          <w:lang w:val="nl-NL"/>
        </w:rPr>
      </w:pPr>
      <w:r>
        <w:t>6.</w:t>
      </w:r>
      <w:r>
        <w:rPr>
          <w:b w:val="0"/>
          <w:color w:val="auto"/>
          <w:sz w:val="22"/>
          <w:lang w:val="nl-NL"/>
        </w:rPr>
        <w:tab/>
      </w:r>
      <w:r>
        <w:t>Oplevering</w:t>
      </w:r>
      <w:r>
        <w:tab/>
      </w:r>
      <w:r>
        <w:fldChar w:fldCharType="begin"/>
      </w:r>
      <w:r>
        <w:instrText xml:space="preserve"> PAGEREF _Toc270567 \h </w:instrText>
      </w:r>
      <w:r>
        <w:fldChar w:fldCharType="separate"/>
      </w:r>
      <w:r>
        <w:t>12</w:t>
      </w:r>
      <w:r>
        <w:fldChar w:fldCharType="end"/>
      </w:r>
    </w:p>
    <w:p w:rsidR="00EF139A" w:rsidRDefault="00EF139A">
      <w:pPr>
        <w:pStyle w:val="TOC1"/>
        <w:rPr>
          <w:b w:val="0"/>
          <w:color w:val="auto"/>
          <w:sz w:val="22"/>
          <w:lang w:val="nl-NL"/>
        </w:rPr>
      </w:pPr>
      <w:r>
        <w:t>7.</w:t>
      </w:r>
      <w:r>
        <w:rPr>
          <w:b w:val="0"/>
          <w:color w:val="auto"/>
          <w:sz w:val="22"/>
          <w:lang w:val="nl-NL"/>
        </w:rPr>
        <w:tab/>
      </w:r>
      <w:r>
        <w:t>Bronnen</w:t>
      </w:r>
      <w:r>
        <w:tab/>
      </w:r>
      <w:r>
        <w:fldChar w:fldCharType="begin"/>
      </w:r>
      <w:r>
        <w:instrText xml:space="preserve"> PAGEREF _Toc270568 \h </w:instrText>
      </w:r>
      <w:r>
        <w:fldChar w:fldCharType="separate"/>
      </w:r>
      <w:r>
        <w:t>13</w:t>
      </w:r>
      <w:r>
        <w:fldChar w:fldCharType="end"/>
      </w:r>
    </w:p>
    <w:p w:rsidR="0028505A" w:rsidRDefault="00A33ACE" w:rsidP="00A67EED">
      <w:pPr>
        <w:rPr>
          <w:rFonts w:eastAsiaTheme="minorEastAsia"/>
          <w:noProof/>
          <w:color w:val="003865" w:themeColor="text2"/>
          <w:sz w:val="20"/>
          <w:szCs w:val="22"/>
          <w:lang w:val="en-GB" w:eastAsia="nl-NL"/>
        </w:rPr>
        <w:sectPr w:rsidR="0028505A" w:rsidSect="00805839">
          <w:headerReference w:type="default" r:id="rId18"/>
          <w:footerReference w:type="default" r:id="rId19"/>
          <w:footerReference w:type="first" r:id="rId20"/>
          <w:pgSz w:w="11907" w:h="16840" w:code="9"/>
          <w:pgMar w:top="1417" w:right="1417" w:bottom="1417" w:left="1417" w:header="709" w:footer="709" w:gutter="0"/>
          <w:pgNumType w:start="0"/>
          <w:cols w:space="708"/>
          <w:titlePg/>
          <w:docGrid w:linePitch="360"/>
        </w:sectPr>
      </w:pPr>
      <w:r>
        <w:rPr>
          <w:rFonts w:eastAsiaTheme="minorEastAsia"/>
          <w:b/>
          <w:noProof/>
          <w:color w:val="003865" w:themeColor="text2"/>
          <w:sz w:val="20"/>
          <w:szCs w:val="22"/>
          <w:lang w:val="en-GB" w:eastAsia="nl-NL"/>
        </w:rPr>
        <w:fldChar w:fldCharType="end"/>
      </w:r>
    </w:p>
    <w:p w:rsidR="00891492" w:rsidRDefault="00515EB5" w:rsidP="00891492">
      <w:pPr>
        <w:pStyle w:val="Heading1"/>
      </w:pPr>
      <w:bookmarkStart w:id="0" w:name="_Toc270562"/>
      <w:r>
        <w:lastRenderedPageBreak/>
        <w:t>Projectopdracht</w:t>
      </w:r>
      <w:bookmarkEnd w:id="0"/>
    </w:p>
    <w:p w:rsidR="00174445" w:rsidRDefault="00174445" w:rsidP="00174445">
      <w:pPr>
        <w:pStyle w:val="Heading2"/>
      </w:pPr>
      <w:r>
        <w:t>Opdrachtgever en opdrachtnemer</w:t>
      </w:r>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174445">
            <w:pPr>
              <w:spacing w:line="259" w:lineRule="auto"/>
            </w:pPr>
            <w:r>
              <w:t>O</w:t>
            </w:r>
            <w:r w:rsidR="00637167">
              <w:t>pdrachtnemer</w:t>
            </w:r>
          </w:p>
        </w:tc>
      </w:tr>
    </w:tbl>
    <w:p w:rsidR="000E335A" w:rsidRDefault="000E335A" w:rsidP="00174445">
      <w:pPr>
        <w:spacing w:line="259" w:lineRule="auto"/>
      </w:pPr>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proofErr w:type="spellStart"/>
            <w:r w:rsidR="002E0E54">
              <w:t>InfoSupport</w:t>
            </w:r>
            <w:proofErr w:type="spellEnd"/>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r>
              <w:t>Paaspop</w:t>
            </w:r>
          </w:p>
        </w:tc>
        <w:tc>
          <w:tcPr>
            <w:tcW w:w="4532" w:type="dxa"/>
          </w:tcPr>
          <w:p w:rsidR="00637167" w:rsidRDefault="00637167" w:rsidP="00A65049">
            <w:pPr>
              <w:spacing w:line="259" w:lineRule="auto"/>
            </w:pPr>
            <w:r>
              <w:t>Externe opdrachtgever</w:t>
            </w:r>
          </w:p>
        </w:tc>
      </w:tr>
    </w:tbl>
    <w:p w:rsidR="000E335A" w:rsidRDefault="000E335A" w:rsidP="00174445">
      <w:pPr>
        <w:spacing w:line="259" w:lineRule="auto"/>
      </w:pPr>
    </w:p>
    <w:p w:rsidR="00560ED4" w:rsidRDefault="00560ED4" w:rsidP="00174445">
      <w:pPr>
        <w:spacing w:line="259" w:lineRule="auto"/>
      </w:pPr>
    </w:p>
    <w:p w:rsidR="00FD49D0" w:rsidRDefault="00FD49D0" w:rsidP="00FD49D0">
      <w:pPr>
        <w:pStyle w:val="Heading2"/>
      </w:pPr>
      <w:r>
        <w:t>Opdrachtdefinitie</w:t>
      </w:r>
    </w:p>
    <w:p w:rsidR="00FD49D0"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85.000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het festival terug komen. </w:t>
      </w:r>
      <w:r w:rsidR="005A1309">
        <w:t xml:space="preserve">Dat is nogal een uitdaging aangezien er steeds meer festivals komen in Nederland en er dus steeds meer concurrentie komt. Door deze grote concurrentie strijd hebben een groot aantal festivals in de afgelopen jaren moeten stoppen of af moeten bouwen tot een kleinschaliger festival </w:t>
      </w:r>
      <w:r w:rsidR="005A1309">
        <w:rPr>
          <w:rStyle w:val="FootnoteReference"/>
        </w:rPr>
        <w:footnoteReference w:id="2"/>
      </w:r>
      <w:r w:rsidR="005A1309">
        <w:t>.</w:t>
      </w:r>
      <w:r w:rsidR="004105A1">
        <w:t xml:space="preserve"> D</w:t>
      </w:r>
      <w:r w:rsidR="005A1309">
        <w:t>it wil Paaspop natuurlijk voorkomen</w:t>
      </w:r>
      <w:r w:rsidR="004105A1">
        <w:t xml:space="preserve"> en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om bezoekers een optimale beleving te kunnen geven. </w:t>
      </w:r>
    </w:p>
    <w:p w:rsidR="005A1309" w:rsidRDefault="005A1309" w:rsidP="00174445">
      <w:pPr>
        <w:spacing w:line="259" w:lineRule="auto"/>
      </w:pPr>
      <w:r>
        <w:t xml:space="preserve">Echter is er nog niet bekend wat de ‘ultieme’ festival app precies is. Waardoor krijgen festivalbezoekers een betere ervaring en wat is hier van nodig om dit te kunnen realiseren? Ook is de vraag of </w:t>
      </w:r>
      <w:r w:rsidR="004105A1">
        <w:t xml:space="preserve">een mobiele applicatie wel bijdraagt aan de belevenis van de bezoekers. </w:t>
      </w:r>
    </w:p>
    <w:p w:rsidR="004105A1" w:rsidRDefault="004105A1" w:rsidP="00174445">
      <w:pPr>
        <w:spacing w:line="259" w:lineRule="auto"/>
      </w:pPr>
      <w:r>
        <w:t>Er staan dus nog veel vragen over. Het resultaat van deze opdracht is dan ook geen product dat in productie zal gaan draaien maar een (of meerdere) POC (</w:t>
      </w:r>
      <w:proofErr w:type="spellStart"/>
      <w:r>
        <w:t>Proof</w:t>
      </w:r>
      <w:proofErr w:type="spellEnd"/>
      <w:r>
        <w:t xml:space="preserve"> Of Concept) wat door middel van een onderzoek ondersteund wordt waardoor een advies aan de directie van het festival kan worden gegeven. Uiteindelijk zullen de vragen hierdoor beantwoord worden. </w:t>
      </w:r>
    </w:p>
    <w:p w:rsidR="00635BFC" w:rsidRDefault="004105A1" w:rsidP="00174445">
      <w:pPr>
        <w:spacing w:line="259" w:lineRule="auto"/>
      </w:pPr>
      <w:r>
        <w:t xml:space="preserve">De functionaliteiten van deze app zijn dus ook nog niet gespecificeerd. Er zal een onderzoek gedaan moeten worden en veel aannames gemaakt moeten worden om functionaliteiten op te stellen. Wel zijn hier al enkele ideeën over wat er ongeveer in de App komt te zitten. Zo is een festival vaak enorm druk en moeten mensen lang wachten in de rij voor een toiletbezoek of de eettenten waardoor ze een act missen. Ook willen bezoekers vaak zoveel mogelijk zien van de artiesten waardoor ze bepaalde acts vergeten of er door de uitloop van een andere act niet aan toe komen. Dit soort problemen zouden </w:t>
      </w:r>
      <w:r w:rsidR="00635BFC">
        <w:t xml:space="preserve">door middel van sensoren op het terrein of persoonlijke data voorkomen worden in combinatie met algoritmes en eventueel kunstmatige intelligentie of machine </w:t>
      </w:r>
      <w:proofErr w:type="spellStart"/>
      <w:r w:rsidR="00635BFC">
        <w:t>learning</w:t>
      </w:r>
      <w:proofErr w:type="spellEnd"/>
      <w:r w:rsidR="00635BFC">
        <w:t xml:space="preserve">. Daarnaast kan een app handige functionaliteiten aanbieden waaronder een ‘vrienden zoek service’. Op deze manier zullen bezoekers een gemakkelijkere ervaring hebben en vaker terug komen naar het festival. </w:t>
      </w:r>
    </w:p>
    <w:p w:rsidR="00635BFC" w:rsidRDefault="00635BFC">
      <w:pPr>
        <w:spacing w:line="259" w:lineRule="auto"/>
      </w:pPr>
      <w:r>
        <w:br w:type="page"/>
      </w:r>
    </w:p>
    <w:p w:rsidR="00351E68" w:rsidRDefault="00351E68" w:rsidP="00125A69">
      <w:pPr>
        <w:pStyle w:val="Heading2"/>
      </w:pPr>
      <w:r>
        <w:lastRenderedPageBreak/>
        <w:t>Afbakening</w:t>
      </w:r>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43086C" w:rsidP="0043086C">
            <w:r>
              <w:t xml:space="preserve">1. Het maken van een mobiele applicatie die daadwerkelijk in productie gaat. </w:t>
            </w:r>
          </w:p>
        </w:tc>
      </w:tr>
      <w:tr w:rsidR="006E4750" w:rsidRPr="00C63FDB" w:rsidTr="006E4750">
        <w:trPr>
          <w:trHeight w:val="340"/>
        </w:trPr>
        <w:tc>
          <w:tcPr>
            <w:tcW w:w="4536" w:type="dxa"/>
          </w:tcPr>
          <w:p w:rsidR="006E4750" w:rsidRPr="00C63FDB" w:rsidRDefault="006E4750" w:rsidP="006E4750">
            <w:pPr>
              <w:pStyle w:val="ListParagraph"/>
              <w:numPr>
                <w:ilvl w:val="0"/>
                <w:numId w:val="37"/>
              </w:numPr>
            </w:pPr>
            <w:r>
              <w:t>Het bouwen van een PO</w:t>
            </w:r>
            <w:r w:rsidR="00AE250E">
              <w:t>C</w:t>
            </w:r>
            <w:r>
              <w:t xml:space="preserve">: Paaspop </w:t>
            </w:r>
            <w:proofErr w:type="spellStart"/>
            <w:r w:rsidR="00AE250E">
              <w:t>android</w:t>
            </w:r>
            <w:proofErr w:type="spellEnd"/>
            <w:r>
              <w:t xml:space="preserve"> applicatie.</w:t>
            </w:r>
          </w:p>
        </w:tc>
        <w:tc>
          <w:tcPr>
            <w:tcW w:w="4820" w:type="dxa"/>
          </w:tcPr>
          <w:p w:rsidR="006E4750" w:rsidRPr="00C63FDB" w:rsidRDefault="0043086C" w:rsidP="0043086C">
            <w:r>
              <w:t xml:space="preserve">2. Aspecten van beveiliging die een dusdanig grote rol gaan spelen dat het onderzoek en de functionaliteiten van de app daaronder lijdt. </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Default="0043086C" w:rsidP="0043086C">
            <w:pPr>
              <w:pStyle w:val="ListParagraph"/>
              <w:numPr>
                <w:ilvl w:val="0"/>
                <w:numId w:val="37"/>
              </w:numPr>
            </w:pPr>
            <w:r>
              <w:t xml:space="preserve">Advies geven aan de directie van Paaspop met betrekking tot de toekomst van een app voor het festival.  </w:t>
            </w:r>
          </w:p>
        </w:tc>
        <w:tc>
          <w:tcPr>
            <w:tcW w:w="4820" w:type="dxa"/>
          </w:tcPr>
          <w:p w:rsidR="006E4750" w:rsidRPr="00C63FDB" w:rsidRDefault="00B61022" w:rsidP="006E4750">
            <w:r>
              <w:t xml:space="preserve">3. Beheer van de POC. </w:t>
            </w:r>
          </w:p>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Het maken van een PID (Plan Van Aanpak) voor de </w:t>
            </w:r>
            <w:proofErr w:type="spellStart"/>
            <w:r>
              <w:t>Fontys</w:t>
            </w:r>
            <w:proofErr w:type="spellEnd"/>
            <w:r>
              <w:t>.</w:t>
            </w:r>
          </w:p>
        </w:tc>
        <w:tc>
          <w:tcPr>
            <w:tcW w:w="4820" w:type="dxa"/>
          </w:tcPr>
          <w:p w:rsidR="0043086C" w:rsidRPr="00C63FDB" w:rsidRDefault="00B61022" w:rsidP="006E4750">
            <w:r>
              <w:t xml:space="preserve">4. Technische uitleg / naslag werk voor Paaspop. </w:t>
            </w:r>
          </w:p>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Het maken van een Plan Van Aanpak voor </w:t>
            </w:r>
            <w:proofErr w:type="spellStart"/>
            <w:r>
              <w:t>InfoSupport</w:t>
            </w:r>
            <w:proofErr w:type="spellEnd"/>
            <w:r>
              <w:t>.</w:t>
            </w:r>
          </w:p>
        </w:tc>
        <w:tc>
          <w:tcPr>
            <w:tcW w:w="4820" w:type="dxa"/>
          </w:tcPr>
          <w:p w:rsidR="0043086C" w:rsidRPr="00C63FDB" w:rsidRDefault="0043086C" w:rsidP="006E4750"/>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Het schrijven van een scriptie voor de </w:t>
            </w:r>
            <w:proofErr w:type="spellStart"/>
            <w:r>
              <w:t>Fontys</w:t>
            </w:r>
            <w:proofErr w:type="spellEnd"/>
            <w:r>
              <w:t>.</w:t>
            </w:r>
          </w:p>
        </w:tc>
        <w:tc>
          <w:tcPr>
            <w:tcW w:w="4820" w:type="dxa"/>
          </w:tcPr>
          <w:p w:rsidR="0043086C" w:rsidRPr="00C63FDB" w:rsidRDefault="0043086C" w:rsidP="006E4750"/>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Een onderzoek document als naslagwerk voor Paaspop wat als basis fungeert voor het advies en </w:t>
            </w:r>
            <w:r w:rsidR="00B61022">
              <w:t>de functionaliteiten van de</w:t>
            </w:r>
            <w:r>
              <w:t xml:space="preserve"> POC. </w:t>
            </w:r>
          </w:p>
        </w:tc>
        <w:tc>
          <w:tcPr>
            <w:tcW w:w="4820" w:type="dxa"/>
          </w:tcPr>
          <w:p w:rsidR="0043086C" w:rsidRPr="00C63FDB" w:rsidRDefault="0043086C" w:rsidP="006E4750"/>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Een blog dat mijn stage proces bijhoudt voor zowel de </w:t>
            </w:r>
            <w:proofErr w:type="spellStart"/>
            <w:r>
              <w:t>Fontys</w:t>
            </w:r>
            <w:proofErr w:type="spellEnd"/>
            <w:r>
              <w:t xml:space="preserve"> als </w:t>
            </w:r>
            <w:proofErr w:type="spellStart"/>
            <w:r>
              <w:t>InfoSupport</w:t>
            </w:r>
            <w:proofErr w:type="spellEnd"/>
            <w:r>
              <w:t>.</w:t>
            </w:r>
          </w:p>
        </w:tc>
        <w:tc>
          <w:tcPr>
            <w:tcW w:w="4820" w:type="dxa"/>
          </w:tcPr>
          <w:p w:rsidR="0043086C" w:rsidRPr="00C63FDB" w:rsidRDefault="0043086C" w:rsidP="006E4750"/>
        </w:tc>
      </w:tr>
      <w:tr w:rsidR="00B61022"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B61022" w:rsidRDefault="00B61022" w:rsidP="00B61022">
            <w:pPr>
              <w:pStyle w:val="ListParagraph"/>
              <w:numPr>
                <w:ilvl w:val="0"/>
                <w:numId w:val="37"/>
              </w:numPr>
            </w:pPr>
            <w:r>
              <w:t>Een test van de POC</w:t>
            </w:r>
            <w:r>
              <w:rPr>
                <w:rStyle w:val="FootnoteReference"/>
              </w:rPr>
              <w:footnoteReference w:id="3"/>
            </w:r>
            <w:r>
              <w:t xml:space="preserve"> / een veld onderzoek op het festival zelf. </w:t>
            </w:r>
          </w:p>
        </w:tc>
        <w:tc>
          <w:tcPr>
            <w:tcW w:w="4820" w:type="dxa"/>
          </w:tcPr>
          <w:p w:rsidR="00B61022" w:rsidRPr="00C63FDB" w:rsidRDefault="00B61022" w:rsidP="006E4750"/>
        </w:tc>
      </w:tr>
    </w:tbl>
    <w:p w:rsidR="00365E50" w:rsidRDefault="00365E50" w:rsidP="00365E50">
      <w:pPr>
        <w:spacing w:line="259" w:lineRule="auto"/>
      </w:pPr>
    </w:p>
    <w:p w:rsidR="00560ED4" w:rsidRDefault="00560ED4" w:rsidP="00365E50">
      <w:pPr>
        <w:spacing w:line="259" w:lineRule="auto"/>
      </w:pPr>
    </w:p>
    <w:p w:rsidR="00351E68" w:rsidRDefault="00351E68" w:rsidP="00125A69">
      <w:pPr>
        <w:pStyle w:val="Heading2"/>
      </w:pPr>
      <w:r>
        <w:t>Afhankelijkheden</w:t>
      </w:r>
    </w:p>
    <w:p w:rsidR="00365E50" w:rsidRDefault="00384C73" w:rsidP="00365E50">
      <w:pPr>
        <w:spacing w:line="259" w:lineRule="auto"/>
      </w:pPr>
      <w:r>
        <w:t>1: Sensoren en middelen die Paaspop tot beschikking stelt. Om functies te kunnen ontwikkelen die betrekking hebben tot de drukte van een bepaalde plaats op het terrein op een tijd zou het handig zijn om dit met sensoren te kunnen doen. Het zou kunnen zijn dat die informatie niet op tijd geleverd kan worden waardoor deze functies gedeeltelijk weg kunnen vallen of anders verwerkt moeten worden.</w:t>
      </w:r>
    </w:p>
    <w:p w:rsidR="00AE250E" w:rsidRDefault="00AE250E" w:rsidP="00365E50">
      <w:pPr>
        <w:spacing w:line="259" w:lineRule="auto"/>
      </w:pPr>
      <w:r>
        <w:t xml:space="preserve">2: </w:t>
      </w:r>
      <w:r w:rsidR="00F26C23">
        <w:t xml:space="preserve">Data van gebruikers / festivalbezoekers. Om te weten welke functies de applicatie moet hebben, moet er data zijn van gebruikers en of festivalbezoekers. Dit kan vóór het festival zijn via bijvoorbeeld enquêtes maar ook tijdens het festival. </w:t>
      </w:r>
      <w:r w:rsidR="002F09A0">
        <w:t>Ook werken bepaalde functies eventueel alleen goed met real-time data van gebruikers.</w:t>
      </w:r>
    </w:p>
    <w:p w:rsidR="00522F0F" w:rsidRDefault="00522F0F">
      <w:pPr>
        <w:spacing w:line="259" w:lineRule="auto"/>
      </w:pPr>
      <w:r>
        <w:br w:type="page"/>
      </w:r>
    </w:p>
    <w:p w:rsidR="00351E68" w:rsidRDefault="00351E68" w:rsidP="00125A69">
      <w:pPr>
        <w:pStyle w:val="Heading2"/>
      </w:pPr>
      <w:r>
        <w:lastRenderedPageBreak/>
        <w:t>Randvoorwaarden</w:t>
      </w:r>
    </w:p>
    <w:p w:rsidR="00365E50" w:rsidRDefault="00AE0DAE" w:rsidP="00522F0F">
      <w:r>
        <w:t>Aan uitvoering van de in dit plan van aanpak beschreven delen zijn de volgende randvoorwaarden gesteld:</w:t>
      </w:r>
    </w:p>
    <w:p w:rsidR="00522F0F" w:rsidRDefault="00853243" w:rsidP="00522F0F">
      <w:r>
        <w:t xml:space="preserve">1: Er moet een scriptie geschreven worden </w:t>
      </w:r>
      <w:r w:rsidR="00522F0F">
        <w:t>die mijn proces tijdens stage goed beschrijft</w:t>
      </w:r>
      <w:r w:rsidR="002B6E99">
        <w:t>.</w:t>
      </w:r>
    </w:p>
    <w:p w:rsidR="000E050A" w:rsidRDefault="00522F0F" w:rsidP="00522F0F">
      <w:r>
        <w:t xml:space="preserve">2: Vóór </w:t>
      </w:r>
      <w:r w:rsidR="00BB3A12">
        <w:t xml:space="preserve">de </w:t>
      </w:r>
      <w:r>
        <w:t xml:space="preserve">start van het project moet er een Plan Van Aanpak geschreven worden waarmee zowel de </w:t>
      </w:r>
      <w:proofErr w:type="spellStart"/>
      <w:r>
        <w:t>Fontys</w:t>
      </w:r>
      <w:proofErr w:type="spellEnd"/>
      <w:r>
        <w:t xml:space="preserve"> als mijn opdrachtgever akkoord gaan. </w:t>
      </w:r>
    </w:p>
    <w:p w:rsidR="002B6E99" w:rsidRDefault="002B6E99" w:rsidP="00522F0F">
      <w:r>
        <w:t>3</w:t>
      </w:r>
      <w:r w:rsidR="008C001B">
        <w:t>:</w:t>
      </w:r>
      <w:r>
        <w:t xml:space="preserve"> Er moet een onderzoekdocument geschreven worden waarin al mijn onderzoeken beschreven staan. </w:t>
      </w:r>
    </w:p>
    <w:p w:rsidR="008C001B" w:rsidRDefault="002B6E99" w:rsidP="00522F0F">
      <w:r>
        <w:t>4</w:t>
      </w:r>
      <w:r w:rsidR="008C001B">
        <w:t>:</w:t>
      </w:r>
      <w:r>
        <w:t xml:space="preserve"> Aan het eind van het project moet aangetoond kunnen worden </w:t>
      </w:r>
      <w:r w:rsidR="00234247">
        <w:t>dat alle ICT competenties (Analyseren, Adviseren, Ontwerpen, Implementeren en Beheren) voldoende zijn</w:t>
      </w:r>
      <w:r w:rsidR="00BD1F01">
        <w:t xml:space="preserve"> teruggekomen in het project. </w:t>
      </w:r>
    </w:p>
    <w:p w:rsidR="00EB43E9" w:rsidRDefault="008C001B" w:rsidP="00522F0F">
      <w:r>
        <w:t xml:space="preserve">5: Paaspop wilt aan het einde een onderzoek met POC waaruit een advies blijkt voor een toekomstige Paaspop app. </w:t>
      </w:r>
    </w:p>
    <w:p w:rsidR="002B6E99" w:rsidRDefault="00EB43E9" w:rsidP="00522F0F">
      <w:r>
        <w:t>6: Er is in Veenendaal een werkplek voor de gehele week en een werkplek in Den Bosch waar minimaal drie dagen (maandag, dinsdag en donderdag) per week gewerkt kan worden.</w:t>
      </w:r>
      <w:r w:rsidR="00234247">
        <w:t xml:space="preserve"> </w:t>
      </w:r>
      <w:r w:rsidR="002B6E99">
        <w:tab/>
      </w:r>
    </w:p>
    <w:p w:rsidR="00522F0F" w:rsidRDefault="00522F0F" w:rsidP="00522F0F"/>
    <w:p w:rsidR="006E42CA" w:rsidRPr="00883804" w:rsidRDefault="006E42CA" w:rsidP="006E42CA">
      <w:pPr>
        <w:pStyle w:val="Heading2"/>
        <w:keepNext w:val="0"/>
        <w:keepLines w:val="0"/>
        <w:spacing w:before="120" w:after="60" w:line="240" w:lineRule="auto"/>
        <w:ind w:left="0" w:firstLine="0"/>
      </w:pPr>
      <w:bookmarkStart w:id="1" w:name="_Toc507670777"/>
      <w:r w:rsidRPr="00883804">
        <w:t>Onderzoeks</w:t>
      </w:r>
      <w:r>
        <w:t>vragen</w:t>
      </w:r>
      <w:bookmarkEnd w:id="1"/>
    </w:p>
    <w:p w:rsidR="00710D47" w:rsidRDefault="00A65049" w:rsidP="00A65049">
      <w:r>
        <w:t>De hoofdvraag van mijn onderzoek luidt als volgt:</w:t>
      </w:r>
    </w:p>
    <w:p w:rsidR="00A65049" w:rsidRDefault="00710D47" w:rsidP="00710D47">
      <w:pPr>
        <w:pStyle w:val="ListParagraph"/>
        <w:numPr>
          <w:ilvl w:val="0"/>
          <w:numId w:val="39"/>
        </w:numPr>
      </w:pPr>
      <w:r>
        <w:t>Hoe kan Paaspop door middel van een mobiele applicatie bezoekers een optimale belevenis geven?</w:t>
      </w:r>
    </w:p>
    <w:p w:rsidR="00710D47" w:rsidRDefault="00710D47" w:rsidP="00A65049">
      <w:r>
        <w:t>Echter kan deze hoofdvraag uiteindelijk ook beantwoord worden met dat een mobiele applicatie niet geschikt is voor een festival als Paaspop om bezoekers een betere ervaring te bieden. Hier gaan we momenteel nog niet vanuit waardoor de vraag gesteld wordt alsof een mobiele applicatie geschikt is, maar hoe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Waar lopen festivalbezoekers tegen aan als ze een festival zoals Paaspop bezoeken?</w:t>
      </w:r>
    </w:p>
    <w:p w:rsidR="00710D47" w:rsidRDefault="00710D47" w:rsidP="00710D47">
      <w:pPr>
        <w:pStyle w:val="ListParagraph"/>
        <w:numPr>
          <w:ilvl w:val="0"/>
          <w:numId w:val="38"/>
        </w:numPr>
      </w:pPr>
      <w:r>
        <w:t>Zouden veel festivalbezoekers een mobiele applicatie downloaden voor dat weekend?</w:t>
      </w:r>
    </w:p>
    <w:p w:rsidR="00710D47" w:rsidRDefault="00710D47" w:rsidP="00710D47">
      <w:pPr>
        <w:pStyle w:val="ListParagraph"/>
        <w:numPr>
          <w:ilvl w:val="0"/>
          <w:numId w:val="38"/>
        </w:numPr>
      </w:pPr>
      <w:r>
        <w:t>Welke functionaliteiten van een mobiele applicatie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Na het beantwoorden van deze vragen weten we of mensen een mobiele applicatie handig zouden vinden en wat ze dan graag zouden willen zien. Met deze informatie kunnen we een POC realiseren. Hier komen een aantal technische vragen bij kijken.</w:t>
      </w:r>
    </w:p>
    <w:p w:rsidR="00710D47" w:rsidRDefault="00710D47" w:rsidP="00710D47">
      <w:pPr>
        <w:pStyle w:val="ListParagraph"/>
        <w:numPr>
          <w:ilvl w:val="0"/>
          <w:numId w:val="40"/>
        </w:numPr>
      </w:pPr>
      <w:r>
        <w:t>Hoe ga je om met de beveiliging van een mobiele applicatie?</w:t>
      </w:r>
    </w:p>
    <w:p w:rsidR="00710D47" w:rsidRDefault="00710D47" w:rsidP="00710D47">
      <w:pPr>
        <w:pStyle w:val="ListParagraph"/>
        <w:numPr>
          <w:ilvl w:val="0"/>
          <w:numId w:val="40"/>
        </w:numPr>
      </w:pPr>
      <w:r>
        <w:t>Hoe ga je om met de privacy van de festivalbezoekers bij het verzamelen van data?</w:t>
      </w:r>
    </w:p>
    <w:p w:rsidR="00710D47" w:rsidRDefault="00710D47" w:rsidP="00710D47">
      <w:pPr>
        <w:pStyle w:val="ListParagraph"/>
        <w:numPr>
          <w:ilvl w:val="0"/>
          <w:numId w:val="40"/>
        </w:numPr>
      </w:pPr>
      <w:r>
        <w:t xml:space="preserve">Hoe kan er gewerkt worden met sensoren op het festivalterrein die real-time data verzamelen en doorsturen? </w:t>
      </w:r>
    </w:p>
    <w:p w:rsidR="00710D47" w:rsidRDefault="00710D47" w:rsidP="00710D47">
      <w:pPr>
        <w:pStyle w:val="ListParagraph"/>
        <w:numPr>
          <w:ilvl w:val="0"/>
          <w:numId w:val="40"/>
        </w:numPr>
      </w:pPr>
      <w:r>
        <w:t>Hoe kan een mobiele applicatie schaalbaar zijn?</w:t>
      </w:r>
    </w:p>
    <w:p w:rsidR="006E42CA" w:rsidRPr="00492252" w:rsidRDefault="00E11C72" w:rsidP="00E11C72">
      <w:r>
        <w:t>Voor deze vragen zullen twee onderzoeksstrategieën gebruikt worden namelijk showroom en bieb. Er zal onderzoek gedaan worden door middel van artikelen betreffend beveiliging, schaalbarheid etc.</w:t>
      </w:r>
      <w:r w:rsidR="00B03DE0">
        <w:t xml:space="preserve"> en het maken van kleine test applicaties.</w:t>
      </w:r>
      <w:r w:rsidR="006E42CA" w:rsidRPr="00492252">
        <w:tab/>
      </w:r>
    </w:p>
    <w:p w:rsidR="00E144DE" w:rsidRDefault="006E42CA" w:rsidP="00E144DE">
      <w:pPr>
        <w:pStyle w:val="Heading2"/>
        <w:keepNext w:val="0"/>
        <w:keepLines w:val="0"/>
        <w:tabs>
          <w:tab w:val="num" w:pos="709"/>
        </w:tabs>
        <w:spacing w:before="120" w:after="60" w:line="240" w:lineRule="auto"/>
        <w:ind w:left="709" w:hanging="709"/>
      </w:pPr>
      <w:bookmarkStart w:id="2" w:name="_Toc507670778"/>
      <w:r>
        <w:lastRenderedPageBreak/>
        <w:t>Eindproducten</w:t>
      </w:r>
      <w:bookmarkEnd w:id="2"/>
    </w:p>
    <w:p w:rsidR="00EF139A" w:rsidRPr="00EF139A" w:rsidRDefault="00EF139A" w:rsidP="00EF139A">
      <w:pPr>
        <w:pStyle w:val="Heading3"/>
      </w:pPr>
      <w:r>
        <w:t xml:space="preserve">Product Breakdown </w:t>
      </w:r>
      <w:proofErr w:type="spellStart"/>
      <w:r>
        <w:t>Structure</w:t>
      </w:r>
      <w:proofErr w:type="spellEnd"/>
    </w:p>
    <w:p w:rsidR="00351E68" w:rsidRPr="00E144DE" w:rsidRDefault="00EF139A" w:rsidP="00174445">
      <w:pPr>
        <w:spacing w:line="259" w:lineRule="auto"/>
      </w:pPr>
      <w:r>
        <w:rPr>
          <w:noProof/>
        </w:rPr>
        <w:drawing>
          <wp:inline distT="0" distB="0" distL="0" distR="0">
            <wp:extent cx="4238046" cy="3964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1.jpg"/>
                    <pic:cNvPicPr/>
                  </pic:nvPicPr>
                  <pic:blipFill>
                    <a:blip r:embed="rId21">
                      <a:extLst>
                        <a:ext uri="{28A0092B-C50C-407E-A947-70E740481C1C}">
                          <a14:useLocalDpi xmlns:a14="http://schemas.microsoft.com/office/drawing/2010/main" val="0"/>
                        </a:ext>
                      </a:extLst>
                    </a:blip>
                    <a:stretch>
                      <a:fillRect/>
                    </a:stretch>
                  </pic:blipFill>
                  <pic:spPr>
                    <a:xfrm>
                      <a:off x="0" y="0"/>
                      <a:ext cx="4247757" cy="3973468"/>
                    </a:xfrm>
                    <a:prstGeom prst="rect">
                      <a:avLst/>
                    </a:prstGeom>
                  </pic:spPr>
                </pic:pic>
              </a:graphicData>
            </a:graphic>
          </wp:inline>
        </w:drawing>
      </w:r>
    </w:p>
    <w:p w:rsidR="00EF139A" w:rsidRDefault="00EF139A" w:rsidP="00174445">
      <w:pPr>
        <w:spacing w:line="259" w:lineRule="auto"/>
      </w:pPr>
    </w:p>
    <w:p w:rsidR="00EF139A" w:rsidRDefault="00EF139A" w:rsidP="00920BDB">
      <w:pPr>
        <w:pStyle w:val="Heading3"/>
      </w:pPr>
      <w:r>
        <w:t>Beschrijving</w:t>
      </w:r>
    </w:p>
    <w:p w:rsidR="00EF139A" w:rsidRDefault="00EF139A" w:rsidP="00EF139A">
      <w:pPr>
        <w:pStyle w:val="ListParagraph"/>
        <w:numPr>
          <w:ilvl w:val="0"/>
          <w:numId w:val="41"/>
        </w:numPr>
      </w:pPr>
      <w:r>
        <w:t>A1:</w:t>
      </w:r>
      <w:r w:rsidR="00920BDB">
        <w:t xml:space="preserve"> Het plan van aanpak is dit document waarin wordt beschreven hoe er gewerkt gaat worden en wat de opdracht precies is. Dit wordt opgeleverd aan de </w:t>
      </w:r>
      <w:proofErr w:type="spellStart"/>
      <w:r w:rsidR="00920BDB">
        <w:t>Fontys</w:t>
      </w:r>
      <w:proofErr w:type="spellEnd"/>
      <w:r w:rsidR="00920BDB">
        <w:t xml:space="preserve"> en aan </w:t>
      </w:r>
      <w:proofErr w:type="spellStart"/>
      <w:r w:rsidR="00920BDB">
        <w:t>InfoSupport</w:t>
      </w:r>
      <w:proofErr w:type="spellEnd"/>
      <w:r w:rsidR="00920BDB">
        <w:t>.</w:t>
      </w:r>
    </w:p>
    <w:p w:rsidR="00EF139A" w:rsidRDefault="00EF139A" w:rsidP="00EF139A">
      <w:pPr>
        <w:pStyle w:val="ListParagraph"/>
        <w:numPr>
          <w:ilvl w:val="0"/>
          <w:numId w:val="41"/>
        </w:numPr>
      </w:pPr>
      <w:r>
        <w:t>A2:</w:t>
      </w:r>
      <w:r w:rsidR="00920BDB">
        <w:t xml:space="preserve"> De scriptie is het einddocument waarin het gehele proces van het project in staat. Deze wordt opgeleverd aan de </w:t>
      </w:r>
      <w:proofErr w:type="spellStart"/>
      <w:r w:rsidR="00920BDB">
        <w:t>Fontys</w:t>
      </w:r>
      <w:proofErr w:type="spellEnd"/>
      <w:r w:rsidR="00920BDB">
        <w:t xml:space="preserve">.  </w:t>
      </w:r>
    </w:p>
    <w:p w:rsidR="00EF139A" w:rsidRDefault="00EF139A" w:rsidP="00EF139A">
      <w:pPr>
        <w:pStyle w:val="ListParagraph"/>
        <w:numPr>
          <w:ilvl w:val="0"/>
          <w:numId w:val="41"/>
        </w:numPr>
      </w:pPr>
      <w:r>
        <w:t>A3:</w:t>
      </w:r>
      <w:r w:rsidR="00920BDB">
        <w:t xml:space="preserve"> In het onderzoekdocument komen alle onderzoeken te staan die </w:t>
      </w:r>
      <w:r w:rsidR="009B31BD">
        <w:t xml:space="preserve">tijdens het project gedaan worden. Daarnaast komen hier ook bijlages in zoals Enquêtes. Dit wordt opgeleverd aan Paaspop en wordt gebruikt als basis voor de POC. </w:t>
      </w:r>
      <w:proofErr w:type="spellStart"/>
      <w:r w:rsidR="009B31BD">
        <w:t>InfoSupport</w:t>
      </w:r>
      <w:proofErr w:type="spellEnd"/>
      <w:r w:rsidR="009B31BD">
        <w:t xml:space="preserve"> en de </w:t>
      </w:r>
      <w:proofErr w:type="spellStart"/>
      <w:r w:rsidR="009B31BD">
        <w:t>Fontys</w:t>
      </w:r>
      <w:proofErr w:type="spellEnd"/>
      <w:r w:rsidR="009B31BD">
        <w:t xml:space="preserve"> kunnen dit inzien maar wordt niet gezien als een oplevering. </w:t>
      </w:r>
    </w:p>
    <w:p w:rsidR="00EF139A" w:rsidRDefault="00EF139A" w:rsidP="00EF139A">
      <w:pPr>
        <w:pStyle w:val="ListParagraph"/>
        <w:numPr>
          <w:ilvl w:val="0"/>
          <w:numId w:val="41"/>
        </w:numPr>
      </w:pPr>
      <w:r>
        <w:t>A3.1:</w:t>
      </w:r>
      <w:r w:rsidR="009B31BD">
        <w:t xml:space="preserve"> </w:t>
      </w:r>
      <w:r w:rsidR="00EB6A5D">
        <w:t xml:space="preserve">Tijdens het project zal / zullen er (een) enquête(s) gehouden worden welke deel onder maakt / maken van het onderzoek maar een oplevering op zich is / zijn. </w:t>
      </w:r>
      <w:r w:rsidR="008214A2">
        <w:t>Dit wordt samen met het onderzoekdocument opgeleverd aan Paaspop.</w:t>
      </w:r>
    </w:p>
    <w:p w:rsidR="00EF139A" w:rsidRDefault="00EF139A" w:rsidP="00920BDB"/>
    <w:p w:rsidR="00EF139A" w:rsidRDefault="00EF139A" w:rsidP="00EF139A">
      <w:pPr>
        <w:pStyle w:val="ListParagraph"/>
        <w:numPr>
          <w:ilvl w:val="0"/>
          <w:numId w:val="41"/>
        </w:numPr>
      </w:pPr>
      <w:r>
        <w:t>B1:</w:t>
      </w:r>
      <w:r w:rsidR="008214A2">
        <w:t xml:space="preserve"> De mobiele applicatie is de uiteindelijke POC die wor</w:t>
      </w:r>
      <w:r w:rsidR="00B840CA">
        <w:t xml:space="preserve">dt opgeleverd aan Paaspop en waarmee een advies gegeven kan worden voor de toekomst. Dit zal een </w:t>
      </w:r>
      <w:proofErr w:type="spellStart"/>
      <w:r w:rsidR="00B840CA">
        <w:t>android</w:t>
      </w:r>
      <w:proofErr w:type="spellEnd"/>
      <w:r w:rsidR="00B840CA">
        <w:t xml:space="preserve"> applicatie zijn. </w:t>
      </w:r>
    </w:p>
    <w:p w:rsidR="00EF139A" w:rsidRPr="00EF139A" w:rsidRDefault="00EF139A" w:rsidP="00EF139A">
      <w:pPr>
        <w:pStyle w:val="ListParagraph"/>
        <w:numPr>
          <w:ilvl w:val="0"/>
          <w:numId w:val="41"/>
        </w:numPr>
      </w:pPr>
      <w:r>
        <w:t>B2:</w:t>
      </w:r>
      <w:r w:rsidR="00B840CA">
        <w:t xml:space="preserve"> De applicatie zal waar nodig een backend / server gebruiken waar zwaardere berekeningen worden gedaan die de mobiele applicatie niet kan doen of waar data naar verzonden moet worden voor opslag. </w:t>
      </w:r>
      <w:r w:rsidR="00012E30">
        <w:t xml:space="preserve">Ook deze wordt opgeleverd aan Paaspop en zal wederom als advies dienen. </w:t>
      </w:r>
    </w:p>
    <w:p w:rsidR="00351E68" w:rsidRDefault="00C36E0F" w:rsidP="00125A69">
      <w:pPr>
        <w:pStyle w:val="Heading1"/>
      </w:pPr>
      <w:bookmarkStart w:id="3" w:name="_Toc270563"/>
      <w:r>
        <w:lastRenderedPageBreak/>
        <w:t>Financiën en Risico’s</w:t>
      </w:r>
      <w:bookmarkEnd w:id="3"/>
      <w:r>
        <w:t xml:space="preserve"> </w:t>
      </w:r>
    </w:p>
    <w:p w:rsidR="00C36E0F" w:rsidRDefault="00C36E0F" w:rsidP="00C36E0F">
      <w:pPr>
        <w:pStyle w:val="Heading2"/>
      </w:pPr>
      <w:r>
        <w:t>Kostenbudget</w:t>
      </w:r>
    </w:p>
    <w:p w:rsidR="00C36E0F" w:rsidRPr="000E0F78" w:rsidRDefault="000E0F78" w:rsidP="000E0F78">
      <w:pPr>
        <w:rPr>
          <w:sz w:val="20"/>
        </w:rPr>
      </w:pPr>
      <w:r w:rsidRPr="000E0F78">
        <w:t xml:space="preserve">Tijdens </w:t>
      </w:r>
      <w:r>
        <w:t xml:space="preserve">het project zullen er met de huidige kennis geen extra kosten gemaakt hoeven worden. De software die gebruikt moet worden is beschikbaar even als de hardware. </w:t>
      </w:r>
    </w:p>
    <w:p w:rsidR="00C36E0F" w:rsidRPr="00C36E0F" w:rsidRDefault="00C36E0F" w:rsidP="00C36E0F">
      <w:pPr>
        <w:pStyle w:val="Heading2"/>
      </w:pPr>
      <w:r>
        <w:t>Risico’s en uitwijkactiviteiten</w:t>
      </w:r>
    </w:p>
    <w:p w:rsidR="00351E68" w:rsidRDefault="00666223" w:rsidP="00666223">
      <w:pPr>
        <w:spacing w:line="259" w:lineRule="auto"/>
      </w:pPr>
      <w:r>
        <w:t>Onderkende risico’s met maatregelen ter beheersing.</w:t>
      </w:r>
      <w:r>
        <w:br/>
        <w:t xml:space="preserve">Voor uitvoering van de in dit plan van aanpak beschreven delen zijn de onderstaande risico’s onderkend. Bij de risico’s zijn de </w:t>
      </w:r>
      <w:r w:rsidR="00257D70">
        <w:t xml:space="preserve">activiteiten ter voorkoming en uitwijkactiviteiten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257D70" w:rsidP="00666223">
            <w:pPr>
              <w:spacing w:line="259" w:lineRule="auto"/>
            </w:pPr>
            <w:r>
              <w:t>1. Geen beschikbaarheid van sensoren op het festivalterrein</w:t>
            </w:r>
          </w:p>
        </w:tc>
        <w:tc>
          <w:tcPr>
            <w:tcW w:w="3021" w:type="dxa"/>
          </w:tcPr>
          <w:p w:rsidR="00257D70" w:rsidRDefault="005E521E" w:rsidP="00666223">
            <w:pPr>
              <w:spacing w:line="259" w:lineRule="auto"/>
            </w:pPr>
            <w:r>
              <w:t xml:space="preserve">Op tijd beginnen met inventariseren / communiceren over de beschikbaarheid van sensoren waarmee ik zou kunnen verbinden. </w:t>
            </w:r>
          </w:p>
        </w:tc>
        <w:tc>
          <w:tcPr>
            <w:tcW w:w="3021" w:type="dxa"/>
          </w:tcPr>
          <w:p w:rsidR="00257D70" w:rsidRDefault="005E521E" w:rsidP="00666223">
            <w:pPr>
              <w:spacing w:line="259" w:lineRule="auto"/>
            </w:pPr>
            <w:r>
              <w:t xml:space="preserve">Werken met GPS locatie in plaats van sensoren. </w:t>
            </w:r>
          </w:p>
        </w:tc>
      </w:tr>
      <w:tr w:rsidR="00257D70" w:rsidTr="00257D70">
        <w:tc>
          <w:tcPr>
            <w:tcW w:w="3021" w:type="dxa"/>
          </w:tcPr>
          <w:p w:rsidR="00257D70" w:rsidRDefault="00257D70" w:rsidP="00666223">
            <w:pPr>
              <w:spacing w:line="259" w:lineRule="auto"/>
            </w:pPr>
            <w:r>
              <w:t>2. Een tekort aan (real-time) data</w:t>
            </w:r>
          </w:p>
        </w:tc>
        <w:tc>
          <w:tcPr>
            <w:tcW w:w="3021" w:type="dxa"/>
          </w:tcPr>
          <w:p w:rsidR="00257D70" w:rsidRDefault="005E521E" w:rsidP="00666223">
            <w:pPr>
              <w:spacing w:line="259" w:lineRule="auto"/>
            </w:pPr>
            <w:r>
              <w:t xml:space="preserve">Data met betrekking tot het onderzoeken naar functionaliteiten vóór Paaspop verzamelen en de applicatie zo inrichten dat niet voor alle functionaliteiten real-time data nodig is. </w:t>
            </w:r>
          </w:p>
        </w:tc>
        <w:tc>
          <w:tcPr>
            <w:tcW w:w="3021" w:type="dxa"/>
          </w:tcPr>
          <w:p w:rsidR="00257D70" w:rsidRDefault="005E521E" w:rsidP="00666223">
            <w:pPr>
              <w:spacing w:line="259" w:lineRule="auto"/>
            </w:pPr>
            <w:r>
              <w:t>Bepaalde functionaliteiten  later implementeren wanneer er wel genoeg data is.</w:t>
            </w:r>
          </w:p>
        </w:tc>
      </w:tr>
      <w:tr w:rsidR="00EE269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EE2690" w:rsidRDefault="00EE2690" w:rsidP="00666223">
            <w:pPr>
              <w:spacing w:line="259" w:lineRule="auto"/>
            </w:pPr>
            <w:r>
              <w:t xml:space="preserve">3. Verwachtingen van </w:t>
            </w:r>
            <w:proofErr w:type="spellStart"/>
            <w:r>
              <w:t>Fontys</w:t>
            </w:r>
            <w:proofErr w:type="spellEnd"/>
            <w:r>
              <w:t xml:space="preserve"> en opdrachtgever liggen niet op één lijn</w:t>
            </w:r>
          </w:p>
        </w:tc>
        <w:tc>
          <w:tcPr>
            <w:tcW w:w="3021" w:type="dxa"/>
          </w:tcPr>
          <w:p w:rsidR="00EE2690" w:rsidRDefault="00EE2690" w:rsidP="00666223">
            <w:pPr>
              <w:spacing w:line="259" w:lineRule="auto"/>
            </w:pPr>
            <w:r>
              <w:t xml:space="preserve">Zo veel mogelijk communiceren tussen de </w:t>
            </w:r>
            <w:proofErr w:type="spellStart"/>
            <w:r>
              <w:t>Fontys</w:t>
            </w:r>
            <w:proofErr w:type="spellEnd"/>
            <w:r>
              <w:t xml:space="preserve"> en de opdrachtgever.</w:t>
            </w:r>
          </w:p>
        </w:tc>
        <w:tc>
          <w:tcPr>
            <w:tcW w:w="3021" w:type="dxa"/>
          </w:tcPr>
          <w:p w:rsidR="00EE2690" w:rsidRDefault="00EE2690" w:rsidP="00666223">
            <w:pPr>
              <w:spacing w:line="259" w:lineRule="auto"/>
            </w:pPr>
            <w:r>
              <w:t xml:space="preserve">N.V.T. </w:t>
            </w:r>
          </w:p>
        </w:tc>
      </w:tr>
      <w:tr w:rsidR="00161D3F" w:rsidTr="00257D70">
        <w:tc>
          <w:tcPr>
            <w:tcW w:w="3021" w:type="dxa"/>
          </w:tcPr>
          <w:p w:rsidR="00161D3F" w:rsidRDefault="00161D3F" w:rsidP="00666223">
            <w:pPr>
              <w:spacing w:line="259" w:lineRule="auto"/>
            </w:pPr>
            <w:r>
              <w:t>4. Mobiele test apparaten zijn niet (altijd) beschikbaar</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7E7A12" w:rsidRDefault="007E7A12" w:rsidP="00666223">
            <w:pPr>
              <w:spacing w:line="259" w:lineRule="auto"/>
            </w:pPr>
            <w:r>
              <w:t xml:space="preserve">5. Om privacy redenen willen </w:t>
            </w:r>
            <w:r w:rsidR="00B41D9B">
              <w:t>festivalbezoekers</w:t>
            </w:r>
            <w:r>
              <w:t xml:space="preserve"> de applicatie niet gebruiken / testen waardoor het onderzoek en daarmee het advies minder sterk wordt</w:t>
            </w:r>
          </w:p>
        </w:tc>
        <w:tc>
          <w:tcPr>
            <w:tcW w:w="3021" w:type="dxa"/>
          </w:tcPr>
          <w:p w:rsidR="007E7A12" w:rsidRDefault="007E7A12" w:rsidP="00666223">
            <w:pPr>
              <w:spacing w:line="259" w:lineRule="auto"/>
            </w:pPr>
            <w:r>
              <w:t xml:space="preserve">Ervoor zorgen dat de applicatie ook bruikbaar is zonder gebruik van locatie tracking. </w:t>
            </w:r>
          </w:p>
        </w:tc>
        <w:tc>
          <w:tcPr>
            <w:tcW w:w="3021" w:type="dxa"/>
          </w:tcPr>
          <w:p w:rsidR="007E7A12" w:rsidRDefault="007E7A12" w:rsidP="00666223">
            <w:pPr>
              <w:spacing w:line="259" w:lineRule="auto"/>
            </w:pPr>
            <w:r>
              <w:t>N.V.T.</w:t>
            </w:r>
          </w:p>
        </w:tc>
      </w:tr>
    </w:tbl>
    <w:p w:rsidR="0016453F" w:rsidRDefault="0016453F" w:rsidP="00174445">
      <w:pPr>
        <w:spacing w:line="259" w:lineRule="auto"/>
      </w:pPr>
    </w:p>
    <w:p w:rsidR="00351E68" w:rsidRDefault="00351E68" w:rsidP="00125A69">
      <w:pPr>
        <w:pStyle w:val="Heading1"/>
      </w:pPr>
      <w:bookmarkStart w:id="4" w:name="_Toc536523665"/>
      <w:bookmarkStart w:id="5" w:name="_Toc270564"/>
      <w:r>
        <w:lastRenderedPageBreak/>
        <w:t>Aanpak</w:t>
      </w:r>
      <w:bookmarkEnd w:id="4"/>
      <w:bookmarkEnd w:id="5"/>
    </w:p>
    <w:p w:rsidR="008C476C" w:rsidRDefault="003D29D6" w:rsidP="00FD4BBF">
      <w:pPr>
        <w:spacing w:line="259" w:lineRule="auto"/>
      </w:pPr>
      <w:r>
        <w:t xml:space="preserve">Ik ga </w:t>
      </w:r>
      <w:proofErr w:type="spellStart"/>
      <w:r>
        <w:t>kanban</w:t>
      </w:r>
      <w:proofErr w:type="spellEnd"/>
      <w:r>
        <w:t xml:space="preserve"> gebruiken </w:t>
      </w:r>
      <w:r w:rsidRPr="003D29D6">
        <w:t>https://www.atlassian.com/agile/kanban/kanban-vs-scrum</w:t>
      </w:r>
      <w:bookmarkStart w:id="6" w:name="_GoBack"/>
      <w:bookmarkEnd w:id="6"/>
    </w:p>
    <w:tbl>
      <w:tblPr>
        <w:tblStyle w:val="TableGrid"/>
        <w:tblW w:w="0" w:type="auto"/>
        <w:tblBorders>
          <w:top w:val="single" w:sz="4" w:space="0" w:color="00A3E0" w:themeColor="accent1"/>
          <w:left w:val="single" w:sz="4" w:space="0" w:color="00A3E0" w:themeColor="accent1"/>
          <w:bottom w:val="single" w:sz="4" w:space="0" w:color="00A3E0" w:themeColor="accent1"/>
          <w:right w:val="single" w:sz="4" w:space="0" w:color="00A3E0" w:themeColor="accent1"/>
          <w:insideH w:val="single" w:sz="4" w:space="0" w:color="00A3E0" w:themeColor="accent1"/>
          <w:insideV w:val="single" w:sz="4" w:space="0" w:color="00A3E0" w:themeColor="accent1"/>
        </w:tblBorders>
        <w:tblLook w:val="04A0" w:firstRow="1" w:lastRow="0" w:firstColumn="1" w:lastColumn="0" w:noHBand="0" w:noVBand="1"/>
      </w:tblPr>
      <w:tblGrid>
        <w:gridCol w:w="9063"/>
      </w:tblGrid>
      <w:tr w:rsidR="00FD4BBF" w:rsidTr="00A65049">
        <w:tc>
          <w:tcPr>
            <w:tcW w:w="9063" w:type="dxa"/>
          </w:tcPr>
          <w:p w:rsidR="00FD4BBF" w:rsidRDefault="00FD4BBF" w:rsidP="00A65049">
            <w:pPr>
              <w:spacing w:line="259" w:lineRule="auto"/>
            </w:pPr>
            <w:r>
              <w:t>Toelichting:</w:t>
            </w:r>
          </w:p>
          <w:p w:rsidR="00A619B2" w:rsidRDefault="00A619B2" w:rsidP="00A619B2">
            <w:pPr>
              <w:spacing w:line="259" w:lineRule="auto"/>
            </w:pPr>
            <w:r>
              <w:t xml:space="preserve">Beschrijf de aanpak van het project: </w:t>
            </w:r>
          </w:p>
          <w:p w:rsidR="00A619B2" w:rsidRDefault="00A619B2" w:rsidP="00A619B2">
            <w:pPr>
              <w:spacing w:line="259" w:lineRule="auto"/>
            </w:pPr>
            <w:r>
              <w:t>•</w:t>
            </w:r>
            <w:r>
              <w:tab/>
              <w:t>ontwikkelmethodiek</w:t>
            </w:r>
          </w:p>
          <w:p w:rsidR="00A619B2" w:rsidRDefault="00A619B2" w:rsidP="00A619B2">
            <w:pPr>
              <w:spacing w:line="259" w:lineRule="auto"/>
            </w:pPr>
            <w:r>
              <w:t>•</w:t>
            </w:r>
            <w:r>
              <w:tab/>
              <w:t>fasering</w:t>
            </w:r>
          </w:p>
          <w:p w:rsidR="00A619B2" w:rsidRDefault="00A619B2" w:rsidP="00A619B2">
            <w:pPr>
              <w:spacing w:line="259" w:lineRule="auto"/>
            </w:pPr>
            <w:r>
              <w:t>•</w:t>
            </w:r>
            <w:r>
              <w:tab/>
              <w:t>per fase:</w:t>
            </w:r>
          </w:p>
          <w:p w:rsidR="00A619B2" w:rsidRDefault="00A619B2" w:rsidP="00A619B2">
            <w:pPr>
              <w:pStyle w:val="ListParagraph"/>
              <w:numPr>
                <w:ilvl w:val="0"/>
                <w:numId w:val="31"/>
              </w:numPr>
              <w:spacing w:line="259" w:lineRule="auto"/>
            </w:pPr>
            <w:r>
              <w:t>doelstelling</w:t>
            </w:r>
          </w:p>
          <w:p w:rsidR="00FD4BBF" w:rsidRDefault="00A619B2" w:rsidP="00A619B2">
            <w:pPr>
              <w:pStyle w:val="ListParagraph"/>
              <w:numPr>
                <w:ilvl w:val="0"/>
                <w:numId w:val="31"/>
              </w:numPr>
              <w:spacing w:line="259" w:lineRule="auto"/>
            </w:pPr>
            <w:r>
              <w:t>op te leveren producten</w:t>
            </w:r>
          </w:p>
          <w:p w:rsidR="008C476C" w:rsidRDefault="008C476C" w:rsidP="008C476C">
            <w:pPr>
              <w:spacing w:line="259" w:lineRule="auto"/>
            </w:pPr>
          </w:p>
          <w:p w:rsidR="008C476C" w:rsidRDefault="008C476C" w:rsidP="008C476C">
            <w:pPr>
              <w:spacing w:line="259" w:lineRule="auto"/>
            </w:pPr>
            <w:proofErr w:type="spellStart"/>
            <w:r>
              <w:t>Fontys</w:t>
            </w:r>
            <w:proofErr w:type="spellEnd"/>
            <w:r>
              <w:t>:</w:t>
            </w:r>
          </w:p>
          <w:p w:rsidR="008C476C" w:rsidRDefault="008C476C" w:rsidP="008C476C">
            <w:pPr>
              <w:spacing w:line="259" w:lineRule="auto"/>
            </w:pPr>
          </w:p>
          <w:p w:rsidR="008C476C" w:rsidRDefault="008C476C" w:rsidP="008C476C">
            <w:pPr>
              <w:pStyle w:val="Heading2"/>
              <w:keepNext w:val="0"/>
              <w:keepLines w:val="0"/>
              <w:tabs>
                <w:tab w:val="num" w:pos="709"/>
              </w:tabs>
              <w:spacing w:before="120" w:after="60" w:line="240" w:lineRule="auto"/>
              <w:ind w:left="709" w:hanging="709"/>
              <w:outlineLvl w:val="1"/>
            </w:pPr>
            <w:bookmarkStart w:id="7" w:name="_Toc507670776"/>
            <w:r w:rsidRPr="00A85521">
              <w:t>Strategie</w:t>
            </w:r>
            <w:bookmarkEnd w:id="7"/>
          </w:p>
          <w:p w:rsidR="008C476C" w:rsidRDefault="008C476C" w:rsidP="008C476C">
            <w:pPr>
              <w:rPr>
                <w:i/>
                <w:sz w:val="16"/>
                <w:szCs w:val="16"/>
              </w:rPr>
            </w:pPr>
            <w:r>
              <w:rPr>
                <w:i/>
                <w:sz w:val="16"/>
                <w:szCs w:val="16"/>
              </w:rPr>
              <w:t>&lt;&lt;</w:t>
            </w:r>
            <w:r w:rsidRPr="006D7D7E">
              <w:rPr>
                <w:i/>
                <w:sz w:val="16"/>
                <w:szCs w:val="16"/>
              </w:rPr>
              <w:t>Ook wel aanpak genoemd. Beschrijf hi</w:t>
            </w:r>
            <w:r>
              <w:rPr>
                <w:i/>
                <w:sz w:val="16"/>
                <w:szCs w:val="16"/>
              </w:rPr>
              <w:t xml:space="preserve">er </w:t>
            </w:r>
            <w:r w:rsidRPr="006D7D7E">
              <w:rPr>
                <w:i/>
                <w:sz w:val="16"/>
                <w:szCs w:val="16"/>
              </w:rPr>
              <w:t>hoe het project wordt aangepakt en waarom er voor deze aanpak gekozen is</w:t>
            </w:r>
            <w:r>
              <w:rPr>
                <w:i/>
                <w:sz w:val="16"/>
                <w:szCs w:val="16"/>
              </w:rPr>
              <w:t>.</w:t>
            </w:r>
          </w:p>
          <w:p w:rsidR="008C476C" w:rsidRPr="006D7D7E" w:rsidRDefault="008C476C" w:rsidP="008C476C">
            <w:pPr>
              <w:rPr>
                <w:i/>
                <w:sz w:val="16"/>
                <w:szCs w:val="16"/>
              </w:rPr>
            </w:pPr>
            <w:r>
              <w:rPr>
                <w:i/>
                <w:sz w:val="16"/>
                <w:szCs w:val="16"/>
              </w:rPr>
              <w:t>Voor stage/afstuderen: Geef hier ook aan welke methode je volgt in je projectplan, bijvoorbeeld of je een waterval-, of scrum-methode gebruikt. Geef ook aan hoe je de probleemdefinitiefase en afrondingsfase gaat aanpakken&gt;&gt;</w:t>
            </w:r>
            <w:r w:rsidRPr="006D7D7E">
              <w:rPr>
                <w:i/>
                <w:sz w:val="16"/>
                <w:szCs w:val="16"/>
              </w:rPr>
              <w:t xml:space="preserve">. </w:t>
            </w:r>
          </w:p>
          <w:p w:rsidR="008C476C" w:rsidRDefault="008C476C" w:rsidP="008C476C">
            <w:pPr>
              <w:spacing w:line="259" w:lineRule="auto"/>
            </w:pPr>
          </w:p>
        </w:tc>
      </w:tr>
    </w:tbl>
    <w:p w:rsidR="00FD4BBF" w:rsidRDefault="00FD4BBF" w:rsidP="00FD4BBF">
      <w:pPr>
        <w:spacing w:line="259" w:lineRule="auto"/>
      </w:pPr>
    </w:p>
    <w:p w:rsidR="00351E68" w:rsidRDefault="00351E68" w:rsidP="00174445">
      <w:pPr>
        <w:spacing w:line="259" w:lineRule="auto"/>
      </w:pPr>
    </w:p>
    <w:p w:rsidR="00351E68" w:rsidRDefault="00C4555B" w:rsidP="00125A69">
      <w:pPr>
        <w:pStyle w:val="Heading1"/>
      </w:pPr>
      <w:bookmarkStart w:id="8" w:name="_Toc270565"/>
      <w:r>
        <w:lastRenderedPageBreak/>
        <w:t>Testaanpak en Configuratiemanagement</w:t>
      </w:r>
      <w:bookmarkEnd w:id="8"/>
    </w:p>
    <w:p w:rsidR="00C4555B" w:rsidRDefault="00C4555B" w:rsidP="00C4555B">
      <w:pPr>
        <w:pStyle w:val="Heading2"/>
        <w:keepNext w:val="0"/>
        <w:keepLines w:val="0"/>
        <w:tabs>
          <w:tab w:val="num" w:pos="709"/>
        </w:tabs>
        <w:spacing w:before="120" w:after="60" w:line="240" w:lineRule="auto"/>
        <w:ind w:left="709" w:hanging="709"/>
      </w:pPr>
      <w:bookmarkStart w:id="9" w:name="_Toc507670786"/>
      <w:r>
        <w:t>Testaanpak/strategie</w:t>
      </w:r>
      <w:bookmarkEnd w:id="9"/>
    </w:p>
    <w:p w:rsidR="00C4555B" w:rsidRPr="009D7958" w:rsidRDefault="00C4555B" w:rsidP="00C4555B">
      <w:pPr>
        <w:rPr>
          <w:i/>
          <w:sz w:val="16"/>
          <w:szCs w:val="16"/>
        </w:rPr>
      </w:pPr>
      <w:r>
        <w:rPr>
          <w:i/>
          <w:sz w:val="16"/>
          <w:szCs w:val="16"/>
        </w:rPr>
        <w:t>&lt;&lt;Hoe wordt het testen vorm gegeven. Wat is de aanpak? En waarom? Neem eventuele aanpak rondom (Code) reviews hierin ook op&gt;&gt;</w:t>
      </w:r>
    </w:p>
    <w:p w:rsidR="00C4555B" w:rsidRPr="00D4484C" w:rsidRDefault="00C4555B" w:rsidP="00C4555B">
      <w:pPr>
        <w:pStyle w:val="Heading2"/>
        <w:numPr>
          <w:ilvl w:val="0"/>
          <w:numId w:val="0"/>
        </w:numPr>
      </w:pPr>
    </w:p>
    <w:p w:rsidR="00C4555B" w:rsidRDefault="00C4555B" w:rsidP="00C4555B">
      <w:pPr>
        <w:pStyle w:val="Heading2"/>
        <w:keepNext w:val="0"/>
        <w:keepLines w:val="0"/>
        <w:tabs>
          <w:tab w:val="num" w:pos="709"/>
        </w:tabs>
        <w:spacing w:before="120" w:after="60" w:line="240" w:lineRule="auto"/>
        <w:ind w:left="709" w:hanging="709"/>
      </w:pPr>
      <w:bookmarkStart w:id="10" w:name="_Toc507670787"/>
      <w:r>
        <w:t>Testomgeving en benodigdheden</w:t>
      </w:r>
      <w:bookmarkEnd w:id="10"/>
    </w:p>
    <w:p w:rsidR="00C4555B" w:rsidRPr="009D7958" w:rsidRDefault="00C4555B" w:rsidP="00C4555B">
      <w:pPr>
        <w:rPr>
          <w:i/>
        </w:rPr>
      </w:pPr>
      <w:r>
        <w:rPr>
          <w:i/>
          <w:sz w:val="16"/>
          <w:szCs w:val="16"/>
        </w:rPr>
        <w:t>&lt;&lt;Beschrijf hoe de testomgeving er uit ziet. Een plaatje geeft over het algemeen het beste overzicht.&gt;&gt;</w:t>
      </w:r>
    </w:p>
    <w:p w:rsidR="00C4555B" w:rsidRDefault="00C4555B" w:rsidP="00C4555B">
      <w:pPr>
        <w:rPr>
          <w:i/>
          <w:sz w:val="16"/>
          <w:szCs w:val="16"/>
        </w:rPr>
      </w:pPr>
    </w:p>
    <w:p w:rsidR="00C4555B" w:rsidRPr="001A39A4" w:rsidRDefault="00C4555B" w:rsidP="00C4555B">
      <w:pPr>
        <w:rPr>
          <w:i/>
        </w:rPr>
      </w:pPr>
      <w:r>
        <w:rPr>
          <w:i/>
          <w:sz w:val="16"/>
          <w:szCs w:val="16"/>
        </w:rPr>
        <w:t>&lt;&lt;Beschrijf welke producten in de testomgeving opgenomen zijn, Dit kunnen producten zijn die het project oplevert maar ook externe producten die noodzakelijk zijn om de testaanpak uit te voeren (bijv. computers)</w:t>
      </w:r>
      <w:r>
        <w:rPr>
          <w:i/>
        </w:rPr>
        <w:t>.&gt;&gt;</w:t>
      </w:r>
    </w:p>
    <w:p w:rsidR="00C4555B" w:rsidRPr="00D4484C" w:rsidRDefault="00C4555B" w:rsidP="00C4555B"/>
    <w:p w:rsidR="00C4555B" w:rsidRDefault="00C4555B" w:rsidP="00C4555B">
      <w:pPr>
        <w:pStyle w:val="Heading2"/>
        <w:keepNext w:val="0"/>
        <w:keepLines w:val="0"/>
        <w:tabs>
          <w:tab w:val="num" w:pos="709"/>
        </w:tabs>
        <w:spacing w:before="120" w:after="60" w:line="240" w:lineRule="auto"/>
        <w:ind w:left="709" w:hanging="709"/>
      </w:pPr>
      <w:bookmarkStart w:id="11" w:name="_Toc507670788"/>
      <w:r>
        <w:t>Configuratiemanagement</w:t>
      </w:r>
      <w:bookmarkEnd w:id="11"/>
    </w:p>
    <w:p w:rsidR="00C4555B" w:rsidRPr="009D7958" w:rsidRDefault="00C4555B" w:rsidP="00C4555B">
      <w:pPr>
        <w:rPr>
          <w:i/>
          <w:sz w:val="16"/>
          <w:szCs w:val="16"/>
        </w:rPr>
      </w:pPr>
      <w:r>
        <w:rPr>
          <w:i/>
          <w:sz w:val="16"/>
          <w:szCs w:val="16"/>
        </w:rPr>
        <w:t>&lt;&lt;Beschrijf h</w:t>
      </w:r>
      <w:r w:rsidRPr="009D7958">
        <w:rPr>
          <w:i/>
          <w:sz w:val="16"/>
          <w:szCs w:val="16"/>
        </w:rPr>
        <w:t xml:space="preserve">oe wordt het archief </w:t>
      </w:r>
      <w:r>
        <w:rPr>
          <w:i/>
          <w:sz w:val="16"/>
          <w:szCs w:val="16"/>
        </w:rPr>
        <w:t>wordt ingericht.</w:t>
      </w:r>
      <w:r w:rsidRPr="009D7958">
        <w:rPr>
          <w:i/>
          <w:sz w:val="16"/>
          <w:szCs w:val="16"/>
        </w:rPr>
        <w:t xml:space="preserve"> Je kunt hier gebruik maken van een </w:t>
      </w:r>
      <w:proofErr w:type="spellStart"/>
      <w:r w:rsidRPr="009D7958">
        <w:rPr>
          <w:i/>
          <w:sz w:val="16"/>
          <w:szCs w:val="16"/>
        </w:rPr>
        <w:t>schema.</w:t>
      </w:r>
      <w:r>
        <w:rPr>
          <w:i/>
          <w:sz w:val="16"/>
          <w:szCs w:val="16"/>
        </w:rPr>
        <w:t>Beschrijf</w:t>
      </w:r>
      <w:proofErr w:type="spellEnd"/>
      <w:r>
        <w:rPr>
          <w:i/>
          <w:sz w:val="16"/>
          <w:szCs w:val="16"/>
        </w:rPr>
        <w:t xml:space="preserve"> ook welke baselines en releases je voorziet.&gt;&gt;</w:t>
      </w:r>
    </w:p>
    <w:p w:rsidR="001435E7" w:rsidRDefault="001435E7">
      <w:pPr>
        <w:spacing w:line="259" w:lineRule="auto"/>
      </w:pPr>
      <w:r>
        <w:br w:type="page"/>
      </w:r>
    </w:p>
    <w:p w:rsidR="001435E7" w:rsidRPr="00492252" w:rsidRDefault="001435E7" w:rsidP="001435E7">
      <w:pPr>
        <w:pStyle w:val="Heading1"/>
        <w:keepNext w:val="0"/>
        <w:keepLines w:val="0"/>
        <w:tabs>
          <w:tab w:val="num" w:pos="709"/>
        </w:tabs>
        <w:spacing w:before="120" w:after="60" w:line="360" w:lineRule="auto"/>
        <w:ind w:left="709" w:hanging="709"/>
      </w:pPr>
      <w:bookmarkStart w:id="12" w:name="_Toc327581050"/>
      <w:bookmarkStart w:id="13" w:name="_Toc327581600"/>
      <w:bookmarkStart w:id="14" w:name="_Toc327583380"/>
      <w:bookmarkStart w:id="15" w:name="_Toc339966119"/>
      <w:bookmarkStart w:id="16" w:name="_Toc507670779"/>
      <w:bookmarkStart w:id="17" w:name="_Toc270566"/>
      <w:r w:rsidRPr="00492252">
        <w:lastRenderedPageBreak/>
        <w:t>Projectorganisatie</w:t>
      </w:r>
      <w:bookmarkEnd w:id="12"/>
      <w:bookmarkEnd w:id="13"/>
      <w:bookmarkEnd w:id="14"/>
      <w:bookmarkEnd w:id="15"/>
      <w:bookmarkEnd w:id="16"/>
      <w:bookmarkEnd w:id="17"/>
    </w:p>
    <w:p w:rsidR="001435E7" w:rsidRDefault="001435E7" w:rsidP="001435E7">
      <w:pPr>
        <w:pStyle w:val="Heading2"/>
        <w:keepNext w:val="0"/>
        <w:keepLines w:val="0"/>
        <w:tabs>
          <w:tab w:val="num" w:pos="709"/>
        </w:tabs>
        <w:spacing w:before="120" w:after="60" w:line="240" w:lineRule="auto"/>
        <w:ind w:left="709" w:hanging="709"/>
      </w:pPr>
      <w:bookmarkStart w:id="18" w:name="_Toc327581051"/>
      <w:bookmarkStart w:id="19" w:name="_Toc327581601"/>
      <w:bookmarkStart w:id="20" w:name="_Toc327583381"/>
      <w:bookmarkStart w:id="21" w:name="_Toc339966120"/>
      <w:bookmarkStart w:id="22" w:name="_Toc480254627"/>
      <w:bookmarkStart w:id="23" w:name="_Toc507670780"/>
      <w:bookmarkStart w:id="24" w:name="_Hlk261875"/>
      <w:r w:rsidRPr="00492252">
        <w:t>Teamleden</w:t>
      </w:r>
      <w:bookmarkEnd w:id="18"/>
      <w:bookmarkEnd w:id="19"/>
      <w:bookmarkEnd w:id="20"/>
      <w:bookmarkEnd w:id="21"/>
      <w:bookmarkEnd w:id="22"/>
      <w:bookmarkEnd w:id="23"/>
    </w:p>
    <w:p w:rsidR="001435E7" w:rsidRDefault="001435E7" w:rsidP="001435E7">
      <w:pPr>
        <w:rPr>
          <w:i/>
          <w:sz w:val="16"/>
          <w:szCs w:val="16"/>
        </w:rPr>
      </w:pPr>
      <w:r w:rsidRPr="00B92D42">
        <w:rPr>
          <w:i/>
          <w:szCs w:val="16"/>
        </w:rPr>
        <w:t xml:space="preserve">&lt;&lt;Geef </w:t>
      </w:r>
      <w:r>
        <w:rPr>
          <w:i/>
          <w:szCs w:val="16"/>
        </w:rPr>
        <w:t xml:space="preserve">aan wie betrokken is bij je </w:t>
      </w:r>
      <w:r w:rsidRPr="00B92D42">
        <w:rPr>
          <w:i/>
          <w:szCs w:val="16"/>
        </w:rPr>
        <w:t>project</w:t>
      </w:r>
      <w:r>
        <w:rPr>
          <w:i/>
          <w:szCs w:val="16"/>
        </w:rPr>
        <w:t xml:space="preserve"> en wat zijn/haar functie en wat de rol binnen jouw project is.</w:t>
      </w:r>
      <w:r w:rsidRPr="00B92D42">
        <w:rPr>
          <w:i/>
          <w:szCs w:val="16"/>
        </w:rPr>
        <w:t xml:space="preserve"> </w:t>
      </w:r>
      <w:r>
        <w:rPr>
          <w:i/>
          <w:szCs w:val="16"/>
        </w:rPr>
        <w:t xml:space="preserve">Zo kan iemand met functie “manager van afdeling X” de rol van Product </w:t>
      </w:r>
      <w:proofErr w:type="spellStart"/>
      <w:r>
        <w:rPr>
          <w:i/>
          <w:szCs w:val="16"/>
        </w:rPr>
        <w:t>Owner</w:t>
      </w:r>
      <w:proofErr w:type="spellEnd"/>
      <w:r>
        <w:rPr>
          <w:i/>
          <w:szCs w:val="16"/>
        </w:rPr>
        <w:t xml:space="preserve"> hebben in jouw project. &gt;&gt; </w:t>
      </w:r>
    </w:p>
    <w:tbl>
      <w:tblPr>
        <w:tblpPr w:leftFromText="141" w:rightFromText="141" w:vertAnchor="page" w:horzAnchor="margin" w:tblpY="3001"/>
        <w:tblW w:w="9464" w:type="dxa"/>
        <w:tblBorders>
          <w:top w:val="single" w:sz="4" w:space="0" w:color="E6E6E6" w:themeColor="background2" w:themeShade="E6"/>
          <w:left w:val="single" w:sz="4" w:space="0" w:color="E6E6E6" w:themeColor="background2" w:themeShade="E6"/>
          <w:bottom w:val="single" w:sz="4" w:space="0" w:color="E6E6E6" w:themeColor="background2" w:themeShade="E6"/>
          <w:right w:val="single" w:sz="4" w:space="0" w:color="E6E6E6" w:themeColor="background2" w:themeShade="E6"/>
          <w:insideH w:val="single" w:sz="4" w:space="0" w:color="E6E6E6" w:themeColor="background2" w:themeShade="E6"/>
          <w:insideV w:val="single" w:sz="4" w:space="0" w:color="E6E6E6" w:themeColor="background2" w:themeShade="E6"/>
        </w:tblBorders>
        <w:tblLayout w:type="fixed"/>
        <w:tblLook w:val="0000" w:firstRow="0" w:lastRow="0" w:firstColumn="0" w:lastColumn="0" w:noHBand="0" w:noVBand="0"/>
      </w:tblPr>
      <w:tblGrid>
        <w:gridCol w:w="2235"/>
        <w:gridCol w:w="1134"/>
        <w:gridCol w:w="2435"/>
        <w:gridCol w:w="3660"/>
      </w:tblGrid>
      <w:tr w:rsidR="00750CBF" w:rsidRPr="00F51F42" w:rsidTr="00750CBF">
        <w:trPr>
          <w:cantSplit/>
          <w:trHeight w:val="454"/>
        </w:trPr>
        <w:tc>
          <w:tcPr>
            <w:tcW w:w="2235" w:type="dxa"/>
            <w:shd w:val="clear" w:color="auto" w:fill="FFFFFF" w:themeFill="background1"/>
          </w:tcPr>
          <w:p w:rsidR="00750CBF" w:rsidRPr="00F51F42" w:rsidRDefault="00750CBF" w:rsidP="00750CBF">
            <w:pPr>
              <w:pStyle w:val="tabelheader"/>
              <w:rPr>
                <w:b/>
                <w:color w:val="003865" w:themeColor="text2"/>
                <w:sz w:val="20"/>
              </w:rPr>
            </w:pPr>
            <w:r w:rsidRPr="00F51F42">
              <w:rPr>
                <w:b/>
                <w:color w:val="003865" w:themeColor="text2"/>
                <w:sz w:val="20"/>
              </w:rPr>
              <w:t>Naam + tel + e-mail</w:t>
            </w:r>
          </w:p>
        </w:tc>
        <w:tc>
          <w:tcPr>
            <w:tcW w:w="1134" w:type="dxa"/>
            <w:shd w:val="clear" w:color="auto" w:fill="FFFFFF" w:themeFill="background1"/>
          </w:tcPr>
          <w:p w:rsidR="00750CBF" w:rsidRPr="00F51F42" w:rsidRDefault="00750CBF" w:rsidP="00750CBF">
            <w:pPr>
              <w:pStyle w:val="tabelheader"/>
              <w:rPr>
                <w:b/>
                <w:color w:val="003865" w:themeColor="text2"/>
                <w:sz w:val="20"/>
              </w:rPr>
            </w:pPr>
            <w:r w:rsidRPr="00F51F42">
              <w:rPr>
                <w:b/>
                <w:color w:val="003865" w:themeColor="text2"/>
                <w:sz w:val="20"/>
              </w:rPr>
              <w:t>Afk.</w:t>
            </w:r>
          </w:p>
        </w:tc>
        <w:tc>
          <w:tcPr>
            <w:tcW w:w="2435" w:type="dxa"/>
            <w:shd w:val="clear" w:color="auto" w:fill="FFFFFF" w:themeFill="background1"/>
          </w:tcPr>
          <w:p w:rsidR="00750CBF" w:rsidRPr="00F51F42" w:rsidRDefault="00750CBF" w:rsidP="00750CBF">
            <w:pPr>
              <w:pStyle w:val="tabelheader"/>
              <w:rPr>
                <w:b/>
                <w:color w:val="003865" w:themeColor="text2"/>
                <w:sz w:val="20"/>
              </w:rPr>
            </w:pPr>
            <w:r w:rsidRPr="00F51F42">
              <w:rPr>
                <w:b/>
                <w:color w:val="003865" w:themeColor="text2"/>
                <w:sz w:val="20"/>
              </w:rPr>
              <w:t>Rol/taken</w:t>
            </w:r>
          </w:p>
        </w:tc>
        <w:tc>
          <w:tcPr>
            <w:tcW w:w="3660" w:type="dxa"/>
            <w:shd w:val="clear" w:color="auto" w:fill="FFFFFF" w:themeFill="background1"/>
          </w:tcPr>
          <w:p w:rsidR="00750CBF" w:rsidRPr="00F51F42" w:rsidRDefault="00750CBF" w:rsidP="00750CBF">
            <w:pPr>
              <w:pStyle w:val="tabelheader"/>
              <w:rPr>
                <w:b/>
                <w:color w:val="003865" w:themeColor="text2"/>
                <w:sz w:val="20"/>
              </w:rPr>
            </w:pPr>
            <w:r w:rsidRPr="00F51F42">
              <w:rPr>
                <w:b/>
                <w:color w:val="003865" w:themeColor="text2"/>
                <w:sz w:val="20"/>
              </w:rPr>
              <w:t>Beschikbaarheid</w:t>
            </w:r>
          </w:p>
        </w:tc>
      </w:tr>
      <w:tr w:rsidR="00750CBF" w:rsidRPr="00492252" w:rsidTr="00750CBF">
        <w:trPr>
          <w:cantSplit/>
          <w:trHeight w:val="340"/>
        </w:trPr>
        <w:tc>
          <w:tcPr>
            <w:tcW w:w="2235" w:type="dxa"/>
          </w:tcPr>
          <w:p w:rsidR="00750CBF" w:rsidRPr="00D04B38" w:rsidRDefault="00750CBF" w:rsidP="00750CBF">
            <w:pPr>
              <w:pStyle w:val="Tabelbody"/>
              <w:rPr>
                <w:i/>
              </w:rPr>
            </w:pPr>
            <w:r>
              <w:rPr>
                <w:i/>
              </w:rPr>
              <w:t>Contactgegevens</w:t>
            </w:r>
          </w:p>
        </w:tc>
        <w:tc>
          <w:tcPr>
            <w:tcW w:w="1134" w:type="dxa"/>
          </w:tcPr>
          <w:p w:rsidR="00750CBF" w:rsidRPr="00883804" w:rsidRDefault="00750CBF" w:rsidP="00750CBF">
            <w:pPr>
              <w:pStyle w:val="Tabelbody"/>
              <w:rPr>
                <w:i/>
              </w:rPr>
            </w:pPr>
            <w:r w:rsidRPr="00883804">
              <w:rPr>
                <w:i/>
              </w:rPr>
              <w:t>Soms is het handig om een rol of persoon met een afkorting aan te duiden</w:t>
            </w:r>
          </w:p>
        </w:tc>
        <w:tc>
          <w:tcPr>
            <w:tcW w:w="2435" w:type="dxa"/>
          </w:tcPr>
          <w:p w:rsidR="00750CBF" w:rsidRPr="00883804" w:rsidRDefault="00750CBF" w:rsidP="00750CBF">
            <w:pPr>
              <w:pStyle w:val="Tabelbody"/>
              <w:rPr>
                <w:i/>
              </w:rPr>
            </w:pPr>
            <w:r w:rsidRPr="00883804">
              <w:rPr>
                <w:i/>
              </w:rPr>
              <w:t>Vermeld de rol of eventuele specifieke taken</w:t>
            </w:r>
          </w:p>
        </w:tc>
        <w:tc>
          <w:tcPr>
            <w:tcW w:w="3660" w:type="dxa"/>
          </w:tcPr>
          <w:p w:rsidR="00750CBF" w:rsidRPr="00883804" w:rsidRDefault="00750CBF" w:rsidP="00750CBF">
            <w:pPr>
              <w:pStyle w:val="Tabelbody"/>
              <w:rPr>
                <w:i/>
              </w:rPr>
            </w:pPr>
            <w:r w:rsidRPr="00883804">
              <w:rPr>
                <w:i/>
              </w:rPr>
              <w:t>Welke beschikbaarheid van de persoon is noodzakelijk (bijv. 3 dagen per week, gedurende fase 2)</w:t>
            </w:r>
          </w:p>
        </w:tc>
      </w:tr>
      <w:bookmarkEnd w:id="24"/>
    </w:tbl>
    <w:p w:rsidR="001435E7" w:rsidRDefault="001435E7" w:rsidP="001435E7"/>
    <w:p w:rsidR="001435E7" w:rsidRDefault="001435E7" w:rsidP="001435E7">
      <w:pPr>
        <w:pStyle w:val="Heading2"/>
        <w:keepNext w:val="0"/>
        <w:keepLines w:val="0"/>
        <w:tabs>
          <w:tab w:val="num" w:pos="709"/>
        </w:tabs>
        <w:spacing w:before="120" w:after="60" w:line="240" w:lineRule="auto"/>
        <w:ind w:left="709" w:hanging="709"/>
      </w:pPr>
      <w:bookmarkStart w:id="25" w:name="_Toc507670781"/>
      <w:r>
        <w:t>Communicatie</w:t>
      </w:r>
      <w:bookmarkEnd w:id="25"/>
    </w:p>
    <w:p w:rsidR="001435E7" w:rsidRDefault="001435E7" w:rsidP="001435E7"/>
    <w:p w:rsidR="001435E7" w:rsidRPr="00B92D42" w:rsidRDefault="001435E7" w:rsidP="001435E7">
      <w:pPr>
        <w:rPr>
          <w:i/>
        </w:rPr>
      </w:pPr>
      <w:r w:rsidRPr="00B92D42">
        <w:rPr>
          <w:i/>
        </w:rPr>
        <w:t xml:space="preserve">&lt;&lt; Geef aan welke </w:t>
      </w:r>
      <w:r>
        <w:rPr>
          <w:i/>
        </w:rPr>
        <w:t>communicatie/</w:t>
      </w:r>
      <w:r w:rsidRPr="00B92D42">
        <w:rPr>
          <w:i/>
        </w:rPr>
        <w:t>afstemmingen er zijn. Denk aan afstemming met bedrijfsbegeleider, docentbegeleider en met andere stakeholders. Op welke manier en hoe vaak vinden deze afstemmingen plaats ?&gt;&gt;</w:t>
      </w:r>
    </w:p>
    <w:p w:rsidR="00A00EE0" w:rsidRDefault="00A00EE0" w:rsidP="00A00EE0">
      <w:pPr>
        <w:spacing w:line="259" w:lineRule="auto"/>
      </w:pPr>
    </w:p>
    <w:p w:rsidR="00A00EE0" w:rsidRDefault="00A00EE0" w:rsidP="009A73AB">
      <w:pPr>
        <w:spacing w:line="259" w:lineRule="auto"/>
      </w:pPr>
    </w:p>
    <w:p w:rsidR="001435E7" w:rsidRDefault="001435E7">
      <w:pPr>
        <w:spacing w:line="259" w:lineRule="auto"/>
        <w:rPr>
          <w:rFonts w:asciiTheme="majorHAnsi" w:eastAsiaTheme="majorEastAsia" w:hAnsiTheme="majorHAnsi" w:cstheme="majorBidi"/>
          <w:b/>
          <w:color w:val="003865" w:themeColor="text2"/>
          <w:sz w:val="26"/>
          <w:szCs w:val="32"/>
        </w:rPr>
      </w:pPr>
      <w:bookmarkStart w:id="26" w:name="_Toc536523667"/>
      <w:r>
        <w:br w:type="page"/>
      </w:r>
    </w:p>
    <w:p w:rsidR="009A73AB" w:rsidRDefault="009A73AB" w:rsidP="003332FA">
      <w:pPr>
        <w:pStyle w:val="Heading1"/>
      </w:pPr>
      <w:bookmarkStart w:id="27" w:name="_Toc270567"/>
      <w:r>
        <w:lastRenderedPageBreak/>
        <w:t>Oplevering</w:t>
      </w:r>
      <w:bookmarkEnd w:id="26"/>
      <w:bookmarkEnd w:id="27"/>
    </w:p>
    <w:p w:rsidR="00A00EE0" w:rsidRDefault="00A00EE0" w:rsidP="00A00EE0">
      <w:pPr>
        <w:spacing w:line="259" w:lineRule="auto"/>
      </w:pPr>
      <w:r>
        <w:t>[ tekst ]</w:t>
      </w:r>
    </w:p>
    <w:tbl>
      <w:tblPr>
        <w:tblStyle w:val="TableGrid"/>
        <w:tblW w:w="0" w:type="auto"/>
        <w:tblBorders>
          <w:top w:val="single" w:sz="4" w:space="0" w:color="00A3E0" w:themeColor="accent1"/>
          <w:left w:val="single" w:sz="4" w:space="0" w:color="00A3E0" w:themeColor="accent1"/>
          <w:bottom w:val="single" w:sz="4" w:space="0" w:color="00A3E0" w:themeColor="accent1"/>
          <w:right w:val="single" w:sz="4" w:space="0" w:color="00A3E0" w:themeColor="accent1"/>
          <w:insideH w:val="single" w:sz="4" w:space="0" w:color="00A3E0" w:themeColor="accent1"/>
          <w:insideV w:val="single" w:sz="4" w:space="0" w:color="00A3E0" w:themeColor="accent1"/>
        </w:tblBorders>
        <w:tblLook w:val="04A0" w:firstRow="1" w:lastRow="0" w:firstColumn="1" w:lastColumn="0" w:noHBand="0" w:noVBand="1"/>
      </w:tblPr>
      <w:tblGrid>
        <w:gridCol w:w="9063"/>
      </w:tblGrid>
      <w:tr w:rsidR="00A00EE0" w:rsidTr="00A65049">
        <w:tc>
          <w:tcPr>
            <w:tcW w:w="9063" w:type="dxa"/>
          </w:tcPr>
          <w:p w:rsidR="00A00EE0" w:rsidRDefault="00A00EE0" w:rsidP="00A65049">
            <w:pPr>
              <w:spacing w:line="259" w:lineRule="auto"/>
            </w:pPr>
            <w:r>
              <w:t>Toelichting:</w:t>
            </w:r>
          </w:p>
          <w:p w:rsidR="00422ADA" w:rsidRDefault="00422ADA" w:rsidP="00422ADA">
            <w:pPr>
              <w:spacing w:line="259" w:lineRule="auto"/>
            </w:pPr>
            <w:r>
              <w:t>Geef een lijst van op te leveren producten waarbij de mogelijkheid aanwezig is om te tekenen voor oplevering van (deel)deliverables. Geef eventueel een korte beschrijving van de opgenomen op te leveren producten.</w:t>
            </w:r>
          </w:p>
          <w:p w:rsidR="00422ADA" w:rsidRDefault="00422ADA" w:rsidP="00422ADA">
            <w:pPr>
              <w:spacing w:line="259" w:lineRule="auto"/>
            </w:pPr>
          </w:p>
          <w:p w:rsidR="00A00EE0" w:rsidRDefault="00422ADA" w:rsidP="00422ADA">
            <w:pPr>
              <w:spacing w:line="259" w:lineRule="auto"/>
            </w:pPr>
            <w:r>
              <w:t>Zorg dat er een relatie blijkt tussen de in het plan van aanpak genoemde mijlpalen en de opleveringen in dit hoofdstuk.</w:t>
            </w:r>
          </w:p>
        </w:tc>
      </w:tr>
    </w:tbl>
    <w:p w:rsidR="00A00EE0" w:rsidRDefault="00A00EE0" w:rsidP="00A00EE0">
      <w:pPr>
        <w:spacing w:line="259" w:lineRule="auto"/>
      </w:pPr>
    </w:p>
    <w:p w:rsidR="00C52DD6" w:rsidRDefault="00C52DD6">
      <w:pPr>
        <w:spacing w:line="259" w:lineRule="auto"/>
      </w:pPr>
      <w:r>
        <w:br w:type="page"/>
      </w:r>
    </w:p>
    <w:bookmarkStart w:id="28" w:name="_Toc270568" w:displacedByCustomXml="next"/>
    <w:sdt>
      <w:sdtPr>
        <w:id w:val="2017108117"/>
        <w:docPartObj>
          <w:docPartGallery w:val="Bibliographies"/>
          <w:docPartUnique/>
        </w:docPartObj>
      </w:sdtPr>
      <w:sdtEndPr>
        <w:rPr>
          <w:rFonts w:asciiTheme="minorHAnsi" w:eastAsiaTheme="minorHAnsi" w:hAnsiTheme="minorHAnsi" w:cstheme="minorBidi"/>
          <w:b w:val="0"/>
          <w:color w:val="auto"/>
          <w:sz w:val="18"/>
          <w:szCs w:val="18"/>
        </w:rPr>
      </w:sdtEndPr>
      <w:sdtContent>
        <w:p w:rsidR="00C52DD6" w:rsidRDefault="00C52DD6">
          <w:pPr>
            <w:pStyle w:val="Heading1"/>
          </w:pPr>
          <w:r>
            <w:t>Bronnen</w:t>
          </w:r>
          <w:bookmarkEnd w:id="28"/>
        </w:p>
        <w:sdt>
          <w:sdtPr>
            <w:id w:val="111145805"/>
            <w:bibliography/>
          </w:sdtPr>
          <w:sdtContent>
            <w:p w:rsidR="000E4869" w:rsidRDefault="00C52DD6" w:rsidP="000E4869">
              <w:pPr>
                <w:pStyle w:val="Bibliography"/>
                <w:ind w:left="720" w:hanging="720"/>
                <w:rPr>
                  <w:noProof/>
                  <w:sz w:val="24"/>
                  <w:szCs w:val="24"/>
                </w:rPr>
              </w:pPr>
              <w:r>
                <w:fldChar w:fldCharType="begin"/>
              </w:r>
              <w:r>
                <w:instrText xml:space="preserve"> BIBLIOGRAPHY </w:instrText>
              </w:r>
              <w:r>
                <w:fldChar w:fldCharType="separate"/>
              </w:r>
              <w:r w:rsidR="000E4869">
                <w:rPr>
                  <w:noProof/>
                </w:rPr>
                <w:t xml:space="preserve">Ploeg, P. v. (2018, Mei 16). </w:t>
              </w:r>
              <w:r w:rsidR="000E4869">
                <w:rPr>
                  <w:i/>
                  <w:iCs/>
                  <w:noProof/>
                </w:rPr>
                <w:t>Festivals zijn een wankele groeimarkt</w:t>
              </w:r>
              <w:r w:rsidR="000E4869">
                <w:rPr>
                  <w:noProof/>
                </w:rPr>
                <w:t>. Opgehaald van nrc: https://www.nrc.nl/nieuws/2018/05/16/festivals-zijn-een-wankele-groeimarkt-a1603174</w:t>
              </w:r>
            </w:p>
            <w:p w:rsidR="000E4869" w:rsidRDefault="000E4869" w:rsidP="000E4869">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0E4869">
              <w:r>
                <w:rPr>
                  <w:b/>
                  <w:bCs/>
                  <w:noProof/>
                </w:rPr>
                <w:fldChar w:fldCharType="end"/>
              </w:r>
            </w:p>
          </w:sdtContent>
        </w:sdt>
      </w:sdtContent>
    </w:sdt>
    <w:p w:rsidR="009A77D8" w:rsidRPr="009A77D8" w:rsidRDefault="009A77D8" w:rsidP="00AB1D60">
      <w:pPr>
        <w:spacing w:line="259" w:lineRule="auto"/>
      </w:pPr>
    </w:p>
    <w:sectPr w:rsidR="009A77D8" w:rsidRPr="009A77D8" w:rsidSect="0028505A">
      <w:footerReference w:type="default" r:id="rId22"/>
      <w:footerReference w:type="first" r:id="rId23"/>
      <w:pgSz w:w="11907" w:h="16840"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FEF" w:rsidRDefault="00477FEF" w:rsidP="002A4867">
      <w:pPr>
        <w:spacing w:line="240" w:lineRule="auto"/>
      </w:pPr>
      <w:r>
        <w:separator/>
      </w:r>
    </w:p>
  </w:endnote>
  <w:endnote w:type="continuationSeparator" w:id="0">
    <w:p w:rsidR="00477FEF" w:rsidRDefault="00477FEF"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049" w:rsidRDefault="00A65049" w:rsidP="007478E9">
    <w:pPr>
      <w:pStyle w:val="Footer"/>
      <w:tabs>
        <w:tab w:val="clear" w:pos="4536"/>
      </w:tabs>
    </w:pPr>
    <w:r>
      <w:rPr>
        <w:noProof/>
        <w:lang w:eastAsia="nl-NL"/>
      </w:rPr>
      <w:drawing>
        <wp:anchor distT="0" distB="0" distL="43180" distR="43180" simplePos="0" relativeHeight="251671551" behindDoc="0" locked="0" layoutInCell="1" allowOverlap="1" wp14:anchorId="6D9018E7" wp14:editId="5B4B24D7">
          <wp:simplePos x="0" y="0"/>
          <wp:positionH relativeFrom="page">
            <wp:align>right</wp:align>
          </wp:positionH>
          <wp:positionV relativeFrom="page">
            <wp:align>bottom</wp:align>
          </wp:positionV>
          <wp:extent cx="3772800" cy="3772800"/>
          <wp:effectExtent l="0" t="0" r="0" b="0"/>
          <wp:wrapThrough wrapText="bothSides">
            <wp:wrapPolygon edited="0">
              <wp:start x="21269" y="0"/>
              <wp:lineTo x="0" y="21378"/>
              <wp:lineTo x="0" y="21487"/>
              <wp:lineTo x="11016" y="21487"/>
              <wp:lineTo x="21487" y="10907"/>
              <wp:lineTo x="21487" y="0"/>
              <wp:lineTo x="21269" y="0"/>
            </wp:wrapPolygon>
          </wp:wrapThrough>
          <wp:docPr id="14"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772800" cy="377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049" w:rsidRDefault="00A65049" w:rsidP="0014605F">
    <w:pPr>
      <w:pStyle w:val="Footer"/>
    </w:pPr>
    <w:r w:rsidRPr="0014605F">
      <w:rPr>
        <w:noProof/>
        <w:lang w:eastAsia="nl-NL"/>
      </w:rPr>
      <w:drawing>
        <wp:anchor distT="0" distB="0" distL="114300" distR="114300" simplePos="0" relativeHeight="251672576" behindDoc="0" locked="0" layoutInCell="1" allowOverlap="1" wp14:anchorId="23F4AADE" wp14:editId="7C4BC3B6">
          <wp:simplePos x="0" y="0"/>
          <wp:positionH relativeFrom="page">
            <wp:posOffset>946785</wp:posOffset>
          </wp:positionH>
          <wp:positionV relativeFrom="page">
            <wp:posOffset>9727413</wp:posOffset>
          </wp:positionV>
          <wp:extent cx="957580" cy="266065"/>
          <wp:effectExtent l="0" t="0" r="0" b="635"/>
          <wp:wrapNone/>
          <wp:docPr id="1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A65049" w:rsidRDefault="00A65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049" w:rsidRDefault="00A65049">
    <w:pPr>
      <w:pStyle w:val="Footer"/>
    </w:pPr>
  </w:p>
  <w:p w:rsidR="00A65049" w:rsidRDefault="00A65049">
    <w:pPr>
      <w:pStyle w:val="Footer"/>
    </w:pPr>
  </w:p>
  <w:p w:rsidR="00A65049" w:rsidRDefault="00A65049">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A65049" w:rsidRPr="0028505A" w:rsidRDefault="00A65049" w:rsidP="002850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049" w:rsidRDefault="00A65049"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A65049" w:rsidRDefault="00A65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FEF" w:rsidRDefault="00477FEF" w:rsidP="002A4867">
      <w:pPr>
        <w:spacing w:line="240" w:lineRule="auto"/>
      </w:pPr>
      <w:r>
        <w:separator/>
      </w:r>
    </w:p>
  </w:footnote>
  <w:footnote w:type="continuationSeparator" w:id="0">
    <w:p w:rsidR="00477FEF" w:rsidRDefault="00477FEF" w:rsidP="002A4867">
      <w:pPr>
        <w:spacing w:line="240" w:lineRule="auto"/>
      </w:pPr>
      <w:r>
        <w:continuationSeparator/>
      </w:r>
    </w:p>
  </w:footnote>
  <w:footnote w:id="1">
    <w:p w:rsidR="00A65049" w:rsidRPr="00C52DD6" w:rsidRDefault="00A65049">
      <w:pPr>
        <w:pStyle w:val="FootnoteText"/>
        <w:rPr>
          <w:sz w:val="16"/>
          <w:lang w:val="en-US"/>
        </w:rPr>
      </w:pPr>
      <w:r w:rsidRPr="00C52DD6">
        <w:rPr>
          <w:rStyle w:val="FootnoteReference"/>
          <w:sz w:val="16"/>
        </w:rPr>
        <w:footnoteRef/>
      </w:r>
      <w:r w:rsidRPr="00C52DD6">
        <w:rPr>
          <w:sz w:val="16"/>
        </w:rPr>
        <w:t xml:space="preserve"> </w:t>
      </w:r>
      <w:sdt>
        <w:sdtPr>
          <w:rPr>
            <w:sz w:val="16"/>
          </w:rPr>
          <w:id w:val="-1701234054"/>
          <w:citation/>
        </w:sdtPr>
        <w:sdtContent>
          <w:r w:rsidRPr="00C52DD6">
            <w:rPr>
              <w:sz w:val="16"/>
            </w:rPr>
            <w:fldChar w:fldCharType="begin"/>
          </w:r>
          <w:r w:rsidRPr="00C52DD6">
            <w:rPr>
              <w:sz w:val="16"/>
              <w:lang w:val="en-US"/>
            </w:rPr>
            <w:instrText xml:space="preserve"> CITATION Pet18 \l 1033 </w:instrText>
          </w:r>
          <w:r w:rsidRPr="00C52DD6">
            <w:rPr>
              <w:sz w:val="16"/>
            </w:rPr>
            <w:fldChar w:fldCharType="separate"/>
          </w:r>
          <w:r w:rsidRPr="000E4869">
            <w:rPr>
              <w:noProof/>
              <w:sz w:val="16"/>
              <w:lang w:val="en-US"/>
            </w:rPr>
            <w:t>(Vogel, 2018)</w:t>
          </w:r>
          <w:r w:rsidRPr="00C52DD6">
            <w:rPr>
              <w:sz w:val="16"/>
            </w:rPr>
            <w:fldChar w:fldCharType="end"/>
          </w:r>
        </w:sdtContent>
      </w:sdt>
    </w:p>
  </w:footnote>
  <w:footnote w:id="2">
    <w:p w:rsidR="00A65049" w:rsidRPr="005A1309" w:rsidRDefault="00A65049">
      <w:pPr>
        <w:pStyle w:val="FootnoteText"/>
        <w:rPr>
          <w:lang w:val="en-US"/>
        </w:rPr>
      </w:pPr>
      <w:r>
        <w:rPr>
          <w:rStyle w:val="FootnoteReference"/>
        </w:rPr>
        <w:footnoteRef/>
      </w:r>
      <w:r>
        <w:t xml:space="preserve"> </w:t>
      </w:r>
      <w:sdt>
        <w:sdtPr>
          <w:rPr>
            <w:sz w:val="16"/>
          </w:rPr>
          <w:id w:val="-2081516920"/>
          <w:citation/>
        </w:sdtPr>
        <w:sdtContent>
          <w:r w:rsidRPr="005A1309">
            <w:rPr>
              <w:sz w:val="16"/>
            </w:rPr>
            <w:fldChar w:fldCharType="begin"/>
          </w:r>
          <w:r w:rsidRPr="005A1309">
            <w:rPr>
              <w:sz w:val="16"/>
              <w:lang w:val="en-US"/>
            </w:rPr>
            <w:instrText xml:space="preserve"> CITATION Pet181 \l 1033 </w:instrText>
          </w:r>
          <w:r w:rsidRPr="005A1309">
            <w:rPr>
              <w:sz w:val="16"/>
            </w:rPr>
            <w:fldChar w:fldCharType="separate"/>
          </w:r>
          <w:r w:rsidRPr="000E4869">
            <w:rPr>
              <w:noProof/>
              <w:sz w:val="16"/>
              <w:lang w:val="en-US"/>
            </w:rPr>
            <w:t>(Ploeg, 2018)</w:t>
          </w:r>
          <w:r w:rsidRPr="005A1309">
            <w:rPr>
              <w:sz w:val="16"/>
            </w:rPr>
            <w:fldChar w:fldCharType="end"/>
          </w:r>
        </w:sdtContent>
      </w:sdt>
    </w:p>
  </w:footnote>
  <w:footnote w:id="3">
    <w:p w:rsidR="00A65049" w:rsidRPr="00B61022" w:rsidRDefault="00A65049">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049" w:rsidRDefault="00A65049" w:rsidP="0028505A">
    <w:pPr>
      <w:pStyle w:val="Header"/>
    </w:pPr>
    <w:r w:rsidRPr="00BF47C6">
      <w:rPr>
        <w:noProof/>
        <w:lang w:eastAsia="nl-NL"/>
      </w:rPr>
      <mc:AlternateContent>
        <mc:Choice Requires="wps">
          <w:drawing>
            <wp:anchor distT="0" distB="0" distL="114300" distR="114300" simplePos="0" relativeHeight="251687936" behindDoc="0" locked="0" layoutInCell="1" allowOverlap="1" wp14:anchorId="2504A1C8" wp14:editId="3DBF32E0">
              <wp:simplePos x="0" y="0"/>
              <wp:positionH relativeFrom="page">
                <wp:posOffset>6956425</wp:posOffset>
              </wp:positionH>
              <wp:positionV relativeFrom="page">
                <wp:posOffset>623731</wp:posOffset>
              </wp:positionV>
              <wp:extent cx="337820" cy="222885"/>
              <wp:effectExtent l="0" t="0" r="24130" b="24765"/>
              <wp:wrapNone/>
              <wp:docPr id="11" name="Tekstvak 11"/>
              <wp:cNvGraphicFramePr/>
              <a:graphic xmlns:a="http://schemas.openxmlformats.org/drawingml/2006/main">
                <a:graphicData uri="http://schemas.microsoft.com/office/word/2010/wordprocessingShape">
                  <wps:wsp>
                    <wps:cNvSpPr txBox="1"/>
                    <wps:spPr>
                      <a:xfrm>
                        <a:off x="0" y="0"/>
                        <a:ext cx="337820" cy="222885"/>
                      </a:xfrm>
                      <a:prstGeom prst="rect">
                        <a:avLst/>
                      </a:prstGeom>
                      <a:solidFill>
                        <a:schemeClr val="bg1"/>
                      </a:solidFill>
                      <a:ln w="6350">
                        <a:solidFill>
                          <a:schemeClr val="bg1"/>
                        </a:solidFill>
                      </a:ln>
                    </wps:spPr>
                    <wps:txbx>
                      <w:txbxContent>
                        <w:p w:rsidR="00A65049" w:rsidRPr="007478E9" w:rsidRDefault="00A65049" w:rsidP="0028505A">
                          <w:pPr>
                            <w:jc w:val="center"/>
                            <w:rPr>
                              <w:b/>
                              <w:color w:val="00A3E0" w:themeColor="accent1"/>
                            </w:rPr>
                          </w:pPr>
                          <w:r w:rsidRPr="007478E9">
                            <w:rPr>
                              <w:b/>
                              <w:color w:val="00A3E0" w:themeColor="accent1"/>
                            </w:rPr>
                            <w:fldChar w:fldCharType="begin"/>
                          </w:r>
                          <w:r w:rsidRPr="007478E9">
                            <w:rPr>
                              <w:b/>
                              <w:color w:val="00A3E0" w:themeColor="accent1"/>
                            </w:rPr>
                            <w:instrText>PAGE   \* MERGEFORMAT</w:instrText>
                          </w:r>
                          <w:r w:rsidRPr="007478E9">
                            <w:rPr>
                              <w:b/>
                              <w:color w:val="00A3E0" w:themeColor="accent1"/>
                            </w:rPr>
                            <w:fldChar w:fldCharType="separate"/>
                          </w:r>
                          <w:r>
                            <w:rPr>
                              <w:b/>
                              <w:noProof/>
                              <w:color w:val="00A3E0" w:themeColor="accent1"/>
                            </w:rPr>
                            <w:t>13</w:t>
                          </w:r>
                          <w:r w:rsidRPr="007478E9">
                            <w:rPr>
                              <w:b/>
                              <w:color w:val="00A3E0" w:themeColor="accent1"/>
                            </w:rPr>
                            <w:fldChar w:fldCharType="end"/>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4A1C8" id="_x0000_t202" coordsize="21600,21600" o:spt="202" path="m,l,21600r21600,l21600,xe">
              <v:stroke joinstyle="miter"/>
              <v:path gradientshapeok="t" o:connecttype="rect"/>
            </v:shapetype>
            <v:shape id="Tekstvak 11" o:spid="_x0000_s1031" type="#_x0000_t202" style="position:absolute;margin-left:547.75pt;margin-top:49.1pt;width:26.6pt;height:17.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" fillcolor="white [3212]" strokecolor="white [3212]" strokeweight=".5pt">
              <v:textbox inset="0,,0">
                <w:txbxContent>
                  <w:p w:rsidR="00A65049" w:rsidRPr="007478E9" w:rsidRDefault="00A65049" w:rsidP="0028505A">
                    <w:pPr>
                      <w:jc w:val="center"/>
                      <w:rPr>
                        <w:b/>
                        <w:color w:val="00A3E0" w:themeColor="accent1"/>
                      </w:rPr>
                    </w:pPr>
                    <w:r w:rsidRPr="007478E9">
                      <w:rPr>
                        <w:b/>
                        <w:color w:val="00A3E0" w:themeColor="accent1"/>
                      </w:rPr>
                      <w:fldChar w:fldCharType="begin"/>
                    </w:r>
                    <w:r w:rsidRPr="007478E9">
                      <w:rPr>
                        <w:b/>
                        <w:color w:val="00A3E0" w:themeColor="accent1"/>
                      </w:rPr>
                      <w:instrText>PAGE   \* MERGEFORMAT</w:instrText>
                    </w:r>
                    <w:r w:rsidRPr="007478E9">
                      <w:rPr>
                        <w:b/>
                        <w:color w:val="00A3E0" w:themeColor="accent1"/>
                      </w:rPr>
                      <w:fldChar w:fldCharType="separate"/>
                    </w:r>
                    <w:r>
                      <w:rPr>
                        <w:b/>
                        <w:noProof/>
                        <w:color w:val="00A3E0" w:themeColor="accent1"/>
                      </w:rPr>
                      <w:t>13</w:t>
                    </w:r>
                    <w:r w:rsidRPr="007478E9">
                      <w:rPr>
                        <w:b/>
                        <w:color w:val="00A3E0" w:themeColor="accent1"/>
                      </w:rPr>
                      <w:fldChar w:fldCharType="end"/>
                    </w:r>
                  </w:p>
                </w:txbxContent>
              </v:textbox>
              <w10:wrap anchorx="page" anchory="page"/>
            </v:shape>
          </w:pict>
        </mc:Fallback>
      </mc:AlternateContent>
    </w:r>
    <w:r w:rsidRPr="00BF47C6">
      <w:rPr>
        <w:noProof/>
        <w:lang w:eastAsia="nl-NL"/>
      </w:rPr>
      <w:drawing>
        <wp:anchor distT="0" distB="0" distL="114300" distR="114300" simplePos="0" relativeHeight="251686912" behindDoc="0" locked="0" layoutInCell="1" allowOverlap="1" wp14:anchorId="184951D1" wp14:editId="4FD477CC">
          <wp:simplePos x="0" y="0"/>
          <wp:positionH relativeFrom="page">
            <wp:posOffset>7035165</wp:posOffset>
          </wp:positionH>
          <wp:positionV relativeFrom="page">
            <wp:posOffset>449580</wp:posOffset>
          </wp:positionV>
          <wp:extent cx="172720" cy="186690"/>
          <wp:effectExtent l="0" t="0" r="0" b="3810"/>
          <wp:wrapNone/>
          <wp:docPr id="10" name="Afbeelding 31"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72720" cy="186690"/>
                  </a:xfrm>
                  <a:prstGeom prst="rect">
                    <a:avLst/>
                  </a:prstGeom>
                </pic:spPr>
              </pic:pic>
            </a:graphicData>
          </a:graphic>
          <wp14:sizeRelH relativeFrom="margin">
            <wp14:pctWidth>0</wp14:pctWidth>
          </wp14:sizeRelH>
          <wp14:sizeRelV relativeFrom="margin">
            <wp14:pctHeight>0</wp14:pctHeight>
          </wp14:sizeRelV>
        </wp:anchor>
      </w:drawing>
    </w:r>
  </w:p>
  <w:p w:rsidR="00A65049" w:rsidRPr="00DC06B0" w:rsidRDefault="00A65049" w:rsidP="002850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8241B3"/>
    <w:multiLevelType w:val="multilevel"/>
    <w:tmpl w:val="998C3A76"/>
    <w:numStyleLink w:val="InfoSupportNummering"/>
  </w:abstractNum>
  <w:abstractNum w:abstractNumId="19" w15:restartNumberingAfterBreak="0">
    <w:nsid w:val="1E8F1BE3"/>
    <w:multiLevelType w:val="multilevel"/>
    <w:tmpl w:val="2DF218C2"/>
    <w:numStyleLink w:val="InfoSupportBullets"/>
  </w:abstractNum>
  <w:abstractNum w:abstractNumId="20"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FC050C"/>
    <w:multiLevelType w:val="multilevel"/>
    <w:tmpl w:val="2DF218C2"/>
    <w:numStyleLink w:val="InfoSupportBullets"/>
  </w:abstractNum>
  <w:abstractNum w:abstractNumId="25"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3"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5558F"/>
    <w:multiLevelType w:val="multilevel"/>
    <w:tmpl w:val="2DF218C2"/>
    <w:numStyleLink w:val="InfoSupportBullets"/>
  </w:abstractNum>
  <w:abstractNum w:abstractNumId="35"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6"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38"/>
  </w:num>
  <w:num w:numId="14">
    <w:abstractNumId w:val="29"/>
  </w:num>
  <w:num w:numId="15">
    <w:abstractNumId w:val="21"/>
  </w:num>
  <w:num w:numId="16">
    <w:abstractNumId w:val="23"/>
  </w:num>
  <w:num w:numId="17">
    <w:abstractNumId w:val="27"/>
  </w:num>
  <w:num w:numId="18">
    <w:abstractNumId w:val="12"/>
  </w:num>
  <w:num w:numId="19">
    <w:abstractNumId w:val="37"/>
  </w:num>
  <w:num w:numId="20">
    <w:abstractNumId w:val="16"/>
  </w:num>
  <w:num w:numId="21">
    <w:abstractNumId w:val="33"/>
  </w:num>
  <w:num w:numId="22">
    <w:abstractNumId w:val="28"/>
  </w:num>
  <w:num w:numId="23">
    <w:abstractNumId w:val="20"/>
  </w:num>
  <w:num w:numId="24">
    <w:abstractNumId w:val="34"/>
  </w:num>
  <w:num w:numId="25">
    <w:abstractNumId w:val="19"/>
  </w:num>
  <w:num w:numId="26">
    <w:abstractNumId w:val="24"/>
  </w:num>
  <w:num w:numId="27">
    <w:abstractNumId w:val="15"/>
  </w:num>
  <w:num w:numId="28">
    <w:abstractNumId w:val="30"/>
  </w:num>
  <w:num w:numId="29">
    <w:abstractNumId w:val="14"/>
  </w:num>
  <w:num w:numId="30">
    <w:abstractNumId w:val="18"/>
  </w:num>
  <w:num w:numId="31">
    <w:abstractNumId w:val="32"/>
  </w:num>
  <w:num w:numId="32">
    <w:abstractNumId w:val="17"/>
  </w:num>
  <w:num w:numId="33">
    <w:abstractNumId w:val="40"/>
  </w:num>
  <w:num w:numId="34">
    <w:abstractNumId w:val="39"/>
  </w:num>
  <w:num w:numId="35">
    <w:abstractNumId w:val="26"/>
  </w:num>
  <w:num w:numId="36">
    <w:abstractNumId w:val="25"/>
  </w:num>
  <w:num w:numId="37">
    <w:abstractNumId w:val="22"/>
  </w:num>
  <w:num w:numId="38">
    <w:abstractNumId w:val="13"/>
  </w:num>
  <w:num w:numId="39">
    <w:abstractNumId w:val="36"/>
  </w:num>
  <w:num w:numId="40">
    <w:abstractNumId w:val="11"/>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5DD9"/>
    <w:rsid w:val="000061B9"/>
    <w:rsid w:val="00012E30"/>
    <w:rsid w:val="000766CC"/>
    <w:rsid w:val="0009564F"/>
    <w:rsid w:val="000A2C2D"/>
    <w:rsid w:val="000A3272"/>
    <w:rsid w:val="000A645B"/>
    <w:rsid w:val="000C5FA8"/>
    <w:rsid w:val="000D2D35"/>
    <w:rsid w:val="000E050A"/>
    <w:rsid w:val="000E0778"/>
    <w:rsid w:val="000E0F78"/>
    <w:rsid w:val="000E19A2"/>
    <w:rsid w:val="000E335A"/>
    <w:rsid w:val="000E4869"/>
    <w:rsid w:val="00106627"/>
    <w:rsid w:val="00106BCD"/>
    <w:rsid w:val="0010780F"/>
    <w:rsid w:val="00117EC4"/>
    <w:rsid w:val="00125A69"/>
    <w:rsid w:val="001270F4"/>
    <w:rsid w:val="001435E7"/>
    <w:rsid w:val="0014605F"/>
    <w:rsid w:val="001612D1"/>
    <w:rsid w:val="00161D3F"/>
    <w:rsid w:val="0016453F"/>
    <w:rsid w:val="00174445"/>
    <w:rsid w:val="00176F9C"/>
    <w:rsid w:val="00185582"/>
    <w:rsid w:val="0019325A"/>
    <w:rsid w:val="001A39A4"/>
    <w:rsid w:val="001A6182"/>
    <w:rsid w:val="001F1FB1"/>
    <w:rsid w:val="001F5B4A"/>
    <w:rsid w:val="001F76DE"/>
    <w:rsid w:val="002005EA"/>
    <w:rsid w:val="002030A0"/>
    <w:rsid w:val="00213188"/>
    <w:rsid w:val="0022031D"/>
    <w:rsid w:val="00222E27"/>
    <w:rsid w:val="00234247"/>
    <w:rsid w:val="00237712"/>
    <w:rsid w:val="0024646F"/>
    <w:rsid w:val="00257D70"/>
    <w:rsid w:val="00262B9F"/>
    <w:rsid w:val="00280E84"/>
    <w:rsid w:val="0028505A"/>
    <w:rsid w:val="002A4867"/>
    <w:rsid w:val="002B0358"/>
    <w:rsid w:val="002B038E"/>
    <w:rsid w:val="002B6E99"/>
    <w:rsid w:val="002C62CD"/>
    <w:rsid w:val="002D6129"/>
    <w:rsid w:val="002E0E54"/>
    <w:rsid w:val="002E3A7D"/>
    <w:rsid w:val="002F09A0"/>
    <w:rsid w:val="002F22ED"/>
    <w:rsid w:val="002F5216"/>
    <w:rsid w:val="00320467"/>
    <w:rsid w:val="003332FA"/>
    <w:rsid w:val="00334AF1"/>
    <w:rsid w:val="00351E68"/>
    <w:rsid w:val="0035417C"/>
    <w:rsid w:val="00361694"/>
    <w:rsid w:val="00365D6B"/>
    <w:rsid w:val="00365E50"/>
    <w:rsid w:val="00384C73"/>
    <w:rsid w:val="00384E2C"/>
    <w:rsid w:val="00391D64"/>
    <w:rsid w:val="003A584E"/>
    <w:rsid w:val="003B2B7C"/>
    <w:rsid w:val="003C72D3"/>
    <w:rsid w:val="003D29D6"/>
    <w:rsid w:val="003F1FEE"/>
    <w:rsid w:val="004105A1"/>
    <w:rsid w:val="004160B1"/>
    <w:rsid w:val="00422ADA"/>
    <w:rsid w:val="0043086C"/>
    <w:rsid w:val="00456F77"/>
    <w:rsid w:val="00463EAA"/>
    <w:rsid w:val="00477735"/>
    <w:rsid w:val="00477FEF"/>
    <w:rsid w:val="004B0C6F"/>
    <w:rsid w:val="004C038C"/>
    <w:rsid w:val="004C53C5"/>
    <w:rsid w:val="004D331A"/>
    <w:rsid w:val="004E1402"/>
    <w:rsid w:val="004E4A2E"/>
    <w:rsid w:val="004F0F73"/>
    <w:rsid w:val="00515EB5"/>
    <w:rsid w:val="00522F0F"/>
    <w:rsid w:val="005238E2"/>
    <w:rsid w:val="00560ED4"/>
    <w:rsid w:val="00566C34"/>
    <w:rsid w:val="0057632B"/>
    <w:rsid w:val="00591CCE"/>
    <w:rsid w:val="00597418"/>
    <w:rsid w:val="005A1309"/>
    <w:rsid w:val="005A3946"/>
    <w:rsid w:val="005B21C6"/>
    <w:rsid w:val="005C4255"/>
    <w:rsid w:val="005D2170"/>
    <w:rsid w:val="005D7616"/>
    <w:rsid w:val="005E4279"/>
    <w:rsid w:val="005E521E"/>
    <w:rsid w:val="006008C3"/>
    <w:rsid w:val="006215A5"/>
    <w:rsid w:val="00626911"/>
    <w:rsid w:val="00627375"/>
    <w:rsid w:val="006333B1"/>
    <w:rsid w:val="00635BFC"/>
    <w:rsid w:val="00637167"/>
    <w:rsid w:val="00637A5D"/>
    <w:rsid w:val="00647A39"/>
    <w:rsid w:val="00656CBD"/>
    <w:rsid w:val="006660E4"/>
    <w:rsid w:val="00666223"/>
    <w:rsid w:val="0067387F"/>
    <w:rsid w:val="0067531F"/>
    <w:rsid w:val="00681271"/>
    <w:rsid w:val="00685092"/>
    <w:rsid w:val="00685965"/>
    <w:rsid w:val="006B311C"/>
    <w:rsid w:val="006C65E7"/>
    <w:rsid w:val="006E42CA"/>
    <w:rsid w:val="006E4750"/>
    <w:rsid w:val="006F3079"/>
    <w:rsid w:val="00710D47"/>
    <w:rsid w:val="0071712A"/>
    <w:rsid w:val="0073442E"/>
    <w:rsid w:val="00736DE1"/>
    <w:rsid w:val="007478E9"/>
    <w:rsid w:val="00750CBF"/>
    <w:rsid w:val="00753F8B"/>
    <w:rsid w:val="00754D58"/>
    <w:rsid w:val="00754FCF"/>
    <w:rsid w:val="00771424"/>
    <w:rsid w:val="0077206A"/>
    <w:rsid w:val="00777116"/>
    <w:rsid w:val="007874F8"/>
    <w:rsid w:val="007A08D2"/>
    <w:rsid w:val="007A1A81"/>
    <w:rsid w:val="007E7A12"/>
    <w:rsid w:val="008043CC"/>
    <w:rsid w:val="00805839"/>
    <w:rsid w:val="008214A2"/>
    <w:rsid w:val="008363C8"/>
    <w:rsid w:val="00845546"/>
    <w:rsid w:val="00853243"/>
    <w:rsid w:val="00867138"/>
    <w:rsid w:val="00891492"/>
    <w:rsid w:val="008A6F6D"/>
    <w:rsid w:val="008C001B"/>
    <w:rsid w:val="008C476C"/>
    <w:rsid w:val="008F044D"/>
    <w:rsid w:val="00900EAB"/>
    <w:rsid w:val="00900F0E"/>
    <w:rsid w:val="0090400C"/>
    <w:rsid w:val="00905E20"/>
    <w:rsid w:val="0091013F"/>
    <w:rsid w:val="00920BDB"/>
    <w:rsid w:val="00921E22"/>
    <w:rsid w:val="00937CC3"/>
    <w:rsid w:val="0094488B"/>
    <w:rsid w:val="009513C6"/>
    <w:rsid w:val="00952CED"/>
    <w:rsid w:val="00955699"/>
    <w:rsid w:val="009836CB"/>
    <w:rsid w:val="0099664E"/>
    <w:rsid w:val="009A5B56"/>
    <w:rsid w:val="009A73AB"/>
    <w:rsid w:val="009A77D8"/>
    <w:rsid w:val="009B24BB"/>
    <w:rsid w:val="009B31BD"/>
    <w:rsid w:val="009C283B"/>
    <w:rsid w:val="00A00EE0"/>
    <w:rsid w:val="00A11A8A"/>
    <w:rsid w:val="00A11EE4"/>
    <w:rsid w:val="00A17136"/>
    <w:rsid w:val="00A30D7A"/>
    <w:rsid w:val="00A33ACE"/>
    <w:rsid w:val="00A34278"/>
    <w:rsid w:val="00A619B2"/>
    <w:rsid w:val="00A65049"/>
    <w:rsid w:val="00A67EED"/>
    <w:rsid w:val="00AA30E6"/>
    <w:rsid w:val="00AB1D60"/>
    <w:rsid w:val="00AC1E52"/>
    <w:rsid w:val="00AC5059"/>
    <w:rsid w:val="00AE0DAE"/>
    <w:rsid w:val="00AE250E"/>
    <w:rsid w:val="00AF0A94"/>
    <w:rsid w:val="00B03DE0"/>
    <w:rsid w:val="00B1337C"/>
    <w:rsid w:val="00B21BA6"/>
    <w:rsid w:val="00B266B7"/>
    <w:rsid w:val="00B26D2F"/>
    <w:rsid w:val="00B34D22"/>
    <w:rsid w:val="00B36E16"/>
    <w:rsid w:val="00B41D9B"/>
    <w:rsid w:val="00B61022"/>
    <w:rsid w:val="00B63EE4"/>
    <w:rsid w:val="00B840CA"/>
    <w:rsid w:val="00B903BA"/>
    <w:rsid w:val="00B97BEE"/>
    <w:rsid w:val="00BB3A12"/>
    <w:rsid w:val="00BB6BE1"/>
    <w:rsid w:val="00BD1F01"/>
    <w:rsid w:val="00BE3FAF"/>
    <w:rsid w:val="00BF289D"/>
    <w:rsid w:val="00C03A79"/>
    <w:rsid w:val="00C10460"/>
    <w:rsid w:val="00C116D2"/>
    <w:rsid w:val="00C211CF"/>
    <w:rsid w:val="00C21F72"/>
    <w:rsid w:val="00C364B1"/>
    <w:rsid w:val="00C36E0F"/>
    <w:rsid w:val="00C4555B"/>
    <w:rsid w:val="00C46B38"/>
    <w:rsid w:val="00C52DD6"/>
    <w:rsid w:val="00C6797B"/>
    <w:rsid w:val="00C8241A"/>
    <w:rsid w:val="00C872EB"/>
    <w:rsid w:val="00C87B00"/>
    <w:rsid w:val="00CB2A56"/>
    <w:rsid w:val="00CB7EFE"/>
    <w:rsid w:val="00CC1A20"/>
    <w:rsid w:val="00CD0F17"/>
    <w:rsid w:val="00CD5D3A"/>
    <w:rsid w:val="00CF58FC"/>
    <w:rsid w:val="00D326B5"/>
    <w:rsid w:val="00D42967"/>
    <w:rsid w:val="00D51759"/>
    <w:rsid w:val="00D53EE4"/>
    <w:rsid w:val="00D6456F"/>
    <w:rsid w:val="00D64653"/>
    <w:rsid w:val="00D72872"/>
    <w:rsid w:val="00D747FF"/>
    <w:rsid w:val="00D81DE2"/>
    <w:rsid w:val="00D8440E"/>
    <w:rsid w:val="00D86EAC"/>
    <w:rsid w:val="00DA00D9"/>
    <w:rsid w:val="00DA1882"/>
    <w:rsid w:val="00DC6A89"/>
    <w:rsid w:val="00DD3F1D"/>
    <w:rsid w:val="00DF441A"/>
    <w:rsid w:val="00DF4F39"/>
    <w:rsid w:val="00E11C72"/>
    <w:rsid w:val="00E144DE"/>
    <w:rsid w:val="00E32CFF"/>
    <w:rsid w:val="00E84209"/>
    <w:rsid w:val="00EB227A"/>
    <w:rsid w:val="00EB43E9"/>
    <w:rsid w:val="00EB6A5D"/>
    <w:rsid w:val="00EE2690"/>
    <w:rsid w:val="00EE57D9"/>
    <w:rsid w:val="00EF139A"/>
    <w:rsid w:val="00EF4BF1"/>
    <w:rsid w:val="00F1673B"/>
    <w:rsid w:val="00F20764"/>
    <w:rsid w:val="00F26C23"/>
    <w:rsid w:val="00F35065"/>
    <w:rsid w:val="00F80A9C"/>
    <w:rsid w:val="00F910F9"/>
    <w:rsid w:val="00F94A6A"/>
    <w:rsid w:val="00F975ED"/>
    <w:rsid w:val="00FB16CF"/>
    <w:rsid w:val="00FB759D"/>
    <w:rsid w:val="00FD49D0"/>
    <w:rsid w:val="00FD4BBF"/>
    <w:rsid w:val="00FD67F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B781F"/>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EF139A"/>
    <w:pPr>
      <w:keepNext/>
      <w:keepLines/>
      <w:numPr>
        <w:ilvl w:val="2"/>
        <w:numId w:val="1"/>
      </w:numPr>
      <w:spacing w:before="160" w:after="8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EF139A"/>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4.jp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3.svg"/><Relationship Id="rId1" Type="http://schemas.openxmlformats.org/officeDocument/2006/relationships/image" Target="media/image12.png"/><Relationship Id="rId4" Type="http://schemas.openxmlformats.org/officeDocument/2006/relationships/image" Target="media/image16.svg"/></Relationships>
</file>

<file path=word/_rels/footer4.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23282F"/>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2019-02-05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2F32D95D-12CC-4130-8DAA-8F2A6230B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14</Pages>
  <Words>2327</Words>
  <Characters>12799</Characters>
  <Application>Microsoft Office Word</Application>
  <DocSecurity>0</DocSecurity>
  <Lines>106</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InfoSupport</Manager>
  <Company>Info Support B.V.</Company>
  <LinksUpToDate>false</LinksUpToDate>
  <CharactersWithSpaces>15096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72</cp:revision>
  <dcterms:created xsi:type="dcterms:W3CDTF">2019-02-05T08:04:00Z</dcterms:created>
  <dcterms:modified xsi:type="dcterms:W3CDTF">2019-02-05T14:35:00Z</dcterms:modified>
  <cp:contentStatus>Concept</cp:contentStatus>
</cp:coreProperties>
</file>